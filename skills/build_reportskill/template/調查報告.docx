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89B943" w14:textId="72B9D86A" w:rsidR="008E77D2" w:rsidRPr="00FD027F" w:rsidRDefault="005466C5" w:rsidP="00C9768A">
      <w:pPr>
        <w:pStyle w:val="af7"/>
        <w:rPr>
          <w:snapToGrid w:val="0"/>
        </w:rPr>
      </w:pPr>
      <w:r w:rsidRPr="005466C5">
        <w:rPr>
          <w:rFonts w:hint="eastAsia"/>
        </w:rPr>
        <w:t>宜蘭縣鄉鎮市公所辦理公告金額以上工程於同工址重複施工情形</w:t>
      </w:r>
      <w:r w:rsidR="00304F29" w:rsidRPr="00387532">
        <w:rPr>
          <w:rFonts w:hint="eastAsia"/>
          <w:color w:val="000000" w:themeColor="text1"/>
        </w:rPr>
        <w:t>聯合稽察</w:t>
      </w:r>
      <w:r w:rsidR="00C67097" w:rsidRPr="00FD027F">
        <w:t>調查</w:t>
      </w:r>
      <w:r w:rsidR="008E77D2" w:rsidRPr="00FD027F">
        <w:t>報告</w:t>
      </w:r>
    </w:p>
    <w:p w14:paraId="4E951189" w14:textId="77777777" w:rsidR="00F86477" w:rsidRPr="00FD027F" w:rsidRDefault="00F86477" w:rsidP="00BA0D06">
      <w:pPr>
        <w:pStyle w:val="1"/>
        <w:widowControl w:val="0"/>
        <w:kinsoku/>
        <w:overflowPunct w:val="0"/>
        <w:autoSpaceDE w:val="0"/>
        <w:autoSpaceDN w:val="0"/>
        <w:spacing w:line="500" w:lineRule="exact"/>
        <w:rPr>
          <w:rFonts w:hAnsi="標楷體"/>
          <w:b/>
        </w:rPr>
      </w:pPr>
      <w:r w:rsidRPr="00FD027F">
        <w:rPr>
          <w:rFonts w:hAnsi="標楷體"/>
          <w:b/>
        </w:rPr>
        <w:t>壹、查核緣起</w:t>
      </w:r>
    </w:p>
    <w:p w14:paraId="5BC01724" w14:textId="3E8647B0" w:rsidR="0060709C" w:rsidRPr="00FD027F" w:rsidRDefault="00C9768A" w:rsidP="007F24D0">
      <w:pPr>
        <w:pStyle w:val="24"/>
        <w:overflowPunct w:val="0"/>
        <w:snapToGrid w:val="0"/>
        <w:spacing w:after="0" w:line="560" w:lineRule="exact"/>
        <w:ind w:left="640" w:firstLineChars="200" w:firstLine="640"/>
        <w:jc w:val="both"/>
        <w:rPr>
          <w:rFonts w:ascii="標楷體" w:hAnsi="標楷體"/>
          <w:snapToGrid w:val="0"/>
          <w:szCs w:val="32"/>
        </w:rPr>
      </w:pPr>
      <w:bookmarkStart w:id="0" w:name="_Hlk69112179"/>
      <w:r w:rsidRPr="00FD027F">
        <w:rPr>
          <w:rFonts w:ascii="標楷體" w:hAnsi="標楷體" w:hint="eastAsia"/>
          <w:szCs w:val="32"/>
        </w:rPr>
        <w:t>審計部</w:t>
      </w:r>
      <w:proofErr w:type="gramStart"/>
      <w:r w:rsidRPr="00FD027F">
        <w:rPr>
          <w:rFonts w:ascii="標楷體" w:hAnsi="標楷體" w:hint="eastAsia"/>
          <w:szCs w:val="32"/>
        </w:rPr>
        <w:t>鑑</w:t>
      </w:r>
      <w:proofErr w:type="gramEnd"/>
      <w:r w:rsidRPr="00FD027F">
        <w:rPr>
          <w:rFonts w:ascii="標楷體" w:hAnsi="標楷體" w:hint="eastAsia"/>
          <w:szCs w:val="32"/>
        </w:rPr>
        <w:t>於機關辦理工程採購案件，在</w:t>
      </w:r>
      <w:proofErr w:type="gramStart"/>
      <w:r w:rsidRPr="00FD027F">
        <w:rPr>
          <w:rFonts w:ascii="標楷體" w:hAnsi="標楷體" w:hint="eastAsia"/>
          <w:szCs w:val="32"/>
        </w:rPr>
        <w:t>短期間內於同工址重複</w:t>
      </w:r>
      <w:proofErr w:type="gramEnd"/>
      <w:r w:rsidRPr="00FD027F">
        <w:rPr>
          <w:rFonts w:ascii="標楷體" w:hAnsi="標楷體" w:hint="eastAsia"/>
          <w:szCs w:val="32"/>
        </w:rPr>
        <w:t>施作部分工項，將造成不經濟支出，於</w:t>
      </w:r>
      <w:r w:rsidRPr="00FD027F">
        <w:rPr>
          <w:rFonts w:ascii="標楷體" w:hAnsi="標楷體"/>
          <w:szCs w:val="32"/>
        </w:rPr>
        <w:t>112年</w:t>
      </w:r>
      <w:r w:rsidRPr="00FD027F">
        <w:rPr>
          <w:rFonts w:ascii="標楷體" w:hAnsi="標楷體" w:hint="eastAsia"/>
          <w:szCs w:val="32"/>
        </w:rPr>
        <w:t>9</w:t>
      </w:r>
      <w:r w:rsidRPr="00FD027F">
        <w:rPr>
          <w:rFonts w:ascii="標楷體" w:hAnsi="標楷體"/>
          <w:szCs w:val="32"/>
        </w:rPr>
        <w:t>月召開</w:t>
      </w:r>
      <w:r w:rsidRPr="00FD027F">
        <w:rPr>
          <w:rFonts w:ascii="標楷體" w:hAnsi="標楷體" w:hint="eastAsia"/>
          <w:szCs w:val="32"/>
        </w:rPr>
        <w:t>之</w:t>
      </w:r>
      <w:r w:rsidRPr="00FD027F">
        <w:rPr>
          <w:rFonts w:ascii="標楷體" w:hAnsi="標楷體"/>
          <w:szCs w:val="32"/>
        </w:rPr>
        <w:t>政府審計創新研習營</w:t>
      </w:r>
      <w:r w:rsidRPr="00FD027F">
        <w:rPr>
          <w:rFonts w:ascii="標楷體" w:hAnsi="標楷體" w:hint="eastAsia"/>
          <w:szCs w:val="32"/>
        </w:rPr>
        <w:t>中</w:t>
      </w:r>
      <w:r w:rsidRPr="00FD027F">
        <w:rPr>
          <w:rFonts w:ascii="標楷體" w:hAnsi="標楷體"/>
          <w:szCs w:val="32"/>
        </w:rPr>
        <w:t>，提出財物稽察單位可加強</w:t>
      </w:r>
      <w:r w:rsidRPr="00FD027F">
        <w:rPr>
          <w:rFonts w:ascii="標楷體" w:hAnsi="標楷體" w:hint="eastAsia"/>
          <w:szCs w:val="32"/>
        </w:rPr>
        <w:t>查核工程於</w:t>
      </w:r>
      <w:proofErr w:type="gramStart"/>
      <w:r w:rsidRPr="00FD027F">
        <w:rPr>
          <w:rFonts w:ascii="標楷體" w:hAnsi="標楷體" w:hint="eastAsia"/>
          <w:szCs w:val="32"/>
        </w:rPr>
        <w:t>同工址重複</w:t>
      </w:r>
      <w:proofErr w:type="gramEnd"/>
      <w:r w:rsidRPr="00FD027F">
        <w:rPr>
          <w:rFonts w:ascii="標楷體" w:hAnsi="標楷體" w:hint="eastAsia"/>
          <w:szCs w:val="32"/>
        </w:rPr>
        <w:t>施工情形之建議，</w:t>
      </w:r>
      <w:proofErr w:type="gramStart"/>
      <w:r w:rsidRPr="00FD027F">
        <w:rPr>
          <w:rFonts w:ascii="標楷體" w:hAnsi="標楷體" w:hint="eastAsia"/>
          <w:szCs w:val="32"/>
        </w:rPr>
        <w:t>嗣</w:t>
      </w:r>
      <w:proofErr w:type="gramEnd"/>
      <w:r w:rsidRPr="00FD027F">
        <w:rPr>
          <w:rFonts w:ascii="標楷體" w:hAnsi="標楷體" w:hint="eastAsia"/>
          <w:szCs w:val="32"/>
        </w:rPr>
        <w:t>經洽請行政院公共工程委員會提供公共工程雲端</w:t>
      </w:r>
      <w:proofErr w:type="gramStart"/>
      <w:r w:rsidRPr="00FD027F">
        <w:rPr>
          <w:rFonts w:ascii="標楷體" w:hAnsi="標楷體" w:hint="eastAsia"/>
          <w:szCs w:val="32"/>
        </w:rPr>
        <w:t>服務網標案</w:t>
      </w:r>
      <w:proofErr w:type="gramEnd"/>
      <w:r w:rsidRPr="00FD027F">
        <w:rPr>
          <w:rFonts w:ascii="標楷體" w:hAnsi="標楷體" w:hint="eastAsia"/>
          <w:szCs w:val="32"/>
        </w:rPr>
        <w:t>管理系統內，各機關於100年至112年8月公告金額以上工程案資料，計32萬餘件，</w:t>
      </w:r>
      <w:proofErr w:type="gramStart"/>
      <w:r w:rsidRPr="00FD027F">
        <w:rPr>
          <w:rFonts w:ascii="標楷體" w:hAnsi="標楷體" w:hint="eastAsia"/>
          <w:szCs w:val="32"/>
        </w:rPr>
        <w:t>嗣</w:t>
      </w:r>
      <w:proofErr w:type="gramEnd"/>
      <w:r w:rsidRPr="00FD027F">
        <w:rPr>
          <w:rFonts w:ascii="標楷體" w:hAnsi="標楷體" w:hint="eastAsia"/>
          <w:szCs w:val="32"/>
        </w:rPr>
        <w:t>輔以地理資訊系統軟體（QGIS）及EX</w:t>
      </w:r>
      <w:r w:rsidRPr="00FD027F">
        <w:rPr>
          <w:rFonts w:ascii="標楷體" w:hAnsi="標楷體"/>
          <w:szCs w:val="32"/>
        </w:rPr>
        <w:t>CEL</w:t>
      </w:r>
      <w:r w:rsidRPr="00FD027F">
        <w:rPr>
          <w:rFonts w:ascii="標楷體" w:hAnsi="標楷體" w:hint="eastAsia"/>
          <w:szCs w:val="32"/>
        </w:rPr>
        <w:t>軟體，篩選工程之經度及緯度座標相近，</w:t>
      </w:r>
      <w:proofErr w:type="gramStart"/>
      <w:r w:rsidRPr="00FD027F">
        <w:rPr>
          <w:rFonts w:ascii="標楷體" w:hAnsi="標楷體" w:hint="eastAsia"/>
          <w:szCs w:val="32"/>
        </w:rPr>
        <w:t>工址差距</w:t>
      </w:r>
      <w:proofErr w:type="gramEnd"/>
      <w:r w:rsidRPr="00FD027F">
        <w:rPr>
          <w:rFonts w:ascii="標楷體" w:hAnsi="標楷體" w:hint="eastAsia"/>
          <w:szCs w:val="32"/>
        </w:rPr>
        <w:t>約50公尺以內案件，再進一步運用政府電子</w:t>
      </w:r>
      <w:proofErr w:type="gramStart"/>
      <w:r w:rsidRPr="00FD027F">
        <w:rPr>
          <w:rFonts w:ascii="標楷體" w:hAnsi="標楷體" w:hint="eastAsia"/>
          <w:szCs w:val="32"/>
        </w:rPr>
        <w:t>採購網逐案</w:t>
      </w:r>
      <w:proofErr w:type="gramEnd"/>
      <w:r w:rsidRPr="00FD027F">
        <w:rPr>
          <w:rFonts w:ascii="標楷體" w:hAnsi="標楷體" w:hint="eastAsia"/>
          <w:szCs w:val="32"/>
        </w:rPr>
        <w:t>下載個案採購招標文件及圖說分析結果，</w:t>
      </w:r>
      <w:r w:rsidR="008B3773" w:rsidRPr="000E0C2E">
        <w:rPr>
          <w:rFonts w:ascii="標楷體" w:hAnsi="標楷體" w:hint="eastAsia"/>
          <w:szCs w:val="32"/>
        </w:rPr>
        <w:t>其</w:t>
      </w:r>
      <w:r w:rsidR="008B3773">
        <w:rPr>
          <w:rFonts w:ascii="標楷體" w:hAnsi="標楷體" w:hint="eastAsia"/>
          <w:szCs w:val="32"/>
        </w:rPr>
        <w:t>中</w:t>
      </w:r>
      <w:proofErr w:type="gramStart"/>
      <w:r w:rsidR="008B3773">
        <w:rPr>
          <w:rFonts w:ascii="標楷體" w:hAnsi="標楷體" w:hint="eastAsia"/>
          <w:szCs w:val="32"/>
        </w:rPr>
        <w:t>本室轄審案件計</w:t>
      </w:r>
      <w:proofErr w:type="gramEnd"/>
      <w:r w:rsidR="008B3773">
        <w:rPr>
          <w:rFonts w:ascii="標楷體" w:hAnsi="標楷體" w:hint="eastAsia"/>
          <w:szCs w:val="32"/>
        </w:rPr>
        <w:t>有宜蘭縣大同鄉公所</w:t>
      </w:r>
      <w:r w:rsidR="007F24D0">
        <w:rPr>
          <w:rFonts w:ascii="標楷體" w:hAnsi="標楷體" w:hint="eastAsia"/>
          <w:szCs w:val="32"/>
        </w:rPr>
        <w:t>(下稱</w:t>
      </w:r>
      <w:r w:rsidR="007F24D0" w:rsidRPr="007F24D0">
        <w:rPr>
          <w:rFonts w:ascii="標楷體" w:hAnsi="標楷體" w:hint="eastAsia"/>
          <w:szCs w:val="32"/>
        </w:rPr>
        <w:t>大同鄉公所</w:t>
      </w:r>
      <w:r w:rsidR="007F24D0">
        <w:rPr>
          <w:rFonts w:ascii="標楷體" w:hAnsi="標楷體" w:hint="eastAsia"/>
          <w:szCs w:val="32"/>
        </w:rPr>
        <w:t>)</w:t>
      </w:r>
      <w:r w:rsidR="008B3773">
        <w:rPr>
          <w:rFonts w:ascii="標楷體" w:hAnsi="標楷體" w:hint="eastAsia"/>
          <w:szCs w:val="32"/>
        </w:rPr>
        <w:t>辦理「</w:t>
      </w:r>
      <w:r w:rsidR="008B3773" w:rsidRPr="008516D1">
        <w:rPr>
          <w:rFonts w:ascii="標楷體" w:hAnsi="標楷體"/>
          <w:szCs w:val="32"/>
        </w:rPr>
        <w:t>103年泰雅生活館內部整修工程</w:t>
      </w:r>
      <w:r w:rsidR="008B3773">
        <w:rPr>
          <w:rFonts w:ascii="標楷體" w:hAnsi="標楷體" w:hint="eastAsia"/>
          <w:szCs w:val="32"/>
        </w:rPr>
        <w:t>」等3件及宜蘭縣南澳鄉公所</w:t>
      </w:r>
      <w:r w:rsidR="007F24D0">
        <w:rPr>
          <w:rFonts w:ascii="標楷體" w:hAnsi="標楷體" w:hint="eastAsia"/>
          <w:szCs w:val="32"/>
        </w:rPr>
        <w:t>(下稱南澳鄉公所)</w:t>
      </w:r>
      <w:r w:rsidR="008B3773">
        <w:rPr>
          <w:rFonts w:ascii="標楷體" w:hAnsi="標楷體" w:hint="eastAsia"/>
          <w:szCs w:val="32"/>
        </w:rPr>
        <w:t>辦理「</w:t>
      </w:r>
      <w:proofErr w:type="gramStart"/>
      <w:r w:rsidR="008B3773" w:rsidRPr="008516D1">
        <w:rPr>
          <w:rFonts w:ascii="標楷體" w:hAnsi="標楷體"/>
          <w:szCs w:val="32"/>
        </w:rPr>
        <w:t>104</w:t>
      </w:r>
      <w:proofErr w:type="gramEnd"/>
      <w:r w:rsidR="008B3773" w:rsidRPr="008516D1">
        <w:rPr>
          <w:rFonts w:ascii="標楷體" w:hAnsi="標楷體"/>
          <w:szCs w:val="32"/>
        </w:rPr>
        <w:t>年度南澳鄉澳花村部落環境改善工程</w:t>
      </w:r>
      <w:r w:rsidR="008B3773">
        <w:rPr>
          <w:rFonts w:ascii="標楷體" w:hAnsi="標楷體" w:hint="eastAsia"/>
          <w:szCs w:val="32"/>
        </w:rPr>
        <w:t>」等</w:t>
      </w:r>
      <w:r w:rsidR="008B3773">
        <w:rPr>
          <w:rFonts w:ascii="標楷體" w:hAnsi="標楷體"/>
          <w:szCs w:val="32"/>
        </w:rPr>
        <w:t>2</w:t>
      </w:r>
      <w:r w:rsidR="008B3773">
        <w:rPr>
          <w:rFonts w:ascii="標楷體" w:hAnsi="標楷體" w:hint="eastAsia"/>
          <w:szCs w:val="32"/>
        </w:rPr>
        <w:t>件，共計5件採購案件，決標金額1</w:t>
      </w:r>
      <w:r w:rsidR="008B3773">
        <w:rPr>
          <w:rFonts w:ascii="標楷體" w:hAnsi="標楷體"/>
          <w:szCs w:val="32"/>
        </w:rPr>
        <w:t>,376</w:t>
      </w:r>
      <w:r w:rsidR="008B3773">
        <w:rPr>
          <w:rFonts w:ascii="標楷體" w:hAnsi="標楷體" w:hint="eastAsia"/>
          <w:szCs w:val="32"/>
        </w:rPr>
        <w:t>萬餘元</w:t>
      </w:r>
      <w:r w:rsidR="008B3773" w:rsidRPr="000E0C2E">
        <w:rPr>
          <w:rFonts w:ascii="標楷體" w:hAnsi="標楷體" w:hint="eastAsia"/>
          <w:szCs w:val="32"/>
        </w:rPr>
        <w:t>。</w:t>
      </w:r>
      <w:r w:rsidR="008B3773" w:rsidRPr="000E0C2E">
        <w:rPr>
          <w:rFonts w:ascii="標楷體" w:hAnsi="標楷體" w:hint="eastAsia"/>
          <w:bCs/>
        </w:rPr>
        <w:t>為瞭解</w:t>
      </w:r>
      <w:r w:rsidR="008B3773">
        <w:rPr>
          <w:rFonts w:ascii="標楷體" w:hAnsi="標楷體" w:hint="eastAsia"/>
          <w:bCs/>
        </w:rPr>
        <w:t>前開機關辦理</w:t>
      </w:r>
      <w:r w:rsidR="008B3773" w:rsidRPr="000E0C2E">
        <w:rPr>
          <w:rFonts w:ascii="標楷體" w:hAnsi="標楷體" w:hint="eastAsia"/>
          <w:bCs/>
        </w:rPr>
        <w:t>該等採購案件重複施工原委，有無中央補助機關重複補助，或</w:t>
      </w:r>
      <w:r w:rsidR="008B3773" w:rsidRPr="000E0C2E">
        <w:rPr>
          <w:rFonts w:ascii="標楷體" w:hAnsi="標楷體" w:hint="eastAsia"/>
          <w:szCs w:val="32"/>
        </w:rPr>
        <w:t>個案採購主辦機關規劃不當、維護管理不良等情事</w:t>
      </w:r>
      <w:r w:rsidR="008B3773" w:rsidRPr="000E0C2E">
        <w:rPr>
          <w:rFonts w:ascii="標楷體" w:hAnsi="標楷體" w:hint="eastAsia"/>
        </w:rPr>
        <w:t>，</w:t>
      </w:r>
      <w:proofErr w:type="gramStart"/>
      <w:r w:rsidR="008B3773" w:rsidRPr="000E0C2E">
        <w:rPr>
          <w:rFonts w:ascii="標楷體" w:hAnsi="標楷體" w:hint="eastAsia"/>
          <w:bCs/>
        </w:rPr>
        <w:t>爰</w:t>
      </w:r>
      <w:proofErr w:type="gramEnd"/>
      <w:r w:rsidR="008B3773">
        <w:rPr>
          <w:rFonts w:ascii="標楷體" w:hAnsi="標楷體" w:hint="eastAsia"/>
          <w:color w:val="000000"/>
          <w:spacing w:val="-4"/>
          <w:szCs w:val="16"/>
        </w:rPr>
        <w:t>配合</w:t>
      </w:r>
      <w:proofErr w:type="gramStart"/>
      <w:r w:rsidR="008B3773">
        <w:rPr>
          <w:rFonts w:ascii="標楷體" w:hAnsi="標楷體" w:hint="eastAsia"/>
          <w:color w:val="000000"/>
          <w:spacing w:val="-4"/>
          <w:szCs w:val="16"/>
        </w:rPr>
        <w:t>審計部檢發</w:t>
      </w:r>
      <w:proofErr w:type="gramEnd"/>
      <w:r w:rsidR="008B3773">
        <w:rPr>
          <w:rFonts w:ascii="標楷體" w:hAnsi="標楷體" w:hint="eastAsia"/>
          <w:color w:val="000000"/>
          <w:spacing w:val="-4"/>
          <w:szCs w:val="16"/>
        </w:rPr>
        <w:t>之「</w:t>
      </w:r>
      <w:r w:rsidR="008B3773" w:rsidRPr="003F4210">
        <w:rPr>
          <w:rFonts w:ascii="標楷體" w:hAnsi="標楷體" w:hint="eastAsia"/>
          <w:color w:val="000000"/>
          <w:spacing w:val="-4"/>
          <w:szCs w:val="16"/>
        </w:rPr>
        <w:t>各市縣鄉鎮區公所辦理公告金額以上工程於</w:t>
      </w:r>
      <w:proofErr w:type="gramStart"/>
      <w:r w:rsidR="008B3773" w:rsidRPr="003F4210">
        <w:rPr>
          <w:rFonts w:ascii="標楷體" w:hAnsi="標楷體" w:hint="eastAsia"/>
          <w:color w:val="000000"/>
          <w:spacing w:val="-4"/>
          <w:szCs w:val="16"/>
        </w:rPr>
        <w:t>同工址重複</w:t>
      </w:r>
      <w:proofErr w:type="gramEnd"/>
      <w:r w:rsidR="008B3773" w:rsidRPr="003F4210">
        <w:rPr>
          <w:rFonts w:ascii="標楷體" w:hAnsi="標楷體" w:hint="eastAsia"/>
          <w:color w:val="000000"/>
          <w:spacing w:val="-4"/>
          <w:szCs w:val="16"/>
        </w:rPr>
        <w:t>施工情形專案調查計畫</w:t>
      </w:r>
      <w:r w:rsidR="008B3773">
        <w:rPr>
          <w:rFonts w:ascii="標楷體" w:hAnsi="標楷體" w:hint="eastAsia"/>
          <w:color w:val="000000"/>
          <w:spacing w:val="-4"/>
          <w:szCs w:val="16"/>
        </w:rPr>
        <w:t>」</w:t>
      </w:r>
      <w:r w:rsidR="008B3773" w:rsidRPr="00EC0ED7">
        <w:rPr>
          <w:rFonts w:ascii="標楷體" w:hAnsi="標楷體" w:hint="eastAsia"/>
          <w:color w:val="000000"/>
          <w:spacing w:val="-4"/>
          <w:szCs w:val="16"/>
        </w:rPr>
        <w:t>辦理本</w:t>
      </w:r>
      <w:r w:rsidR="008B3773">
        <w:rPr>
          <w:rFonts w:ascii="標楷體" w:hAnsi="標楷體" w:hint="eastAsia"/>
          <w:color w:val="000000"/>
          <w:spacing w:val="-4"/>
          <w:szCs w:val="16"/>
        </w:rPr>
        <w:t>專</w:t>
      </w:r>
      <w:r w:rsidR="008B3773" w:rsidRPr="00EC0ED7">
        <w:rPr>
          <w:rFonts w:ascii="標楷體" w:hAnsi="標楷體" w:hint="eastAsia"/>
          <w:color w:val="000000"/>
          <w:spacing w:val="-4"/>
          <w:szCs w:val="16"/>
        </w:rPr>
        <w:t>案調查，</w:t>
      </w:r>
      <w:r w:rsidR="008B3773" w:rsidRPr="008F54B4">
        <w:rPr>
          <w:rFonts w:ascii="標楷體" w:hAnsi="標楷體" w:hint="eastAsia"/>
          <w:szCs w:val="32"/>
        </w:rPr>
        <w:t>希就制度面、執行面及管考面提出建議意見於有關機關，以發揮審計機關監督、洞察、前瞻功能</w:t>
      </w:r>
      <w:r w:rsidRPr="00FD027F">
        <w:rPr>
          <w:rFonts w:ascii="標楷體" w:hAnsi="標楷體" w:hint="eastAsia"/>
          <w:szCs w:val="32"/>
        </w:rPr>
        <w:t>。</w:t>
      </w:r>
    </w:p>
    <w:bookmarkEnd w:id="0"/>
    <w:p w14:paraId="7344B4D0" w14:textId="77777777" w:rsidR="00F86477" w:rsidRPr="00FD027F" w:rsidRDefault="00F86477" w:rsidP="00CC2245">
      <w:pPr>
        <w:pStyle w:val="1"/>
        <w:widowControl w:val="0"/>
        <w:kinsoku/>
        <w:overflowPunct w:val="0"/>
        <w:autoSpaceDE w:val="0"/>
        <w:autoSpaceDN w:val="0"/>
        <w:spacing w:line="520" w:lineRule="exact"/>
        <w:rPr>
          <w:rFonts w:hAnsi="標楷體"/>
          <w:b/>
        </w:rPr>
      </w:pPr>
      <w:r w:rsidRPr="00FD027F">
        <w:rPr>
          <w:rFonts w:hAnsi="標楷體"/>
          <w:b/>
        </w:rPr>
        <w:t>貳、</w:t>
      </w:r>
      <w:r w:rsidR="00A53AF5" w:rsidRPr="00FD027F">
        <w:rPr>
          <w:rFonts w:hAnsi="標楷體"/>
          <w:b/>
        </w:rPr>
        <w:t>查核</w:t>
      </w:r>
      <w:r w:rsidRPr="00FD027F">
        <w:rPr>
          <w:rFonts w:hAnsi="標楷體"/>
          <w:b/>
        </w:rPr>
        <w:t>依據</w:t>
      </w:r>
    </w:p>
    <w:p w14:paraId="2DD98F9E" w14:textId="77591292" w:rsidR="00686E56" w:rsidRPr="00FD027F" w:rsidRDefault="00686E56" w:rsidP="00B64644">
      <w:pPr>
        <w:pStyle w:val="24"/>
        <w:overflowPunct w:val="0"/>
        <w:spacing w:after="0" w:line="540" w:lineRule="exact"/>
        <w:ind w:left="640" w:firstLineChars="200" w:firstLine="640"/>
        <w:jc w:val="both"/>
        <w:rPr>
          <w:rFonts w:ascii="標楷體" w:hAnsi="標楷體"/>
        </w:rPr>
      </w:pPr>
      <w:r w:rsidRPr="00FD027F">
        <w:rPr>
          <w:rFonts w:ascii="標楷體" w:hAnsi="標楷體" w:hint="eastAsia"/>
        </w:rPr>
        <w:t>依據</w:t>
      </w:r>
      <w:r w:rsidR="008B3773" w:rsidRPr="00EC0ED7">
        <w:rPr>
          <w:rFonts w:ascii="標楷體" w:hAnsi="標楷體" w:hint="eastAsia"/>
          <w:color w:val="000000"/>
          <w:szCs w:val="32"/>
        </w:rPr>
        <w:t>審計部11</w:t>
      </w:r>
      <w:r w:rsidR="008B3773">
        <w:rPr>
          <w:rFonts w:ascii="標楷體" w:hAnsi="標楷體"/>
          <w:color w:val="000000"/>
          <w:szCs w:val="32"/>
        </w:rPr>
        <w:t>2</w:t>
      </w:r>
      <w:r w:rsidR="008B3773" w:rsidRPr="00EC0ED7">
        <w:rPr>
          <w:rFonts w:ascii="標楷體" w:hAnsi="標楷體" w:hint="eastAsia"/>
          <w:color w:val="000000"/>
          <w:szCs w:val="32"/>
        </w:rPr>
        <w:t>年1</w:t>
      </w:r>
      <w:r w:rsidR="008B3773">
        <w:rPr>
          <w:rFonts w:ascii="標楷體" w:hAnsi="標楷體" w:hint="eastAsia"/>
          <w:color w:val="000000"/>
          <w:szCs w:val="32"/>
        </w:rPr>
        <w:t>2</w:t>
      </w:r>
      <w:r w:rsidR="008B3773" w:rsidRPr="00EC0ED7">
        <w:rPr>
          <w:rFonts w:ascii="標楷體" w:hAnsi="標楷體" w:hint="eastAsia"/>
          <w:color w:val="000000"/>
          <w:szCs w:val="32"/>
        </w:rPr>
        <w:t>月</w:t>
      </w:r>
      <w:r w:rsidR="008B3773">
        <w:rPr>
          <w:rFonts w:ascii="標楷體" w:hAnsi="標楷體"/>
          <w:color w:val="000000"/>
          <w:szCs w:val="32"/>
        </w:rPr>
        <w:t>28</w:t>
      </w:r>
      <w:r w:rsidR="008B3773" w:rsidRPr="00EC0ED7">
        <w:rPr>
          <w:rFonts w:ascii="標楷體" w:hAnsi="標楷體" w:hint="eastAsia"/>
          <w:color w:val="000000"/>
          <w:szCs w:val="32"/>
        </w:rPr>
        <w:t>日</w:t>
      </w:r>
      <w:proofErr w:type="gramStart"/>
      <w:r w:rsidR="008B3773" w:rsidRPr="00EC0ED7">
        <w:rPr>
          <w:rFonts w:ascii="標楷體" w:hAnsi="標楷體" w:hint="eastAsia"/>
          <w:color w:val="000000"/>
          <w:szCs w:val="32"/>
        </w:rPr>
        <w:t>台審</w:t>
      </w:r>
      <w:r w:rsidR="008B3773" w:rsidRPr="00EC0ED7">
        <w:rPr>
          <w:rFonts w:ascii="標楷體" w:hAnsi="標楷體"/>
          <w:color w:val="000000"/>
          <w:szCs w:val="32"/>
        </w:rPr>
        <w:t>部</w:t>
      </w:r>
      <w:proofErr w:type="gramEnd"/>
      <w:r w:rsidR="008B3773">
        <w:rPr>
          <w:rFonts w:ascii="標楷體" w:hAnsi="標楷體"/>
          <w:color w:val="000000"/>
          <w:szCs w:val="32"/>
        </w:rPr>
        <w:t>五</w:t>
      </w:r>
      <w:r w:rsidR="008B3773" w:rsidRPr="00EC0ED7">
        <w:rPr>
          <w:rFonts w:ascii="標楷體" w:hAnsi="標楷體"/>
          <w:color w:val="000000"/>
          <w:szCs w:val="32"/>
        </w:rPr>
        <w:t>字第11</w:t>
      </w:r>
      <w:r w:rsidR="008B3773">
        <w:rPr>
          <w:rFonts w:ascii="標楷體" w:hAnsi="標楷體"/>
          <w:color w:val="000000"/>
          <w:szCs w:val="32"/>
        </w:rPr>
        <w:t>20071022</w:t>
      </w:r>
      <w:r w:rsidR="008B3773" w:rsidRPr="00EC0ED7">
        <w:rPr>
          <w:rFonts w:ascii="標楷體" w:hAnsi="標楷體"/>
          <w:color w:val="000000"/>
          <w:szCs w:val="32"/>
        </w:rPr>
        <w:t>號</w:t>
      </w:r>
      <w:r w:rsidR="008B3773" w:rsidRPr="00330541">
        <w:rPr>
          <w:rFonts w:ascii="標楷體" w:hAnsi="標楷體" w:hint="eastAsia"/>
          <w:color w:val="FF0000"/>
          <w:szCs w:val="32"/>
        </w:rPr>
        <w:t>函辦</w:t>
      </w:r>
      <w:r w:rsidR="008B3773" w:rsidRPr="00EC0ED7">
        <w:rPr>
          <w:rFonts w:ascii="標楷體" w:hAnsi="標楷體" w:hint="eastAsia"/>
          <w:color w:val="000000"/>
          <w:szCs w:val="32"/>
        </w:rPr>
        <w:t>理</w:t>
      </w:r>
      <w:r w:rsidRPr="00FD027F">
        <w:rPr>
          <w:rFonts w:ascii="標楷體" w:hAnsi="標楷體" w:hint="eastAsia"/>
        </w:rPr>
        <w:t>。</w:t>
      </w:r>
    </w:p>
    <w:p w14:paraId="0E676436" w14:textId="77777777" w:rsidR="00F86477" w:rsidRPr="00FD027F" w:rsidRDefault="000D6412" w:rsidP="00CC2245">
      <w:pPr>
        <w:pStyle w:val="1"/>
        <w:widowControl w:val="0"/>
        <w:kinsoku/>
        <w:overflowPunct w:val="0"/>
        <w:autoSpaceDE w:val="0"/>
        <w:autoSpaceDN w:val="0"/>
        <w:spacing w:line="520" w:lineRule="exact"/>
        <w:rPr>
          <w:rFonts w:hAnsi="標楷體"/>
          <w:b/>
        </w:rPr>
      </w:pPr>
      <w:r w:rsidRPr="00FD027F">
        <w:rPr>
          <w:rFonts w:hAnsi="標楷體"/>
          <w:b/>
        </w:rPr>
        <w:lastRenderedPageBreak/>
        <w:t>參</w:t>
      </w:r>
      <w:r w:rsidR="00F86477" w:rsidRPr="00FD027F">
        <w:rPr>
          <w:rFonts w:hAnsi="標楷體"/>
          <w:b/>
        </w:rPr>
        <w:t>、</w:t>
      </w:r>
      <w:r w:rsidR="00A53AF5" w:rsidRPr="00FD027F">
        <w:rPr>
          <w:rFonts w:hAnsi="標楷體"/>
          <w:b/>
        </w:rPr>
        <w:t>查核</w:t>
      </w:r>
      <w:r w:rsidR="00F86477" w:rsidRPr="00FD027F">
        <w:rPr>
          <w:rFonts w:hAnsi="標楷體"/>
          <w:b/>
        </w:rPr>
        <w:t>範圍</w:t>
      </w:r>
    </w:p>
    <w:p w14:paraId="2F7C2DDB" w14:textId="7E750CE9" w:rsidR="001E4B7F" w:rsidRPr="00FD027F" w:rsidRDefault="001E4B7F" w:rsidP="00BC79B1">
      <w:pPr>
        <w:pStyle w:val="2"/>
        <w:widowControl w:val="0"/>
        <w:numPr>
          <w:ilvl w:val="1"/>
          <w:numId w:val="4"/>
        </w:numPr>
        <w:kinsoku/>
        <w:overflowPunct w:val="0"/>
        <w:autoSpaceDE w:val="0"/>
        <w:autoSpaceDN w:val="0"/>
        <w:snapToGrid w:val="0"/>
        <w:spacing w:line="560" w:lineRule="atLeast"/>
        <w:ind w:leftChars="100" w:left="2550" w:hangingChars="697" w:hanging="2230"/>
        <w:rPr>
          <w:rFonts w:hAnsi="標楷體"/>
        </w:rPr>
      </w:pPr>
      <w:r w:rsidRPr="00FD027F">
        <w:rPr>
          <w:rFonts w:hAnsi="標楷體"/>
        </w:rPr>
        <w:t>調查對象：</w:t>
      </w:r>
      <w:r w:rsidR="008B3773">
        <w:rPr>
          <w:rFonts w:hAnsi="標楷體" w:hint="eastAsia"/>
          <w:szCs w:val="32"/>
        </w:rPr>
        <w:t>宜蘭縣</w:t>
      </w:r>
      <w:r w:rsidR="008B3773" w:rsidRPr="00C37261">
        <w:rPr>
          <w:rFonts w:hAnsi="標楷體"/>
          <w:szCs w:val="32"/>
        </w:rPr>
        <w:t>大同</w:t>
      </w:r>
      <w:r w:rsidR="008B3773" w:rsidRPr="00C37261">
        <w:rPr>
          <w:rFonts w:hAnsi="標楷體" w:hint="eastAsia"/>
          <w:szCs w:val="32"/>
        </w:rPr>
        <w:t>及</w:t>
      </w:r>
      <w:r w:rsidR="008B3773" w:rsidRPr="00C37261">
        <w:rPr>
          <w:rFonts w:hAnsi="標楷體"/>
          <w:szCs w:val="32"/>
        </w:rPr>
        <w:t>南澳鄉公所</w:t>
      </w:r>
      <w:r w:rsidR="008D4EDE" w:rsidRPr="00FD027F">
        <w:rPr>
          <w:rFonts w:hAnsi="標楷體" w:hint="eastAsia"/>
        </w:rPr>
        <w:t>。</w:t>
      </w:r>
    </w:p>
    <w:p w14:paraId="181AAC4C" w14:textId="4EC3D532" w:rsidR="008B3773" w:rsidRDefault="001E4B7F" w:rsidP="007F24D0">
      <w:pPr>
        <w:pStyle w:val="2"/>
        <w:widowControl w:val="0"/>
        <w:numPr>
          <w:ilvl w:val="1"/>
          <w:numId w:val="4"/>
        </w:numPr>
        <w:kinsoku/>
        <w:overflowPunct w:val="0"/>
        <w:autoSpaceDE w:val="0"/>
        <w:autoSpaceDN w:val="0"/>
        <w:snapToGrid w:val="0"/>
        <w:spacing w:line="560" w:lineRule="atLeast"/>
        <w:ind w:leftChars="100" w:left="992" w:hangingChars="210" w:hanging="672"/>
        <w:rPr>
          <w:rFonts w:hAnsi="標楷體"/>
          <w:szCs w:val="32"/>
        </w:rPr>
      </w:pPr>
      <w:r w:rsidRPr="00FD027F">
        <w:rPr>
          <w:rFonts w:hAnsi="標楷體"/>
        </w:rPr>
        <w:t>調查範圍：</w:t>
      </w:r>
      <w:r w:rsidR="008B3773">
        <w:rPr>
          <w:rFonts w:hAnsi="標楷體" w:hint="eastAsia"/>
          <w:szCs w:val="32"/>
        </w:rPr>
        <w:t>審計</w:t>
      </w:r>
      <w:r w:rsidR="008B3773" w:rsidRPr="00C157BA">
        <w:rPr>
          <w:rFonts w:hAnsi="標楷體" w:hint="eastAsia"/>
          <w:szCs w:val="32"/>
        </w:rPr>
        <w:t>部第五廳</w:t>
      </w:r>
      <w:r w:rsidR="008B3773" w:rsidRPr="000E0C2E">
        <w:rPr>
          <w:rFonts w:hAnsi="標楷體" w:hint="eastAsia"/>
          <w:szCs w:val="32"/>
        </w:rPr>
        <w:t>篩選各市縣鄉鎮區公所辦理工程之經度及緯度座標相近，</w:t>
      </w:r>
      <w:proofErr w:type="gramStart"/>
      <w:r w:rsidR="008B3773" w:rsidRPr="000E0C2E">
        <w:rPr>
          <w:rFonts w:hAnsi="標楷體" w:hint="eastAsia"/>
          <w:szCs w:val="32"/>
        </w:rPr>
        <w:t>工址差距</w:t>
      </w:r>
      <w:proofErr w:type="gramEnd"/>
      <w:r w:rsidR="008B3773" w:rsidRPr="000E0C2E">
        <w:rPr>
          <w:rFonts w:hAnsi="標楷體" w:hint="eastAsia"/>
          <w:szCs w:val="32"/>
        </w:rPr>
        <w:t>約50公尺以內案件，其</w:t>
      </w:r>
      <w:r w:rsidR="008B3773">
        <w:rPr>
          <w:rFonts w:hAnsi="標楷體" w:hint="eastAsia"/>
          <w:szCs w:val="32"/>
        </w:rPr>
        <w:t>中</w:t>
      </w:r>
      <w:proofErr w:type="gramStart"/>
      <w:r w:rsidR="008B3773">
        <w:rPr>
          <w:rFonts w:hAnsi="標楷體" w:hint="eastAsia"/>
          <w:szCs w:val="32"/>
        </w:rPr>
        <w:t>本室轄審案件計</w:t>
      </w:r>
      <w:proofErr w:type="gramEnd"/>
      <w:r w:rsidR="008B3773">
        <w:rPr>
          <w:rFonts w:hAnsi="標楷體" w:hint="eastAsia"/>
          <w:szCs w:val="32"/>
        </w:rPr>
        <w:t>有大同鄉公所辦理「</w:t>
      </w:r>
      <w:r w:rsidR="008B3773" w:rsidRPr="008516D1">
        <w:rPr>
          <w:rFonts w:hAnsi="標楷體"/>
          <w:szCs w:val="32"/>
        </w:rPr>
        <w:t>103年泰雅生活館內部整修工程</w:t>
      </w:r>
      <w:r w:rsidR="008B3773">
        <w:rPr>
          <w:rFonts w:hAnsi="標楷體" w:hint="eastAsia"/>
          <w:szCs w:val="32"/>
        </w:rPr>
        <w:t>」等3件及南澳鄉公所辦理「</w:t>
      </w:r>
      <w:proofErr w:type="gramStart"/>
      <w:r w:rsidR="008B3773" w:rsidRPr="008516D1">
        <w:rPr>
          <w:rFonts w:hAnsi="標楷體"/>
          <w:szCs w:val="32"/>
        </w:rPr>
        <w:t>104</w:t>
      </w:r>
      <w:proofErr w:type="gramEnd"/>
      <w:r w:rsidR="008B3773" w:rsidRPr="008516D1">
        <w:rPr>
          <w:rFonts w:hAnsi="標楷體"/>
          <w:szCs w:val="32"/>
        </w:rPr>
        <w:t>年度南澳鄉澳花村部落環境改善工程</w:t>
      </w:r>
      <w:r w:rsidR="008B3773">
        <w:rPr>
          <w:rFonts w:hAnsi="標楷體" w:hint="eastAsia"/>
          <w:szCs w:val="32"/>
        </w:rPr>
        <w:t>」等</w:t>
      </w:r>
      <w:r w:rsidR="008B3773">
        <w:rPr>
          <w:rFonts w:hAnsi="標楷體"/>
          <w:szCs w:val="32"/>
        </w:rPr>
        <w:t>2</w:t>
      </w:r>
      <w:r w:rsidR="008B3773">
        <w:rPr>
          <w:rFonts w:hAnsi="標楷體" w:hint="eastAsia"/>
          <w:szCs w:val="32"/>
        </w:rPr>
        <w:t>件，共計5件採購案件，決標金額1</w:t>
      </w:r>
      <w:r w:rsidR="008B3773">
        <w:rPr>
          <w:rFonts w:hAnsi="標楷體"/>
          <w:szCs w:val="32"/>
        </w:rPr>
        <w:t>,376</w:t>
      </w:r>
      <w:r w:rsidR="008B3773">
        <w:rPr>
          <w:rFonts w:hAnsi="標楷體" w:hint="eastAsia"/>
          <w:szCs w:val="32"/>
        </w:rPr>
        <w:t>萬餘元(</w:t>
      </w:r>
      <w:r w:rsidR="008B3773" w:rsidRPr="000E0C2E">
        <w:rPr>
          <w:rFonts w:hAnsi="標楷體" w:hint="eastAsia"/>
          <w:szCs w:val="32"/>
        </w:rPr>
        <w:t>表</w:t>
      </w:r>
      <w:r w:rsidR="008B3773">
        <w:rPr>
          <w:rFonts w:hAnsi="標楷體" w:hint="eastAsia"/>
          <w:szCs w:val="32"/>
        </w:rPr>
        <w:t>1)</w:t>
      </w:r>
      <w:r w:rsidR="008B3773" w:rsidRPr="00303C8B">
        <w:rPr>
          <w:rFonts w:hAnsi="標楷體" w:hint="eastAsia"/>
          <w:szCs w:val="32"/>
        </w:rPr>
        <w:t>。</w:t>
      </w:r>
    </w:p>
    <w:p w14:paraId="4BB68E64" w14:textId="77777777" w:rsidR="007F24D0" w:rsidRDefault="008B3773" w:rsidP="007F24D0">
      <w:pPr>
        <w:snapToGrid w:val="0"/>
        <w:spacing w:beforeLines="50" w:before="228" w:line="400" w:lineRule="exact"/>
        <w:ind w:left="958"/>
        <w:jc w:val="center"/>
        <w:textAlignment w:val="center"/>
        <w:rPr>
          <w:rFonts w:ascii="標楷體" w:hAnsi="標楷體"/>
          <w:b/>
          <w:sz w:val="28"/>
          <w:szCs w:val="28"/>
        </w:rPr>
      </w:pPr>
      <w:r w:rsidRPr="007F24D0">
        <w:rPr>
          <w:rFonts w:ascii="標楷體" w:hAnsi="標楷體" w:hint="eastAsia"/>
          <w:b/>
          <w:sz w:val="28"/>
          <w:szCs w:val="28"/>
        </w:rPr>
        <w:t xml:space="preserve">表1 </w:t>
      </w:r>
      <w:r w:rsidRPr="007F24D0">
        <w:rPr>
          <w:rFonts w:ascii="標楷體" w:hAnsi="標楷體"/>
          <w:b/>
          <w:sz w:val="28"/>
          <w:szCs w:val="28"/>
        </w:rPr>
        <w:t xml:space="preserve"> </w:t>
      </w:r>
      <w:r w:rsidR="001D00BB" w:rsidRPr="007F24D0">
        <w:rPr>
          <w:rFonts w:ascii="標楷體" w:hAnsi="標楷體" w:hint="eastAsia"/>
          <w:b/>
          <w:sz w:val="28"/>
          <w:szCs w:val="28"/>
        </w:rPr>
        <w:t>宜蘭縣鄉鎮市公所辦理公告金額以上工程於同工址</w:t>
      </w:r>
    </w:p>
    <w:p w14:paraId="5250AC43" w14:textId="3F2D6633" w:rsidR="008B3773" w:rsidRPr="007F24D0" w:rsidRDefault="001D00BB" w:rsidP="007F24D0">
      <w:pPr>
        <w:snapToGrid w:val="0"/>
        <w:spacing w:line="400" w:lineRule="exact"/>
        <w:ind w:left="958"/>
        <w:jc w:val="center"/>
        <w:textAlignment w:val="center"/>
        <w:rPr>
          <w:rFonts w:ascii="標楷體" w:hAnsi="標楷體"/>
          <w:b/>
          <w:sz w:val="28"/>
          <w:szCs w:val="28"/>
        </w:rPr>
      </w:pPr>
      <w:r w:rsidRPr="007F24D0">
        <w:rPr>
          <w:rFonts w:ascii="標楷體" w:hAnsi="標楷體" w:hint="eastAsia"/>
          <w:b/>
          <w:sz w:val="28"/>
          <w:szCs w:val="28"/>
        </w:rPr>
        <w:t>重複施工</w:t>
      </w:r>
      <w:r w:rsidR="008B3773" w:rsidRPr="007F24D0">
        <w:rPr>
          <w:rFonts w:ascii="標楷體" w:hAnsi="標楷體" w:hint="eastAsia"/>
          <w:b/>
          <w:sz w:val="28"/>
          <w:szCs w:val="28"/>
        </w:rPr>
        <w:t>採購案件明細</w:t>
      </w:r>
    </w:p>
    <w:p w14:paraId="7BED5935" w14:textId="7C1FFA39" w:rsidR="008B3773" w:rsidRPr="008B3773" w:rsidRDefault="008B3773" w:rsidP="008B3773">
      <w:pPr>
        <w:spacing w:line="240" w:lineRule="exact"/>
        <w:jc w:val="right"/>
        <w:textAlignment w:val="center"/>
        <w:rPr>
          <w:rFonts w:ascii="標楷體" w:hAnsi="標楷體"/>
          <w:sz w:val="20"/>
        </w:rPr>
      </w:pPr>
      <w:r w:rsidRPr="008B3773">
        <w:rPr>
          <w:rFonts w:ascii="標楷體" w:hAnsi="標楷體" w:hint="eastAsia"/>
          <w:sz w:val="20"/>
        </w:rPr>
        <w:t>單位：</w:t>
      </w:r>
      <w:r w:rsidR="0012523D">
        <w:rPr>
          <w:rFonts w:ascii="標楷體" w:hAnsi="標楷體" w:hint="eastAsia"/>
          <w:sz w:val="20"/>
        </w:rPr>
        <w:t>新臺幣</w:t>
      </w:r>
      <w:r w:rsidRPr="008B3773">
        <w:rPr>
          <w:rFonts w:ascii="標楷體" w:hAnsi="標楷體" w:hint="eastAsia"/>
          <w:sz w:val="20"/>
        </w:rPr>
        <w:t>元</w:t>
      </w:r>
    </w:p>
    <w:tbl>
      <w:tblPr>
        <w:tblW w:w="0" w:type="auto"/>
        <w:tblInd w:w="1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
        <w:gridCol w:w="1219"/>
        <w:gridCol w:w="1991"/>
        <w:gridCol w:w="1229"/>
        <w:gridCol w:w="1693"/>
        <w:gridCol w:w="1419"/>
      </w:tblGrid>
      <w:tr w:rsidR="008B3773" w:rsidRPr="00A35B6B" w14:paraId="4E1AA683" w14:textId="77777777" w:rsidTr="0012523D">
        <w:tc>
          <w:tcPr>
            <w:tcW w:w="456" w:type="dxa"/>
            <w:shd w:val="clear" w:color="auto" w:fill="auto"/>
            <w:vAlign w:val="center"/>
          </w:tcPr>
          <w:p w14:paraId="5B844269" w14:textId="77777777" w:rsidR="008B3773" w:rsidRPr="008B3773" w:rsidRDefault="008B3773" w:rsidP="00C20A03">
            <w:pPr>
              <w:spacing w:line="240" w:lineRule="exact"/>
              <w:jc w:val="both"/>
              <w:textAlignment w:val="center"/>
              <w:rPr>
                <w:rFonts w:ascii="標楷體" w:hAnsi="標楷體"/>
                <w:sz w:val="24"/>
                <w:szCs w:val="24"/>
              </w:rPr>
            </w:pPr>
            <w:r w:rsidRPr="008B3773">
              <w:rPr>
                <w:rFonts w:ascii="標楷體" w:hAnsi="標楷體" w:hint="eastAsia"/>
                <w:sz w:val="24"/>
                <w:szCs w:val="24"/>
              </w:rPr>
              <w:t>序號</w:t>
            </w:r>
          </w:p>
        </w:tc>
        <w:tc>
          <w:tcPr>
            <w:tcW w:w="1219" w:type="dxa"/>
            <w:shd w:val="clear" w:color="auto" w:fill="auto"/>
            <w:vAlign w:val="center"/>
          </w:tcPr>
          <w:p w14:paraId="7BF48F3B" w14:textId="77777777" w:rsidR="008B3773" w:rsidRPr="008B3773" w:rsidRDefault="008B3773" w:rsidP="00C20A03">
            <w:pPr>
              <w:spacing w:line="240" w:lineRule="exact"/>
              <w:jc w:val="center"/>
              <w:rPr>
                <w:rFonts w:ascii="標楷體" w:hAnsi="標楷體"/>
                <w:sz w:val="24"/>
                <w:szCs w:val="24"/>
              </w:rPr>
            </w:pPr>
            <w:r w:rsidRPr="008B3773">
              <w:rPr>
                <w:rFonts w:ascii="標楷體" w:hAnsi="標楷體"/>
                <w:sz w:val="24"/>
                <w:szCs w:val="24"/>
              </w:rPr>
              <w:t>主辦</w:t>
            </w:r>
          </w:p>
          <w:p w14:paraId="7027C982" w14:textId="77777777" w:rsidR="008B3773" w:rsidRPr="008B3773" w:rsidRDefault="008B3773" w:rsidP="00C20A03">
            <w:pPr>
              <w:spacing w:line="240" w:lineRule="exact"/>
              <w:jc w:val="center"/>
              <w:rPr>
                <w:rFonts w:ascii="標楷體" w:hAnsi="標楷體"/>
                <w:sz w:val="24"/>
                <w:szCs w:val="24"/>
              </w:rPr>
            </w:pPr>
            <w:r w:rsidRPr="008B3773">
              <w:rPr>
                <w:rFonts w:ascii="標楷體" w:hAnsi="標楷體"/>
                <w:sz w:val="24"/>
                <w:szCs w:val="24"/>
              </w:rPr>
              <w:t>機關</w:t>
            </w:r>
          </w:p>
        </w:tc>
        <w:tc>
          <w:tcPr>
            <w:tcW w:w="1991" w:type="dxa"/>
            <w:shd w:val="clear" w:color="auto" w:fill="auto"/>
            <w:vAlign w:val="center"/>
          </w:tcPr>
          <w:p w14:paraId="416A82D4" w14:textId="77777777" w:rsidR="008B3773" w:rsidRPr="008B3773" w:rsidRDefault="008B3773" w:rsidP="00C20A03">
            <w:pPr>
              <w:spacing w:line="240" w:lineRule="exact"/>
              <w:jc w:val="center"/>
              <w:rPr>
                <w:rFonts w:ascii="標楷體" w:hAnsi="標楷體"/>
                <w:sz w:val="24"/>
                <w:szCs w:val="24"/>
              </w:rPr>
            </w:pPr>
            <w:r w:rsidRPr="008B3773">
              <w:rPr>
                <w:rFonts w:ascii="標楷體" w:hAnsi="標楷體"/>
                <w:sz w:val="24"/>
                <w:szCs w:val="24"/>
              </w:rPr>
              <w:t>標案名稱</w:t>
            </w:r>
          </w:p>
        </w:tc>
        <w:tc>
          <w:tcPr>
            <w:tcW w:w="1229" w:type="dxa"/>
            <w:shd w:val="clear" w:color="auto" w:fill="auto"/>
            <w:vAlign w:val="center"/>
          </w:tcPr>
          <w:p w14:paraId="2E29C992" w14:textId="77777777" w:rsidR="008B3773" w:rsidRPr="008B3773" w:rsidRDefault="008B3773" w:rsidP="00C20A03">
            <w:pPr>
              <w:spacing w:line="240" w:lineRule="exact"/>
              <w:jc w:val="center"/>
              <w:rPr>
                <w:rFonts w:ascii="標楷體" w:hAnsi="標楷體"/>
                <w:sz w:val="24"/>
                <w:szCs w:val="24"/>
              </w:rPr>
            </w:pPr>
            <w:r w:rsidRPr="008B3773">
              <w:rPr>
                <w:rFonts w:ascii="標楷體" w:hAnsi="標楷體"/>
                <w:sz w:val="24"/>
                <w:szCs w:val="24"/>
              </w:rPr>
              <w:t>標案編號</w:t>
            </w:r>
          </w:p>
        </w:tc>
        <w:tc>
          <w:tcPr>
            <w:tcW w:w="1693" w:type="dxa"/>
            <w:shd w:val="clear" w:color="auto" w:fill="auto"/>
            <w:vAlign w:val="center"/>
          </w:tcPr>
          <w:p w14:paraId="1426B59E" w14:textId="77777777" w:rsidR="008B3773" w:rsidRPr="008B3773" w:rsidRDefault="008B3773" w:rsidP="00C20A03">
            <w:pPr>
              <w:spacing w:line="240" w:lineRule="exact"/>
              <w:jc w:val="center"/>
              <w:rPr>
                <w:rFonts w:ascii="標楷體" w:hAnsi="標楷體"/>
                <w:sz w:val="24"/>
                <w:szCs w:val="24"/>
              </w:rPr>
            </w:pPr>
            <w:r w:rsidRPr="008B3773">
              <w:rPr>
                <w:rFonts w:ascii="標楷體" w:hAnsi="標楷體"/>
                <w:sz w:val="24"/>
                <w:szCs w:val="24"/>
              </w:rPr>
              <w:t>決標日期</w:t>
            </w:r>
          </w:p>
        </w:tc>
        <w:tc>
          <w:tcPr>
            <w:tcW w:w="1419" w:type="dxa"/>
            <w:shd w:val="clear" w:color="auto" w:fill="auto"/>
            <w:vAlign w:val="center"/>
          </w:tcPr>
          <w:p w14:paraId="2C121E21" w14:textId="77777777" w:rsidR="008B3773" w:rsidRPr="008B3773" w:rsidRDefault="008B3773" w:rsidP="00C20A03">
            <w:pPr>
              <w:spacing w:line="240" w:lineRule="exact"/>
              <w:jc w:val="center"/>
              <w:rPr>
                <w:rFonts w:ascii="標楷體" w:hAnsi="標楷體"/>
                <w:sz w:val="24"/>
                <w:szCs w:val="24"/>
              </w:rPr>
            </w:pPr>
            <w:r w:rsidRPr="008B3773">
              <w:rPr>
                <w:rFonts w:ascii="標楷體" w:hAnsi="標楷體"/>
                <w:sz w:val="24"/>
                <w:szCs w:val="24"/>
              </w:rPr>
              <w:t>決標金額</w:t>
            </w:r>
          </w:p>
        </w:tc>
      </w:tr>
      <w:tr w:rsidR="008B3773" w:rsidRPr="00A35B6B" w14:paraId="2403DF26" w14:textId="77777777" w:rsidTr="001D00BB">
        <w:tc>
          <w:tcPr>
            <w:tcW w:w="456" w:type="dxa"/>
            <w:shd w:val="clear" w:color="auto" w:fill="auto"/>
            <w:vAlign w:val="center"/>
          </w:tcPr>
          <w:p w14:paraId="6F72D737" w14:textId="77777777" w:rsidR="008B3773" w:rsidRPr="008B3773" w:rsidRDefault="008B3773" w:rsidP="00C20A03">
            <w:pPr>
              <w:spacing w:line="280" w:lineRule="exact"/>
              <w:jc w:val="center"/>
              <w:textAlignment w:val="center"/>
              <w:rPr>
                <w:rFonts w:ascii="標楷體" w:hAnsi="標楷體"/>
                <w:b/>
                <w:sz w:val="24"/>
                <w:szCs w:val="24"/>
              </w:rPr>
            </w:pPr>
          </w:p>
        </w:tc>
        <w:tc>
          <w:tcPr>
            <w:tcW w:w="1219" w:type="dxa"/>
            <w:shd w:val="clear" w:color="auto" w:fill="auto"/>
            <w:vAlign w:val="center"/>
          </w:tcPr>
          <w:p w14:paraId="23B73AD7" w14:textId="52CA7FB4" w:rsidR="008B3773" w:rsidRPr="008B3773" w:rsidRDefault="008B3773" w:rsidP="00C20A03">
            <w:pPr>
              <w:spacing w:line="280" w:lineRule="exact"/>
              <w:jc w:val="center"/>
              <w:rPr>
                <w:rFonts w:ascii="標楷體" w:hAnsi="標楷體"/>
                <w:b/>
                <w:spacing w:val="-20"/>
                <w:sz w:val="24"/>
                <w:szCs w:val="24"/>
              </w:rPr>
            </w:pPr>
          </w:p>
        </w:tc>
        <w:tc>
          <w:tcPr>
            <w:tcW w:w="1991" w:type="dxa"/>
            <w:shd w:val="clear" w:color="auto" w:fill="auto"/>
            <w:vAlign w:val="center"/>
          </w:tcPr>
          <w:p w14:paraId="47590646" w14:textId="3D91F854" w:rsidR="008B3773" w:rsidRPr="008B3773" w:rsidRDefault="001D00BB" w:rsidP="001D00BB">
            <w:pPr>
              <w:spacing w:line="280" w:lineRule="exact"/>
              <w:jc w:val="center"/>
              <w:rPr>
                <w:rFonts w:ascii="標楷體" w:hAnsi="標楷體"/>
                <w:b/>
                <w:sz w:val="24"/>
                <w:szCs w:val="24"/>
              </w:rPr>
            </w:pPr>
            <w:r w:rsidRPr="008B3773">
              <w:rPr>
                <w:rFonts w:ascii="標楷體" w:hAnsi="標楷體" w:hint="eastAsia"/>
                <w:b/>
                <w:spacing w:val="-20"/>
                <w:sz w:val="24"/>
                <w:szCs w:val="24"/>
              </w:rPr>
              <w:t>合計</w:t>
            </w:r>
          </w:p>
        </w:tc>
        <w:tc>
          <w:tcPr>
            <w:tcW w:w="1229" w:type="dxa"/>
            <w:shd w:val="clear" w:color="auto" w:fill="auto"/>
            <w:vAlign w:val="center"/>
          </w:tcPr>
          <w:p w14:paraId="3D527FCD" w14:textId="77777777" w:rsidR="008B3773" w:rsidRPr="008B3773" w:rsidRDefault="008B3773" w:rsidP="00C20A03">
            <w:pPr>
              <w:spacing w:line="280" w:lineRule="exact"/>
              <w:jc w:val="center"/>
              <w:rPr>
                <w:rFonts w:ascii="標楷體" w:hAnsi="標楷體"/>
                <w:b/>
                <w:sz w:val="24"/>
                <w:szCs w:val="24"/>
              </w:rPr>
            </w:pPr>
          </w:p>
        </w:tc>
        <w:tc>
          <w:tcPr>
            <w:tcW w:w="1693" w:type="dxa"/>
            <w:shd w:val="clear" w:color="auto" w:fill="auto"/>
            <w:vAlign w:val="center"/>
          </w:tcPr>
          <w:p w14:paraId="20FDA32E" w14:textId="77777777" w:rsidR="008B3773" w:rsidRPr="008B3773" w:rsidRDefault="008B3773" w:rsidP="00C20A03">
            <w:pPr>
              <w:spacing w:line="280" w:lineRule="exact"/>
              <w:jc w:val="center"/>
              <w:rPr>
                <w:rFonts w:ascii="標楷體" w:hAnsi="標楷體"/>
                <w:b/>
                <w:sz w:val="24"/>
                <w:szCs w:val="24"/>
              </w:rPr>
            </w:pPr>
          </w:p>
        </w:tc>
        <w:tc>
          <w:tcPr>
            <w:tcW w:w="1419" w:type="dxa"/>
            <w:shd w:val="clear" w:color="auto" w:fill="auto"/>
            <w:vAlign w:val="center"/>
          </w:tcPr>
          <w:p w14:paraId="3D69EF08" w14:textId="65C86809" w:rsidR="008B3773" w:rsidRPr="008B3773" w:rsidRDefault="008B3773" w:rsidP="00C20A03">
            <w:pPr>
              <w:spacing w:line="280" w:lineRule="exact"/>
              <w:jc w:val="right"/>
              <w:rPr>
                <w:rFonts w:ascii="標楷體" w:hAnsi="標楷體"/>
                <w:b/>
                <w:sz w:val="24"/>
                <w:szCs w:val="24"/>
              </w:rPr>
            </w:pPr>
            <w:r w:rsidRPr="008B3773">
              <w:rPr>
                <w:rFonts w:ascii="標楷體" w:hAnsi="標楷體" w:hint="eastAsia"/>
                <w:b/>
                <w:sz w:val="24"/>
                <w:szCs w:val="24"/>
              </w:rPr>
              <w:t>1</w:t>
            </w:r>
            <w:r w:rsidRPr="008B3773">
              <w:rPr>
                <w:rFonts w:ascii="標楷體" w:hAnsi="標楷體"/>
                <w:b/>
                <w:sz w:val="24"/>
                <w:szCs w:val="24"/>
              </w:rPr>
              <w:t>3,766</w:t>
            </w:r>
            <w:r w:rsidR="0012523D">
              <w:rPr>
                <w:rFonts w:ascii="標楷體" w:hAnsi="標楷體"/>
                <w:b/>
                <w:sz w:val="24"/>
                <w:szCs w:val="24"/>
              </w:rPr>
              <w:t>,000</w:t>
            </w:r>
          </w:p>
        </w:tc>
      </w:tr>
      <w:tr w:rsidR="005B5D41" w:rsidRPr="00A35B6B" w14:paraId="1E5011B1" w14:textId="77777777" w:rsidTr="0012523D">
        <w:tc>
          <w:tcPr>
            <w:tcW w:w="456" w:type="dxa"/>
            <w:shd w:val="clear" w:color="auto" w:fill="auto"/>
            <w:vAlign w:val="center"/>
          </w:tcPr>
          <w:p w14:paraId="43947518" w14:textId="77777777" w:rsidR="005B5D41" w:rsidRPr="008B3773" w:rsidRDefault="005B5D41" w:rsidP="00C20A03">
            <w:pPr>
              <w:spacing w:line="280" w:lineRule="exact"/>
              <w:jc w:val="center"/>
              <w:textAlignment w:val="center"/>
              <w:rPr>
                <w:rFonts w:ascii="標楷體" w:hAnsi="標楷體"/>
                <w:sz w:val="24"/>
                <w:szCs w:val="24"/>
              </w:rPr>
            </w:pPr>
            <w:r w:rsidRPr="008B3773">
              <w:rPr>
                <w:rFonts w:ascii="標楷體" w:hAnsi="標楷體" w:hint="eastAsia"/>
                <w:sz w:val="24"/>
                <w:szCs w:val="24"/>
              </w:rPr>
              <w:t>1</w:t>
            </w:r>
          </w:p>
        </w:tc>
        <w:tc>
          <w:tcPr>
            <w:tcW w:w="1219" w:type="dxa"/>
            <w:vMerge w:val="restart"/>
            <w:shd w:val="clear" w:color="auto" w:fill="auto"/>
            <w:vAlign w:val="center"/>
          </w:tcPr>
          <w:p w14:paraId="315CEDB7" w14:textId="5FA7325F" w:rsidR="005B5D41" w:rsidRPr="008B3773" w:rsidRDefault="005B5D41" w:rsidP="005B5D41">
            <w:pPr>
              <w:spacing w:line="260" w:lineRule="exact"/>
              <w:jc w:val="both"/>
              <w:rPr>
                <w:rFonts w:ascii="標楷體" w:hAnsi="標楷體"/>
                <w:spacing w:val="-20"/>
                <w:sz w:val="24"/>
                <w:szCs w:val="24"/>
              </w:rPr>
            </w:pPr>
            <w:r w:rsidRPr="008B3773">
              <w:rPr>
                <w:rFonts w:ascii="標楷體" w:hAnsi="標楷體"/>
                <w:spacing w:val="-20"/>
                <w:sz w:val="24"/>
                <w:szCs w:val="24"/>
              </w:rPr>
              <w:t>大同鄉公所</w:t>
            </w:r>
          </w:p>
        </w:tc>
        <w:tc>
          <w:tcPr>
            <w:tcW w:w="1991" w:type="dxa"/>
            <w:shd w:val="clear" w:color="auto" w:fill="auto"/>
            <w:vAlign w:val="center"/>
          </w:tcPr>
          <w:p w14:paraId="551850B5" w14:textId="77777777" w:rsidR="005B5D41" w:rsidRPr="008B3773" w:rsidRDefault="005B5D41" w:rsidP="00C20A03">
            <w:pPr>
              <w:spacing w:line="260" w:lineRule="exact"/>
              <w:jc w:val="both"/>
              <w:rPr>
                <w:rFonts w:ascii="標楷體" w:hAnsi="標楷體"/>
                <w:sz w:val="24"/>
                <w:szCs w:val="24"/>
              </w:rPr>
            </w:pPr>
            <w:r w:rsidRPr="008B3773">
              <w:rPr>
                <w:rFonts w:ascii="標楷體" w:hAnsi="標楷體"/>
                <w:sz w:val="24"/>
                <w:szCs w:val="24"/>
              </w:rPr>
              <w:t>103年泰雅生活館內部整修工程</w:t>
            </w:r>
          </w:p>
        </w:tc>
        <w:tc>
          <w:tcPr>
            <w:tcW w:w="1229" w:type="dxa"/>
            <w:shd w:val="clear" w:color="auto" w:fill="auto"/>
            <w:vAlign w:val="center"/>
          </w:tcPr>
          <w:p w14:paraId="20DD17AF"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1030829</w:t>
            </w:r>
          </w:p>
        </w:tc>
        <w:tc>
          <w:tcPr>
            <w:tcW w:w="1693" w:type="dxa"/>
            <w:shd w:val="clear" w:color="auto" w:fill="auto"/>
            <w:vAlign w:val="center"/>
          </w:tcPr>
          <w:p w14:paraId="5CE24593"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103/09/24</w:t>
            </w:r>
          </w:p>
        </w:tc>
        <w:tc>
          <w:tcPr>
            <w:tcW w:w="1419" w:type="dxa"/>
            <w:shd w:val="clear" w:color="auto" w:fill="auto"/>
            <w:vAlign w:val="center"/>
          </w:tcPr>
          <w:p w14:paraId="6F9410A9" w14:textId="16B7BC59" w:rsidR="005B5D41" w:rsidRPr="008B3773" w:rsidRDefault="005B5D41" w:rsidP="00C20A03">
            <w:pPr>
              <w:spacing w:line="260" w:lineRule="exact"/>
              <w:jc w:val="right"/>
              <w:rPr>
                <w:rFonts w:ascii="標楷體" w:hAnsi="標楷體"/>
                <w:sz w:val="24"/>
                <w:szCs w:val="24"/>
              </w:rPr>
            </w:pPr>
            <w:r w:rsidRPr="008B3773">
              <w:rPr>
                <w:rFonts w:ascii="標楷體" w:hAnsi="標楷體"/>
                <w:sz w:val="24"/>
                <w:szCs w:val="24"/>
              </w:rPr>
              <w:t>1,79</w:t>
            </w:r>
            <w:r>
              <w:rPr>
                <w:rFonts w:ascii="標楷體" w:hAnsi="標楷體"/>
                <w:sz w:val="24"/>
                <w:szCs w:val="24"/>
              </w:rPr>
              <w:t>0,00</w:t>
            </w:r>
            <w:r w:rsidRPr="008B3773">
              <w:rPr>
                <w:rFonts w:ascii="標楷體" w:hAnsi="標楷體"/>
                <w:sz w:val="24"/>
                <w:szCs w:val="24"/>
              </w:rPr>
              <w:t>0</w:t>
            </w:r>
          </w:p>
        </w:tc>
      </w:tr>
      <w:tr w:rsidR="005B5D41" w:rsidRPr="00A35B6B" w14:paraId="323F3840" w14:textId="77777777" w:rsidTr="0012523D">
        <w:tc>
          <w:tcPr>
            <w:tcW w:w="456" w:type="dxa"/>
            <w:shd w:val="clear" w:color="auto" w:fill="auto"/>
            <w:vAlign w:val="center"/>
          </w:tcPr>
          <w:p w14:paraId="00C3752B" w14:textId="77777777" w:rsidR="005B5D41" w:rsidRPr="008B3773" w:rsidRDefault="005B5D41" w:rsidP="00C20A03">
            <w:pPr>
              <w:spacing w:line="280" w:lineRule="exact"/>
              <w:jc w:val="center"/>
              <w:textAlignment w:val="center"/>
              <w:rPr>
                <w:rFonts w:ascii="標楷體" w:hAnsi="標楷體"/>
                <w:sz w:val="24"/>
                <w:szCs w:val="24"/>
              </w:rPr>
            </w:pPr>
            <w:r w:rsidRPr="008B3773">
              <w:rPr>
                <w:rFonts w:ascii="標楷體" w:hAnsi="標楷體" w:hint="eastAsia"/>
                <w:sz w:val="24"/>
                <w:szCs w:val="24"/>
              </w:rPr>
              <w:t>2</w:t>
            </w:r>
          </w:p>
        </w:tc>
        <w:tc>
          <w:tcPr>
            <w:tcW w:w="1219" w:type="dxa"/>
            <w:vMerge/>
            <w:shd w:val="clear" w:color="auto" w:fill="auto"/>
            <w:vAlign w:val="center"/>
          </w:tcPr>
          <w:p w14:paraId="65729922" w14:textId="7F980440" w:rsidR="005B5D41" w:rsidRPr="008B3773" w:rsidRDefault="005B5D41" w:rsidP="00C20A03">
            <w:pPr>
              <w:spacing w:line="260" w:lineRule="exact"/>
              <w:jc w:val="both"/>
              <w:textAlignment w:val="center"/>
              <w:rPr>
                <w:rFonts w:ascii="標楷體" w:hAnsi="標楷體"/>
                <w:spacing w:val="-20"/>
                <w:sz w:val="24"/>
                <w:szCs w:val="24"/>
              </w:rPr>
            </w:pPr>
          </w:p>
        </w:tc>
        <w:tc>
          <w:tcPr>
            <w:tcW w:w="1991" w:type="dxa"/>
            <w:shd w:val="clear" w:color="auto" w:fill="auto"/>
            <w:vAlign w:val="center"/>
          </w:tcPr>
          <w:p w14:paraId="78699520" w14:textId="77777777" w:rsidR="005B5D41" w:rsidRPr="008B3773" w:rsidRDefault="005B5D41" w:rsidP="00C20A03">
            <w:pPr>
              <w:spacing w:line="260" w:lineRule="exact"/>
              <w:jc w:val="both"/>
              <w:rPr>
                <w:rFonts w:ascii="標楷體" w:hAnsi="標楷體"/>
                <w:spacing w:val="-20"/>
                <w:sz w:val="24"/>
                <w:szCs w:val="24"/>
              </w:rPr>
            </w:pPr>
            <w:r w:rsidRPr="008B3773">
              <w:rPr>
                <w:rFonts w:ascii="標楷體" w:hAnsi="標楷體"/>
                <w:spacing w:val="-20"/>
                <w:sz w:val="24"/>
                <w:szCs w:val="24"/>
              </w:rPr>
              <w:t xml:space="preserve">104年泰雅生活館空間設備改善工程 </w:t>
            </w:r>
          </w:p>
        </w:tc>
        <w:tc>
          <w:tcPr>
            <w:tcW w:w="1229" w:type="dxa"/>
            <w:shd w:val="clear" w:color="auto" w:fill="auto"/>
            <w:vAlign w:val="center"/>
          </w:tcPr>
          <w:p w14:paraId="058AE7E3"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1040811</w:t>
            </w:r>
          </w:p>
        </w:tc>
        <w:tc>
          <w:tcPr>
            <w:tcW w:w="1693" w:type="dxa"/>
            <w:shd w:val="clear" w:color="auto" w:fill="auto"/>
            <w:vAlign w:val="center"/>
          </w:tcPr>
          <w:p w14:paraId="3CEE9B4C"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104/08/24</w:t>
            </w:r>
          </w:p>
        </w:tc>
        <w:tc>
          <w:tcPr>
            <w:tcW w:w="1419" w:type="dxa"/>
            <w:shd w:val="clear" w:color="auto" w:fill="auto"/>
            <w:vAlign w:val="center"/>
          </w:tcPr>
          <w:p w14:paraId="28C8966A" w14:textId="0DC1CE32" w:rsidR="005B5D41" w:rsidRPr="008B3773" w:rsidRDefault="005B5D41" w:rsidP="00C20A03">
            <w:pPr>
              <w:spacing w:line="260" w:lineRule="exact"/>
              <w:jc w:val="right"/>
              <w:rPr>
                <w:rFonts w:ascii="標楷體" w:hAnsi="標楷體"/>
                <w:sz w:val="24"/>
                <w:szCs w:val="24"/>
              </w:rPr>
            </w:pPr>
            <w:r w:rsidRPr="008B3773">
              <w:rPr>
                <w:rFonts w:ascii="標楷體" w:hAnsi="標楷體"/>
                <w:sz w:val="24"/>
                <w:szCs w:val="24"/>
              </w:rPr>
              <w:t>2,847</w:t>
            </w:r>
            <w:r>
              <w:rPr>
                <w:rFonts w:ascii="標楷體" w:hAnsi="標楷體"/>
                <w:sz w:val="24"/>
                <w:szCs w:val="24"/>
              </w:rPr>
              <w:t>,000</w:t>
            </w:r>
          </w:p>
        </w:tc>
      </w:tr>
      <w:tr w:rsidR="005B5D41" w:rsidRPr="00A35B6B" w14:paraId="33EA83DC" w14:textId="77777777" w:rsidTr="0012523D">
        <w:tc>
          <w:tcPr>
            <w:tcW w:w="456" w:type="dxa"/>
            <w:shd w:val="clear" w:color="auto" w:fill="auto"/>
            <w:vAlign w:val="center"/>
          </w:tcPr>
          <w:p w14:paraId="3E5DBDA0" w14:textId="77777777" w:rsidR="005B5D41" w:rsidRPr="008B3773" w:rsidRDefault="005B5D41" w:rsidP="00C20A03">
            <w:pPr>
              <w:spacing w:line="280" w:lineRule="exact"/>
              <w:jc w:val="center"/>
              <w:textAlignment w:val="center"/>
              <w:rPr>
                <w:rFonts w:ascii="標楷體" w:hAnsi="標楷體"/>
                <w:sz w:val="24"/>
                <w:szCs w:val="24"/>
              </w:rPr>
            </w:pPr>
            <w:r w:rsidRPr="008B3773">
              <w:rPr>
                <w:rFonts w:ascii="標楷體" w:hAnsi="標楷體" w:hint="eastAsia"/>
                <w:sz w:val="24"/>
                <w:szCs w:val="24"/>
              </w:rPr>
              <w:t>3</w:t>
            </w:r>
          </w:p>
        </w:tc>
        <w:tc>
          <w:tcPr>
            <w:tcW w:w="1219" w:type="dxa"/>
            <w:vMerge/>
            <w:shd w:val="clear" w:color="auto" w:fill="auto"/>
            <w:vAlign w:val="center"/>
          </w:tcPr>
          <w:p w14:paraId="2D407CD1" w14:textId="1E244DE1" w:rsidR="005B5D41" w:rsidRPr="008B3773" w:rsidRDefault="005B5D41" w:rsidP="00C20A03">
            <w:pPr>
              <w:spacing w:line="260" w:lineRule="exact"/>
              <w:jc w:val="both"/>
              <w:textAlignment w:val="center"/>
              <w:rPr>
                <w:rFonts w:ascii="標楷體" w:hAnsi="標楷體"/>
                <w:spacing w:val="-20"/>
                <w:sz w:val="24"/>
                <w:szCs w:val="24"/>
              </w:rPr>
            </w:pPr>
          </w:p>
        </w:tc>
        <w:tc>
          <w:tcPr>
            <w:tcW w:w="1991" w:type="dxa"/>
            <w:shd w:val="clear" w:color="auto" w:fill="auto"/>
            <w:vAlign w:val="center"/>
          </w:tcPr>
          <w:p w14:paraId="1E0121AA" w14:textId="77777777" w:rsidR="005B5D41" w:rsidRPr="008B3773" w:rsidRDefault="005B5D41" w:rsidP="00C20A03">
            <w:pPr>
              <w:spacing w:line="260" w:lineRule="exact"/>
              <w:jc w:val="both"/>
              <w:rPr>
                <w:rFonts w:ascii="標楷體" w:hAnsi="標楷體"/>
                <w:spacing w:val="-20"/>
                <w:sz w:val="24"/>
                <w:szCs w:val="24"/>
              </w:rPr>
            </w:pPr>
            <w:r w:rsidRPr="008B3773">
              <w:rPr>
                <w:rFonts w:ascii="標楷體" w:hAnsi="標楷體" w:hint="eastAsia"/>
                <w:color w:val="FF0000"/>
                <w:spacing w:val="-20"/>
                <w:sz w:val="24"/>
                <w:szCs w:val="24"/>
              </w:rPr>
              <w:t>大同</w:t>
            </w:r>
            <w:r w:rsidRPr="008B3773">
              <w:rPr>
                <w:rFonts w:ascii="標楷體" w:hAnsi="標楷體"/>
                <w:spacing w:val="-20"/>
                <w:sz w:val="24"/>
                <w:szCs w:val="24"/>
              </w:rPr>
              <w:t>鄉泰雅生活館展示空間更新</w:t>
            </w:r>
            <w:proofErr w:type="gramStart"/>
            <w:r w:rsidRPr="008B3773">
              <w:rPr>
                <w:rFonts w:ascii="標楷體" w:hAnsi="標楷體"/>
                <w:spacing w:val="-20"/>
                <w:sz w:val="24"/>
                <w:szCs w:val="24"/>
              </w:rPr>
              <w:t>布卸展</w:t>
            </w:r>
            <w:proofErr w:type="gramEnd"/>
            <w:r w:rsidRPr="008B3773">
              <w:rPr>
                <w:rFonts w:ascii="標楷體" w:hAnsi="標楷體"/>
                <w:spacing w:val="-20"/>
                <w:sz w:val="24"/>
                <w:szCs w:val="24"/>
              </w:rPr>
              <w:t>工程及大同鄉泰雅生活館典藏庫房基礎環境升級工程等兩項工程</w:t>
            </w:r>
          </w:p>
        </w:tc>
        <w:tc>
          <w:tcPr>
            <w:tcW w:w="1229" w:type="dxa"/>
            <w:shd w:val="clear" w:color="auto" w:fill="auto"/>
            <w:vAlign w:val="center"/>
          </w:tcPr>
          <w:p w14:paraId="2C753207"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1101108</w:t>
            </w:r>
          </w:p>
        </w:tc>
        <w:tc>
          <w:tcPr>
            <w:tcW w:w="1693" w:type="dxa"/>
            <w:shd w:val="clear" w:color="auto" w:fill="auto"/>
            <w:vAlign w:val="center"/>
          </w:tcPr>
          <w:p w14:paraId="270D0405"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110/11/30</w:t>
            </w:r>
          </w:p>
        </w:tc>
        <w:tc>
          <w:tcPr>
            <w:tcW w:w="1419" w:type="dxa"/>
            <w:shd w:val="clear" w:color="auto" w:fill="auto"/>
            <w:vAlign w:val="center"/>
          </w:tcPr>
          <w:p w14:paraId="3960069D" w14:textId="27239ADB" w:rsidR="005B5D41" w:rsidRPr="008B3773" w:rsidRDefault="005B5D41" w:rsidP="00C20A03">
            <w:pPr>
              <w:spacing w:line="260" w:lineRule="exact"/>
              <w:jc w:val="right"/>
              <w:rPr>
                <w:rFonts w:ascii="標楷體" w:hAnsi="標楷體"/>
                <w:sz w:val="24"/>
                <w:szCs w:val="24"/>
              </w:rPr>
            </w:pPr>
            <w:r w:rsidRPr="008B3773">
              <w:rPr>
                <w:rFonts w:ascii="標楷體" w:hAnsi="標楷體"/>
                <w:sz w:val="24"/>
                <w:szCs w:val="24"/>
              </w:rPr>
              <w:t>4,049</w:t>
            </w:r>
            <w:r>
              <w:rPr>
                <w:rFonts w:ascii="標楷體" w:hAnsi="標楷體"/>
                <w:sz w:val="24"/>
                <w:szCs w:val="24"/>
              </w:rPr>
              <w:t>,000</w:t>
            </w:r>
          </w:p>
        </w:tc>
      </w:tr>
      <w:tr w:rsidR="005B5D41" w:rsidRPr="00A35B6B" w14:paraId="25D7742E" w14:textId="77777777" w:rsidTr="0012523D">
        <w:tc>
          <w:tcPr>
            <w:tcW w:w="456" w:type="dxa"/>
            <w:shd w:val="clear" w:color="auto" w:fill="auto"/>
            <w:vAlign w:val="center"/>
          </w:tcPr>
          <w:p w14:paraId="46D16C0F" w14:textId="77777777" w:rsidR="005B5D41" w:rsidRPr="008B3773" w:rsidRDefault="005B5D41" w:rsidP="00C20A03">
            <w:pPr>
              <w:spacing w:line="280" w:lineRule="exact"/>
              <w:jc w:val="center"/>
              <w:textAlignment w:val="center"/>
              <w:rPr>
                <w:rFonts w:ascii="標楷體" w:hAnsi="標楷體"/>
                <w:sz w:val="24"/>
                <w:szCs w:val="24"/>
              </w:rPr>
            </w:pPr>
            <w:r w:rsidRPr="008B3773">
              <w:rPr>
                <w:rFonts w:ascii="標楷體" w:hAnsi="標楷體" w:hint="eastAsia"/>
                <w:sz w:val="24"/>
                <w:szCs w:val="24"/>
              </w:rPr>
              <w:t>4</w:t>
            </w:r>
          </w:p>
        </w:tc>
        <w:tc>
          <w:tcPr>
            <w:tcW w:w="1219" w:type="dxa"/>
            <w:vMerge w:val="restart"/>
            <w:shd w:val="clear" w:color="auto" w:fill="auto"/>
            <w:vAlign w:val="center"/>
          </w:tcPr>
          <w:p w14:paraId="6B2B4CD2" w14:textId="4330E888" w:rsidR="005B5D41" w:rsidRPr="008B3773" w:rsidRDefault="005B5D41" w:rsidP="005B5D41">
            <w:pPr>
              <w:spacing w:line="260" w:lineRule="exact"/>
              <w:jc w:val="both"/>
              <w:textAlignment w:val="center"/>
              <w:rPr>
                <w:rFonts w:ascii="標楷體" w:hAnsi="標楷體"/>
                <w:spacing w:val="-20"/>
                <w:sz w:val="24"/>
                <w:szCs w:val="24"/>
              </w:rPr>
            </w:pPr>
            <w:r w:rsidRPr="008B3773">
              <w:rPr>
                <w:rFonts w:ascii="標楷體" w:hAnsi="標楷體"/>
                <w:spacing w:val="-20"/>
                <w:sz w:val="24"/>
                <w:szCs w:val="24"/>
              </w:rPr>
              <w:t>南澳鄉公所</w:t>
            </w:r>
          </w:p>
        </w:tc>
        <w:tc>
          <w:tcPr>
            <w:tcW w:w="1991" w:type="dxa"/>
            <w:shd w:val="clear" w:color="auto" w:fill="auto"/>
            <w:vAlign w:val="center"/>
          </w:tcPr>
          <w:p w14:paraId="772EF82A" w14:textId="77777777" w:rsidR="005B5D41" w:rsidRPr="008B3773" w:rsidRDefault="005B5D41" w:rsidP="00C20A03">
            <w:pPr>
              <w:spacing w:line="260" w:lineRule="exact"/>
              <w:jc w:val="both"/>
              <w:rPr>
                <w:rFonts w:ascii="標楷體" w:hAnsi="標楷體"/>
                <w:sz w:val="24"/>
                <w:szCs w:val="24"/>
              </w:rPr>
            </w:pPr>
            <w:proofErr w:type="gramStart"/>
            <w:r w:rsidRPr="008B3773">
              <w:rPr>
                <w:rFonts w:ascii="標楷體" w:hAnsi="標楷體"/>
                <w:sz w:val="24"/>
                <w:szCs w:val="24"/>
              </w:rPr>
              <w:t>104</w:t>
            </w:r>
            <w:proofErr w:type="gramEnd"/>
            <w:r w:rsidRPr="008B3773">
              <w:rPr>
                <w:rFonts w:ascii="標楷體" w:hAnsi="標楷體"/>
                <w:sz w:val="24"/>
                <w:szCs w:val="24"/>
              </w:rPr>
              <w:t>年度南澳鄉澳花村部落環境改善工程</w:t>
            </w:r>
          </w:p>
        </w:tc>
        <w:tc>
          <w:tcPr>
            <w:tcW w:w="1229" w:type="dxa"/>
            <w:shd w:val="clear" w:color="auto" w:fill="auto"/>
            <w:vAlign w:val="center"/>
          </w:tcPr>
          <w:p w14:paraId="5FF36867"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B104-08</w:t>
            </w:r>
          </w:p>
        </w:tc>
        <w:tc>
          <w:tcPr>
            <w:tcW w:w="1693" w:type="dxa"/>
            <w:shd w:val="clear" w:color="auto" w:fill="auto"/>
            <w:vAlign w:val="center"/>
          </w:tcPr>
          <w:p w14:paraId="17F92F15"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104/09/01</w:t>
            </w:r>
          </w:p>
        </w:tc>
        <w:tc>
          <w:tcPr>
            <w:tcW w:w="1419" w:type="dxa"/>
            <w:shd w:val="clear" w:color="auto" w:fill="auto"/>
            <w:vAlign w:val="center"/>
          </w:tcPr>
          <w:p w14:paraId="4D8FEF2D" w14:textId="1C584E76" w:rsidR="005B5D41" w:rsidRPr="008B3773" w:rsidRDefault="005B5D41" w:rsidP="00C20A03">
            <w:pPr>
              <w:spacing w:line="260" w:lineRule="exact"/>
              <w:jc w:val="right"/>
              <w:rPr>
                <w:rFonts w:ascii="標楷體" w:hAnsi="標楷體"/>
                <w:sz w:val="24"/>
                <w:szCs w:val="24"/>
              </w:rPr>
            </w:pPr>
            <w:r w:rsidRPr="008B3773">
              <w:rPr>
                <w:rFonts w:ascii="標楷體" w:hAnsi="標楷體"/>
                <w:sz w:val="24"/>
                <w:szCs w:val="24"/>
              </w:rPr>
              <w:t>2,000</w:t>
            </w:r>
            <w:r>
              <w:rPr>
                <w:rFonts w:ascii="標楷體" w:hAnsi="標楷體"/>
                <w:sz w:val="24"/>
                <w:szCs w:val="24"/>
              </w:rPr>
              <w:t>,000</w:t>
            </w:r>
          </w:p>
        </w:tc>
      </w:tr>
      <w:tr w:rsidR="005B5D41" w:rsidRPr="00A35B6B" w14:paraId="6608D71D" w14:textId="77777777" w:rsidTr="0012523D">
        <w:tc>
          <w:tcPr>
            <w:tcW w:w="456" w:type="dxa"/>
            <w:shd w:val="clear" w:color="auto" w:fill="auto"/>
            <w:vAlign w:val="center"/>
          </w:tcPr>
          <w:p w14:paraId="5590D297" w14:textId="77777777" w:rsidR="005B5D41" w:rsidRPr="008B3773" w:rsidRDefault="005B5D41" w:rsidP="00C20A03">
            <w:pPr>
              <w:spacing w:line="280" w:lineRule="exact"/>
              <w:jc w:val="center"/>
              <w:textAlignment w:val="center"/>
              <w:rPr>
                <w:rFonts w:ascii="標楷體" w:hAnsi="標楷體"/>
                <w:sz w:val="24"/>
                <w:szCs w:val="24"/>
              </w:rPr>
            </w:pPr>
            <w:r w:rsidRPr="008B3773">
              <w:rPr>
                <w:rFonts w:ascii="標楷體" w:hAnsi="標楷體" w:hint="eastAsia"/>
                <w:sz w:val="24"/>
                <w:szCs w:val="24"/>
              </w:rPr>
              <w:t>5</w:t>
            </w:r>
          </w:p>
        </w:tc>
        <w:tc>
          <w:tcPr>
            <w:tcW w:w="1219" w:type="dxa"/>
            <w:vMerge/>
            <w:shd w:val="clear" w:color="auto" w:fill="auto"/>
            <w:vAlign w:val="center"/>
          </w:tcPr>
          <w:p w14:paraId="2FEBC871" w14:textId="352FB355" w:rsidR="005B5D41" w:rsidRPr="008B3773" w:rsidRDefault="005B5D41" w:rsidP="00C20A03">
            <w:pPr>
              <w:spacing w:line="260" w:lineRule="exact"/>
              <w:jc w:val="both"/>
              <w:textAlignment w:val="center"/>
              <w:rPr>
                <w:rFonts w:ascii="標楷體" w:hAnsi="標楷體"/>
                <w:spacing w:val="-20"/>
                <w:sz w:val="24"/>
                <w:szCs w:val="24"/>
              </w:rPr>
            </w:pPr>
          </w:p>
        </w:tc>
        <w:tc>
          <w:tcPr>
            <w:tcW w:w="1991" w:type="dxa"/>
            <w:shd w:val="clear" w:color="auto" w:fill="auto"/>
            <w:vAlign w:val="center"/>
          </w:tcPr>
          <w:p w14:paraId="03756BE0" w14:textId="77777777" w:rsidR="005B5D41" w:rsidRPr="008B3773" w:rsidRDefault="005B5D41" w:rsidP="00C20A03">
            <w:pPr>
              <w:spacing w:line="260" w:lineRule="exact"/>
              <w:jc w:val="both"/>
              <w:rPr>
                <w:rFonts w:ascii="標楷體" w:hAnsi="標楷體"/>
                <w:sz w:val="24"/>
                <w:szCs w:val="24"/>
              </w:rPr>
            </w:pPr>
            <w:r w:rsidRPr="008B3773">
              <w:rPr>
                <w:rFonts w:ascii="標楷體" w:hAnsi="標楷體"/>
                <w:sz w:val="24"/>
                <w:szCs w:val="24"/>
              </w:rPr>
              <w:t>南澳鄉澳花村上部落基礎環境改善工程</w:t>
            </w:r>
          </w:p>
        </w:tc>
        <w:tc>
          <w:tcPr>
            <w:tcW w:w="1229" w:type="dxa"/>
            <w:shd w:val="clear" w:color="auto" w:fill="auto"/>
            <w:vAlign w:val="center"/>
          </w:tcPr>
          <w:p w14:paraId="4AB8152A"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B105-07</w:t>
            </w:r>
          </w:p>
        </w:tc>
        <w:tc>
          <w:tcPr>
            <w:tcW w:w="1693" w:type="dxa"/>
            <w:shd w:val="clear" w:color="auto" w:fill="auto"/>
            <w:vAlign w:val="center"/>
          </w:tcPr>
          <w:p w14:paraId="1310CD38" w14:textId="77777777" w:rsidR="005B5D41" w:rsidRPr="008B3773" w:rsidRDefault="005B5D41" w:rsidP="00C20A03">
            <w:pPr>
              <w:spacing w:line="260" w:lineRule="exact"/>
              <w:jc w:val="center"/>
              <w:rPr>
                <w:rFonts w:ascii="標楷體" w:hAnsi="標楷體"/>
                <w:sz w:val="24"/>
                <w:szCs w:val="24"/>
              </w:rPr>
            </w:pPr>
            <w:r w:rsidRPr="008B3773">
              <w:rPr>
                <w:rFonts w:ascii="標楷體" w:hAnsi="標楷體"/>
                <w:sz w:val="24"/>
                <w:szCs w:val="24"/>
              </w:rPr>
              <w:t>105/11/29</w:t>
            </w:r>
          </w:p>
        </w:tc>
        <w:tc>
          <w:tcPr>
            <w:tcW w:w="1419" w:type="dxa"/>
            <w:shd w:val="clear" w:color="auto" w:fill="auto"/>
            <w:vAlign w:val="center"/>
          </w:tcPr>
          <w:p w14:paraId="069D9279" w14:textId="665FFC86" w:rsidR="005B5D41" w:rsidRPr="008B3773" w:rsidRDefault="005B5D41" w:rsidP="00C20A03">
            <w:pPr>
              <w:spacing w:line="260" w:lineRule="exact"/>
              <w:jc w:val="right"/>
              <w:rPr>
                <w:rFonts w:ascii="標楷體" w:hAnsi="標楷體"/>
                <w:sz w:val="24"/>
                <w:szCs w:val="24"/>
              </w:rPr>
            </w:pPr>
            <w:r w:rsidRPr="008B3773">
              <w:rPr>
                <w:rFonts w:ascii="標楷體" w:hAnsi="標楷體"/>
                <w:sz w:val="24"/>
                <w:szCs w:val="24"/>
              </w:rPr>
              <w:t>3,080</w:t>
            </w:r>
            <w:r>
              <w:rPr>
                <w:rFonts w:ascii="標楷體" w:hAnsi="標楷體"/>
                <w:sz w:val="24"/>
                <w:szCs w:val="24"/>
              </w:rPr>
              <w:t>,000</w:t>
            </w:r>
          </w:p>
        </w:tc>
      </w:tr>
    </w:tbl>
    <w:p w14:paraId="7C9CF1C6" w14:textId="582FF6D4" w:rsidR="008B3773" w:rsidRDefault="008B3773" w:rsidP="008B3773">
      <w:pPr>
        <w:pStyle w:val="2"/>
        <w:widowControl w:val="0"/>
        <w:kinsoku/>
        <w:overflowPunct w:val="0"/>
        <w:autoSpaceDE w:val="0"/>
        <w:autoSpaceDN w:val="0"/>
        <w:spacing w:line="200" w:lineRule="exact"/>
        <w:ind w:left="993"/>
        <w:rPr>
          <w:rFonts w:hAnsi="標楷體"/>
          <w:color w:val="000000"/>
          <w:spacing w:val="-20"/>
          <w:sz w:val="20"/>
          <w:szCs w:val="20"/>
        </w:rPr>
      </w:pPr>
      <w:r w:rsidRPr="00330541">
        <w:rPr>
          <w:rFonts w:hAnsi="標楷體" w:hint="eastAsia"/>
          <w:spacing w:val="-20"/>
          <w:sz w:val="20"/>
          <w:szCs w:val="20"/>
        </w:rPr>
        <w:t>資料來源</w:t>
      </w:r>
      <w:r w:rsidRPr="00330541">
        <w:rPr>
          <w:rFonts w:hAnsi="標楷體" w:hint="eastAsia"/>
          <w:color w:val="000000"/>
          <w:spacing w:val="-20"/>
          <w:sz w:val="20"/>
          <w:szCs w:val="20"/>
        </w:rPr>
        <w:t>：</w:t>
      </w:r>
      <w:r w:rsidR="005B5D41">
        <w:rPr>
          <w:rFonts w:hAnsi="標楷體" w:hint="eastAsia"/>
          <w:color w:val="000000"/>
          <w:spacing w:val="-20"/>
          <w:sz w:val="20"/>
          <w:szCs w:val="20"/>
        </w:rPr>
        <w:t>整理自</w:t>
      </w:r>
      <w:r w:rsidRPr="00330541">
        <w:rPr>
          <w:rFonts w:hAnsi="標楷體" w:hint="eastAsia"/>
          <w:color w:val="000000"/>
          <w:spacing w:val="-20"/>
          <w:sz w:val="20"/>
          <w:szCs w:val="20"/>
        </w:rPr>
        <w:t>審計部</w:t>
      </w:r>
      <w:r w:rsidR="005B5D41">
        <w:rPr>
          <w:rFonts w:hAnsi="標楷體" w:hint="eastAsia"/>
          <w:color w:val="000000"/>
          <w:spacing w:val="-20"/>
          <w:sz w:val="20"/>
          <w:szCs w:val="20"/>
        </w:rPr>
        <w:t>提供</w:t>
      </w:r>
      <w:r w:rsidRPr="00330541">
        <w:rPr>
          <w:rFonts w:hAnsi="標楷體" w:hint="eastAsia"/>
          <w:color w:val="000000"/>
          <w:spacing w:val="-20"/>
          <w:sz w:val="20"/>
          <w:szCs w:val="20"/>
        </w:rPr>
        <w:t>各市縣鄉鎮區公所辦理公告金額以上工程於</w:t>
      </w:r>
      <w:proofErr w:type="gramStart"/>
      <w:r w:rsidRPr="00330541">
        <w:rPr>
          <w:rFonts w:hAnsi="標楷體" w:hint="eastAsia"/>
          <w:color w:val="000000"/>
          <w:spacing w:val="-20"/>
          <w:sz w:val="20"/>
          <w:szCs w:val="20"/>
        </w:rPr>
        <w:t>同工址重複</w:t>
      </w:r>
      <w:proofErr w:type="gramEnd"/>
      <w:r w:rsidRPr="00330541">
        <w:rPr>
          <w:rFonts w:hAnsi="標楷體" w:hint="eastAsia"/>
          <w:color w:val="000000"/>
          <w:spacing w:val="-20"/>
          <w:sz w:val="20"/>
          <w:szCs w:val="20"/>
        </w:rPr>
        <w:t>施工情形</w:t>
      </w:r>
      <w:r w:rsidR="005B5D41">
        <w:rPr>
          <w:rFonts w:hAnsi="標楷體" w:hint="eastAsia"/>
          <w:color w:val="000000"/>
          <w:spacing w:val="-20"/>
          <w:sz w:val="20"/>
          <w:szCs w:val="20"/>
        </w:rPr>
        <w:t>資料</w:t>
      </w:r>
      <w:r w:rsidRPr="00330541">
        <w:rPr>
          <w:rFonts w:hAnsi="標楷體" w:hint="eastAsia"/>
          <w:color w:val="000000"/>
          <w:spacing w:val="-20"/>
          <w:sz w:val="20"/>
          <w:szCs w:val="20"/>
        </w:rPr>
        <w:t>。</w:t>
      </w:r>
    </w:p>
    <w:p w14:paraId="48552B2E" w14:textId="041A362C" w:rsidR="00AB6BFA" w:rsidRPr="00FD027F" w:rsidRDefault="00A53AF5" w:rsidP="008B3773">
      <w:pPr>
        <w:pStyle w:val="1"/>
        <w:widowControl w:val="0"/>
        <w:kinsoku/>
        <w:overflowPunct w:val="0"/>
        <w:autoSpaceDE w:val="0"/>
        <w:autoSpaceDN w:val="0"/>
        <w:spacing w:line="520" w:lineRule="exact"/>
        <w:rPr>
          <w:rFonts w:hAnsi="標楷體"/>
          <w:b/>
        </w:rPr>
      </w:pPr>
      <w:r w:rsidRPr="00FD027F">
        <w:rPr>
          <w:rFonts w:hAnsi="標楷體"/>
          <w:b/>
        </w:rPr>
        <w:t>肆、查核限制</w:t>
      </w:r>
    </w:p>
    <w:p w14:paraId="7C766741" w14:textId="1F9873AE" w:rsidR="005D6180" w:rsidRPr="00FD027F" w:rsidRDefault="0061228F" w:rsidP="007F24D0">
      <w:pPr>
        <w:pStyle w:val="24"/>
        <w:overflowPunct w:val="0"/>
        <w:snapToGrid w:val="0"/>
        <w:spacing w:after="0" w:line="560" w:lineRule="atLeast"/>
        <w:ind w:leftChars="221" w:left="707" w:firstLineChars="176" w:firstLine="563"/>
        <w:jc w:val="both"/>
        <w:rPr>
          <w:rFonts w:ascii="標楷體" w:hAnsi="標楷體"/>
        </w:rPr>
      </w:pPr>
      <w:r w:rsidRPr="00095597">
        <w:rPr>
          <w:rFonts w:ascii="標楷體" w:hAnsi="標楷體" w:hint="eastAsia"/>
          <w:color w:val="000000" w:themeColor="text1"/>
        </w:rPr>
        <w:t>本次查核</w:t>
      </w:r>
      <w:proofErr w:type="gramStart"/>
      <w:r w:rsidRPr="00095597">
        <w:rPr>
          <w:rFonts w:ascii="標楷體" w:hAnsi="標楷體" w:hint="eastAsia"/>
          <w:color w:val="000000" w:themeColor="text1"/>
        </w:rPr>
        <w:t>囿</w:t>
      </w:r>
      <w:proofErr w:type="gramEnd"/>
      <w:r w:rsidRPr="00095597">
        <w:rPr>
          <w:rFonts w:ascii="標楷體" w:hAnsi="標楷體" w:hint="eastAsia"/>
          <w:color w:val="000000" w:themeColor="text1"/>
        </w:rPr>
        <w:t>於審計人力及查核時間，</w:t>
      </w:r>
      <w:r w:rsidR="005B5D41">
        <w:rPr>
          <w:rFonts w:ascii="標楷體" w:hAnsi="標楷體" w:hint="eastAsia"/>
          <w:color w:val="000000" w:themeColor="text1"/>
        </w:rPr>
        <w:t>係</w:t>
      </w:r>
      <w:r w:rsidRPr="00095597">
        <w:rPr>
          <w:rFonts w:ascii="標楷體" w:hAnsi="標楷體" w:hint="eastAsia"/>
          <w:color w:val="000000" w:themeColor="text1"/>
        </w:rPr>
        <w:t>依調查計畫所列各項查核重點，抽查</w:t>
      </w:r>
      <w:r w:rsidRPr="007F24D0">
        <w:rPr>
          <w:rFonts w:ascii="標楷體" w:hAnsi="標楷體" w:hint="eastAsia"/>
          <w:szCs w:val="32"/>
        </w:rPr>
        <w:t>機關</w:t>
      </w:r>
      <w:r w:rsidRPr="0061228F">
        <w:rPr>
          <w:rFonts w:ascii="標楷體" w:hAnsi="標楷體" w:hint="eastAsia"/>
          <w:color w:val="000000" w:themeColor="text1"/>
        </w:rPr>
        <w:t>辦理公告金額以上工程於</w:t>
      </w:r>
      <w:proofErr w:type="gramStart"/>
      <w:r w:rsidRPr="0061228F">
        <w:rPr>
          <w:rFonts w:ascii="標楷體" w:hAnsi="標楷體" w:hint="eastAsia"/>
          <w:color w:val="000000" w:themeColor="text1"/>
        </w:rPr>
        <w:t>同工址重複</w:t>
      </w:r>
      <w:proofErr w:type="gramEnd"/>
      <w:r w:rsidRPr="0061228F">
        <w:rPr>
          <w:rFonts w:ascii="標楷體" w:hAnsi="標楷體" w:hint="eastAsia"/>
          <w:color w:val="000000" w:themeColor="text1"/>
        </w:rPr>
        <w:t>施工情形</w:t>
      </w:r>
      <w:r w:rsidRPr="00095597">
        <w:rPr>
          <w:rFonts w:ascii="標楷體" w:hAnsi="標楷體" w:hint="eastAsia"/>
          <w:color w:val="000000" w:themeColor="text1"/>
        </w:rPr>
        <w:t>所提供之書面資料，恐無法發現所有缺失，亦無法確保無錯誤或舞弊之情事發生</w:t>
      </w:r>
      <w:r w:rsidR="00BE783C" w:rsidRPr="00FD027F">
        <w:rPr>
          <w:rFonts w:ascii="標楷體" w:hAnsi="標楷體" w:hint="eastAsia"/>
        </w:rPr>
        <w:t>。</w:t>
      </w:r>
    </w:p>
    <w:p w14:paraId="1DF214FC" w14:textId="77777777" w:rsidR="00A53AF5" w:rsidRPr="00FD027F" w:rsidRDefault="00A53AF5" w:rsidP="007F24D0">
      <w:pPr>
        <w:pStyle w:val="1"/>
        <w:widowControl w:val="0"/>
        <w:kinsoku/>
        <w:overflowPunct w:val="0"/>
        <w:autoSpaceDE w:val="0"/>
        <w:autoSpaceDN w:val="0"/>
        <w:snapToGrid w:val="0"/>
        <w:spacing w:line="560" w:lineRule="atLeast"/>
        <w:rPr>
          <w:rFonts w:hAnsi="標楷體"/>
          <w:b/>
        </w:rPr>
      </w:pPr>
      <w:r w:rsidRPr="00FD027F">
        <w:rPr>
          <w:rFonts w:hAnsi="標楷體"/>
          <w:b/>
        </w:rPr>
        <w:t>伍、查核重點</w:t>
      </w:r>
    </w:p>
    <w:p w14:paraId="1A9ED414" w14:textId="77777777" w:rsidR="00A32096" w:rsidRPr="00FD027F" w:rsidRDefault="00A32096" w:rsidP="007F24D0">
      <w:pPr>
        <w:pStyle w:val="2"/>
        <w:widowControl w:val="0"/>
        <w:numPr>
          <w:ilvl w:val="1"/>
          <w:numId w:val="5"/>
        </w:numPr>
        <w:kinsoku/>
        <w:overflowPunct w:val="0"/>
        <w:autoSpaceDE w:val="0"/>
        <w:autoSpaceDN w:val="0"/>
        <w:snapToGrid w:val="0"/>
        <w:spacing w:line="560" w:lineRule="atLeast"/>
        <w:ind w:leftChars="100" w:left="320" w:firstLine="0"/>
        <w:rPr>
          <w:rFonts w:hAnsi="標楷體"/>
        </w:rPr>
      </w:pPr>
      <w:r w:rsidRPr="00FD027F">
        <w:rPr>
          <w:rFonts w:hAnsi="標楷體" w:hint="eastAsia"/>
        </w:rPr>
        <w:lastRenderedPageBreak/>
        <w:t>採購規劃及預算編列（含申請補助）情形。</w:t>
      </w:r>
    </w:p>
    <w:p w14:paraId="5A3ACBA5" w14:textId="77777777" w:rsidR="00A32096" w:rsidRPr="00FD027F" w:rsidRDefault="00A32096" w:rsidP="007F24D0">
      <w:pPr>
        <w:pStyle w:val="2"/>
        <w:widowControl w:val="0"/>
        <w:numPr>
          <w:ilvl w:val="1"/>
          <w:numId w:val="5"/>
        </w:numPr>
        <w:kinsoku/>
        <w:overflowPunct w:val="0"/>
        <w:autoSpaceDE w:val="0"/>
        <w:autoSpaceDN w:val="0"/>
        <w:snapToGrid w:val="0"/>
        <w:spacing w:line="560" w:lineRule="atLeast"/>
        <w:ind w:leftChars="100" w:left="320" w:firstLine="0"/>
        <w:rPr>
          <w:rFonts w:hAnsi="標楷體"/>
        </w:rPr>
      </w:pPr>
      <w:r w:rsidRPr="00FD027F">
        <w:rPr>
          <w:rFonts w:hAnsi="標楷體" w:hint="eastAsia"/>
        </w:rPr>
        <w:t>採購招決標、履約及驗收情形。</w:t>
      </w:r>
    </w:p>
    <w:p w14:paraId="1CA3649E" w14:textId="77777777" w:rsidR="00A32096" w:rsidRPr="00FD027F" w:rsidRDefault="00A32096" w:rsidP="007F24D0">
      <w:pPr>
        <w:pStyle w:val="2"/>
        <w:widowControl w:val="0"/>
        <w:numPr>
          <w:ilvl w:val="1"/>
          <w:numId w:val="5"/>
        </w:numPr>
        <w:kinsoku/>
        <w:overflowPunct w:val="0"/>
        <w:autoSpaceDE w:val="0"/>
        <w:autoSpaceDN w:val="0"/>
        <w:snapToGrid w:val="0"/>
        <w:spacing w:line="560" w:lineRule="atLeast"/>
        <w:ind w:leftChars="100" w:left="960" w:hangingChars="200" w:hanging="640"/>
        <w:rPr>
          <w:rFonts w:hAnsi="標楷體"/>
        </w:rPr>
      </w:pPr>
      <w:r w:rsidRPr="00FD027F">
        <w:rPr>
          <w:rFonts w:hAnsi="標楷體" w:hint="eastAsia"/>
        </w:rPr>
        <w:t>工程完工後使用，有無低度利用、未達使用年限即拆除或不堪使用等情事。</w:t>
      </w:r>
    </w:p>
    <w:p w14:paraId="4357B58C" w14:textId="77777777" w:rsidR="00A32096" w:rsidRPr="00FD027F" w:rsidRDefault="00A32096" w:rsidP="007F24D0">
      <w:pPr>
        <w:pStyle w:val="2"/>
        <w:widowControl w:val="0"/>
        <w:numPr>
          <w:ilvl w:val="1"/>
          <w:numId w:val="5"/>
        </w:numPr>
        <w:kinsoku/>
        <w:overflowPunct w:val="0"/>
        <w:autoSpaceDE w:val="0"/>
        <w:autoSpaceDN w:val="0"/>
        <w:snapToGrid w:val="0"/>
        <w:spacing w:line="560" w:lineRule="atLeast"/>
        <w:ind w:leftChars="100" w:left="960" w:hangingChars="200" w:hanging="640"/>
        <w:rPr>
          <w:rFonts w:hAnsi="標楷體"/>
        </w:rPr>
      </w:pPr>
      <w:r w:rsidRPr="00FD027F">
        <w:rPr>
          <w:rFonts w:hAnsi="標楷體" w:hint="eastAsia"/>
        </w:rPr>
        <w:t>工程完工後所登記之財產如未達耐用年限，</w:t>
      </w:r>
      <w:proofErr w:type="gramStart"/>
      <w:r w:rsidRPr="00FD027F">
        <w:rPr>
          <w:rFonts w:hAnsi="標楷體" w:hint="eastAsia"/>
        </w:rPr>
        <w:t>有無未報</w:t>
      </w:r>
      <w:proofErr w:type="gramEnd"/>
      <w:r w:rsidRPr="00FD027F">
        <w:rPr>
          <w:rFonts w:hAnsi="標楷體" w:hint="eastAsia"/>
        </w:rPr>
        <w:t>經主管機關核定，並轉送審計機關審核後，即先行拆除棄置等情形。</w:t>
      </w:r>
    </w:p>
    <w:p w14:paraId="12DD9E9C" w14:textId="77777777" w:rsidR="00A32096" w:rsidRPr="00FD027F" w:rsidRDefault="00A32096" w:rsidP="007F24D0">
      <w:pPr>
        <w:pStyle w:val="2"/>
        <w:widowControl w:val="0"/>
        <w:numPr>
          <w:ilvl w:val="1"/>
          <w:numId w:val="5"/>
        </w:numPr>
        <w:kinsoku/>
        <w:overflowPunct w:val="0"/>
        <w:autoSpaceDE w:val="0"/>
        <w:autoSpaceDN w:val="0"/>
        <w:snapToGrid w:val="0"/>
        <w:spacing w:line="560" w:lineRule="atLeast"/>
        <w:ind w:leftChars="100" w:left="320" w:firstLine="0"/>
        <w:rPr>
          <w:rFonts w:hAnsi="標楷體"/>
          <w:b/>
        </w:rPr>
      </w:pPr>
      <w:r w:rsidRPr="00FD027F">
        <w:rPr>
          <w:rFonts w:hAnsi="標楷體" w:hint="eastAsia"/>
        </w:rPr>
        <w:t>其他相關調查事項（含行政機關優良案例）。</w:t>
      </w:r>
    </w:p>
    <w:p w14:paraId="033DFBEF" w14:textId="7A6813C5" w:rsidR="007927A5" w:rsidRDefault="00D12471" w:rsidP="00CC2245">
      <w:pPr>
        <w:pStyle w:val="1"/>
        <w:widowControl w:val="0"/>
        <w:kinsoku/>
        <w:overflowPunct w:val="0"/>
        <w:autoSpaceDE w:val="0"/>
        <w:autoSpaceDN w:val="0"/>
        <w:spacing w:line="520" w:lineRule="exact"/>
        <w:rPr>
          <w:rFonts w:hAnsi="標楷體"/>
          <w:b/>
        </w:rPr>
      </w:pPr>
      <w:r w:rsidRPr="00FD027F">
        <w:rPr>
          <w:rFonts w:hAnsi="標楷體"/>
          <w:b/>
        </w:rPr>
        <w:t>陸</w:t>
      </w:r>
      <w:r w:rsidR="00197528" w:rsidRPr="00FD027F">
        <w:rPr>
          <w:rFonts w:hAnsi="標楷體"/>
          <w:b/>
        </w:rPr>
        <w:t>、</w:t>
      </w:r>
      <w:r w:rsidR="00A53AF5" w:rsidRPr="00FD027F">
        <w:rPr>
          <w:rFonts w:hAnsi="標楷體"/>
          <w:b/>
        </w:rPr>
        <w:t>查核</w:t>
      </w:r>
      <w:r w:rsidR="00197528" w:rsidRPr="00FD027F">
        <w:rPr>
          <w:rFonts w:hAnsi="標楷體"/>
          <w:b/>
        </w:rPr>
        <w:t>事實</w:t>
      </w:r>
    </w:p>
    <w:p w14:paraId="05CB6CC6" w14:textId="31945DA5" w:rsidR="00575A9C" w:rsidRPr="00575A9C" w:rsidRDefault="00575A9C" w:rsidP="006E6E41">
      <w:pPr>
        <w:pStyle w:val="24"/>
        <w:overflowPunct w:val="0"/>
        <w:snapToGrid w:val="0"/>
        <w:spacing w:after="0" w:line="560" w:lineRule="atLeast"/>
        <w:ind w:leftChars="221" w:left="707" w:firstLineChars="176" w:firstLine="563"/>
        <w:jc w:val="both"/>
        <w:rPr>
          <w:rFonts w:hAnsi="標楷體"/>
          <w:b/>
        </w:rPr>
      </w:pPr>
      <w:r w:rsidRPr="0026234D">
        <w:rPr>
          <w:rFonts w:ascii="標楷體" w:hAnsi="標楷體" w:hint="eastAsia"/>
          <w:color w:val="000000" w:themeColor="text1"/>
          <w:kern w:val="0"/>
          <w:szCs w:val="32"/>
        </w:rPr>
        <w:t>本次聯合稽察方式，係由</w:t>
      </w:r>
      <w:r>
        <w:rPr>
          <w:rFonts w:ascii="標楷體" w:hAnsi="標楷體" w:hint="eastAsia"/>
          <w:color w:val="000000" w:themeColor="text1"/>
          <w:kern w:val="0"/>
          <w:szCs w:val="32"/>
        </w:rPr>
        <w:t>第五廳</w:t>
      </w:r>
      <w:r w:rsidRPr="0026234D">
        <w:rPr>
          <w:rFonts w:ascii="標楷體" w:hAnsi="標楷體" w:hint="eastAsia"/>
          <w:color w:val="000000" w:themeColor="text1"/>
          <w:kern w:val="0"/>
          <w:szCs w:val="32"/>
        </w:rPr>
        <w:t>規劃辦理及篩選抽查案件，</w:t>
      </w:r>
      <w:r w:rsidRPr="00575A9C">
        <w:rPr>
          <w:rFonts w:ascii="標楷體" w:hAnsi="標楷體" w:hint="eastAsia"/>
          <w:color w:val="000000" w:themeColor="text1"/>
          <w:kern w:val="0"/>
          <w:szCs w:val="32"/>
        </w:rPr>
        <w:t>篩選各市縣鄉鎮區公所辦理工程之經度及緯度座標相近，</w:t>
      </w:r>
      <w:proofErr w:type="gramStart"/>
      <w:r w:rsidRPr="00575A9C">
        <w:rPr>
          <w:rFonts w:ascii="標楷體" w:hAnsi="標楷體" w:hint="eastAsia"/>
          <w:color w:val="000000" w:themeColor="text1"/>
          <w:kern w:val="0"/>
          <w:szCs w:val="32"/>
        </w:rPr>
        <w:t>工址差距</w:t>
      </w:r>
      <w:proofErr w:type="gramEnd"/>
      <w:r w:rsidRPr="00575A9C">
        <w:rPr>
          <w:rFonts w:ascii="標楷體" w:hAnsi="標楷體" w:hint="eastAsia"/>
          <w:color w:val="000000" w:themeColor="text1"/>
          <w:kern w:val="0"/>
          <w:szCs w:val="32"/>
        </w:rPr>
        <w:t>約50公尺以內案件，其中</w:t>
      </w:r>
      <w:proofErr w:type="gramStart"/>
      <w:r w:rsidRPr="00575A9C">
        <w:rPr>
          <w:rFonts w:ascii="標楷體" w:hAnsi="標楷體" w:hint="eastAsia"/>
          <w:color w:val="000000" w:themeColor="text1"/>
          <w:kern w:val="0"/>
          <w:szCs w:val="32"/>
        </w:rPr>
        <w:t>本室轄審案件計</w:t>
      </w:r>
      <w:proofErr w:type="gramEnd"/>
      <w:r w:rsidRPr="00575A9C">
        <w:rPr>
          <w:rFonts w:ascii="標楷體" w:hAnsi="標楷體" w:hint="eastAsia"/>
          <w:color w:val="000000" w:themeColor="text1"/>
          <w:kern w:val="0"/>
          <w:szCs w:val="32"/>
        </w:rPr>
        <w:t>有大同鄉公所辦理「</w:t>
      </w:r>
      <w:r w:rsidRPr="00575A9C">
        <w:rPr>
          <w:rFonts w:ascii="標楷體" w:hAnsi="標楷體"/>
          <w:color w:val="000000" w:themeColor="text1"/>
          <w:kern w:val="0"/>
          <w:szCs w:val="32"/>
        </w:rPr>
        <w:t>103年泰雅生活館內部整修工程</w:t>
      </w:r>
      <w:r w:rsidRPr="00575A9C">
        <w:rPr>
          <w:rFonts w:ascii="標楷體" w:hAnsi="標楷體" w:hint="eastAsia"/>
          <w:color w:val="000000" w:themeColor="text1"/>
          <w:kern w:val="0"/>
          <w:szCs w:val="32"/>
        </w:rPr>
        <w:t>」等3件及南澳鄉公所辦理「</w:t>
      </w:r>
      <w:proofErr w:type="gramStart"/>
      <w:r w:rsidRPr="00575A9C">
        <w:rPr>
          <w:rFonts w:ascii="標楷體" w:hAnsi="標楷體"/>
          <w:color w:val="000000" w:themeColor="text1"/>
          <w:kern w:val="0"/>
          <w:szCs w:val="32"/>
        </w:rPr>
        <w:t>104</w:t>
      </w:r>
      <w:proofErr w:type="gramEnd"/>
      <w:r w:rsidRPr="00575A9C">
        <w:rPr>
          <w:rFonts w:ascii="標楷體" w:hAnsi="標楷體"/>
          <w:color w:val="000000" w:themeColor="text1"/>
          <w:kern w:val="0"/>
          <w:szCs w:val="32"/>
        </w:rPr>
        <w:t>年度南澳鄉澳花村部落環境改善工程</w:t>
      </w:r>
      <w:r w:rsidRPr="00575A9C">
        <w:rPr>
          <w:rFonts w:ascii="標楷體" w:hAnsi="標楷體" w:hint="eastAsia"/>
          <w:color w:val="000000" w:themeColor="text1"/>
          <w:kern w:val="0"/>
          <w:szCs w:val="32"/>
        </w:rPr>
        <w:t>」等</w:t>
      </w:r>
      <w:r w:rsidRPr="00575A9C">
        <w:rPr>
          <w:rFonts w:ascii="標楷體" w:hAnsi="標楷體"/>
          <w:color w:val="000000" w:themeColor="text1"/>
          <w:kern w:val="0"/>
          <w:szCs w:val="32"/>
        </w:rPr>
        <w:t>2</w:t>
      </w:r>
      <w:r w:rsidRPr="00326FC6">
        <w:rPr>
          <w:rFonts w:ascii="標楷體" w:hAnsi="標楷體" w:hint="eastAsia"/>
          <w:kern w:val="0"/>
          <w:szCs w:val="32"/>
        </w:rPr>
        <w:t>件，共計5件採購案件，</w:t>
      </w:r>
      <w:r>
        <w:rPr>
          <w:rFonts w:ascii="標楷體" w:hAnsi="標楷體" w:hint="eastAsia"/>
          <w:kern w:val="0"/>
          <w:szCs w:val="32"/>
        </w:rPr>
        <w:t>並由第五廳</w:t>
      </w:r>
      <w:proofErr w:type="gramStart"/>
      <w:r>
        <w:rPr>
          <w:rFonts w:ascii="標楷體" w:hAnsi="標楷體" w:hint="eastAsia"/>
          <w:kern w:val="0"/>
          <w:szCs w:val="32"/>
        </w:rPr>
        <w:t>會同本室前往</w:t>
      </w:r>
      <w:proofErr w:type="gramEnd"/>
      <w:r>
        <w:rPr>
          <w:rFonts w:ascii="標楷體" w:hAnsi="標楷體" w:hint="eastAsia"/>
          <w:kern w:val="0"/>
          <w:szCs w:val="32"/>
        </w:rPr>
        <w:t>就地稽察</w:t>
      </w:r>
      <w:r w:rsidRPr="001A3993">
        <w:rPr>
          <w:rFonts w:ascii="標楷體" w:hAnsi="標楷體" w:hint="eastAsia"/>
          <w:kern w:val="0"/>
          <w:szCs w:val="32"/>
        </w:rPr>
        <w:t>，各該案件基本資</w:t>
      </w:r>
      <w:r>
        <w:rPr>
          <w:rFonts w:ascii="標楷體" w:hAnsi="標楷體" w:hint="eastAsia"/>
          <w:kern w:val="0"/>
          <w:szCs w:val="32"/>
        </w:rPr>
        <w:t>料</w:t>
      </w:r>
      <w:r w:rsidRPr="001A3993">
        <w:rPr>
          <w:rFonts w:ascii="標楷體" w:hAnsi="標楷體" w:hint="eastAsia"/>
          <w:kern w:val="0"/>
          <w:szCs w:val="32"/>
        </w:rPr>
        <w:t>、招決標、預算編列</w:t>
      </w:r>
      <w:r w:rsidRPr="0026234D">
        <w:rPr>
          <w:rFonts w:ascii="標楷體" w:hAnsi="標楷體" w:hint="eastAsia"/>
          <w:color w:val="000000" w:themeColor="text1"/>
          <w:kern w:val="0"/>
          <w:szCs w:val="32"/>
        </w:rPr>
        <w:t>及相關稽核作業辦理情形</w:t>
      </w:r>
      <w:r>
        <w:rPr>
          <w:rFonts w:ascii="標楷體" w:hAnsi="標楷體" w:hint="eastAsia"/>
          <w:color w:val="000000" w:themeColor="text1"/>
          <w:kern w:val="0"/>
          <w:szCs w:val="32"/>
        </w:rPr>
        <w:t>，</w:t>
      </w:r>
      <w:r w:rsidRPr="0026234D">
        <w:rPr>
          <w:rFonts w:ascii="標楷體" w:hAnsi="標楷體" w:hint="eastAsia"/>
          <w:color w:val="000000" w:themeColor="text1"/>
          <w:kern w:val="0"/>
          <w:szCs w:val="32"/>
        </w:rPr>
        <w:t>茲依調查計畫所擬查核</w:t>
      </w:r>
      <w:proofErr w:type="gramStart"/>
      <w:r w:rsidRPr="0026234D">
        <w:rPr>
          <w:rFonts w:ascii="標楷體" w:hAnsi="標楷體" w:hint="eastAsia"/>
          <w:color w:val="000000" w:themeColor="text1"/>
          <w:kern w:val="0"/>
          <w:szCs w:val="32"/>
        </w:rPr>
        <w:t>重點摘述查核</w:t>
      </w:r>
      <w:proofErr w:type="gramEnd"/>
      <w:r w:rsidRPr="0026234D">
        <w:rPr>
          <w:rFonts w:ascii="標楷體" w:hAnsi="標楷體" w:hint="eastAsia"/>
          <w:color w:val="000000" w:themeColor="text1"/>
          <w:kern w:val="0"/>
          <w:szCs w:val="32"/>
        </w:rPr>
        <w:t>事實如次：</w:t>
      </w:r>
    </w:p>
    <w:p w14:paraId="67350398" w14:textId="1278582D" w:rsidR="008C26E8" w:rsidRPr="00FD027F" w:rsidRDefault="008C26E8" w:rsidP="00AB181C">
      <w:pPr>
        <w:pStyle w:val="2"/>
        <w:widowControl w:val="0"/>
        <w:numPr>
          <w:ilvl w:val="1"/>
          <w:numId w:val="6"/>
        </w:numPr>
        <w:kinsoku/>
        <w:overflowPunct w:val="0"/>
        <w:autoSpaceDE w:val="0"/>
        <w:autoSpaceDN w:val="0"/>
        <w:spacing w:line="540" w:lineRule="exact"/>
        <w:ind w:leftChars="100" w:left="961" w:hangingChars="200" w:hanging="641"/>
        <w:rPr>
          <w:rFonts w:hAnsi="標楷體"/>
          <w:b/>
          <w:bCs w:val="0"/>
        </w:rPr>
      </w:pPr>
      <w:r w:rsidRPr="00FD027F">
        <w:rPr>
          <w:rFonts w:hAnsi="標楷體" w:hint="eastAsia"/>
          <w:b/>
        </w:rPr>
        <w:t>採購規劃及預算編列（含申請補助）情形</w:t>
      </w:r>
    </w:p>
    <w:p w14:paraId="6D8EF9AA" w14:textId="56E7AF62" w:rsidR="00AB5706" w:rsidRPr="00FD027F" w:rsidRDefault="00BF7C71" w:rsidP="00BF7C71">
      <w:pPr>
        <w:pStyle w:val="24"/>
        <w:overflowPunct w:val="0"/>
        <w:snapToGrid w:val="0"/>
        <w:spacing w:line="560" w:lineRule="exact"/>
        <w:ind w:leftChars="300" w:left="960" w:firstLineChars="200" w:firstLine="640"/>
        <w:jc w:val="both"/>
        <w:rPr>
          <w:rFonts w:ascii="標楷體" w:hAnsi="標楷體"/>
          <w:szCs w:val="32"/>
        </w:rPr>
      </w:pPr>
      <w:r w:rsidRPr="00BF7C71">
        <w:rPr>
          <w:rFonts w:ascii="標楷體" w:hAnsi="標楷體" w:hint="eastAsia"/>
          <w:szCs w:val="32"/>
        </w:rPr>
        <w:t>宜蘭縣鄉鎮市公所辦理公告金額以上工程於</w:t>
      </w:r>
      <w:proofErr w:type="gramStart"/>
      <w:r w:rsidRPr="00BF7C71">
        <w:rPr>
          <w:rFonts w:ascii="標楷體" w:hAnsi="標楷體" w:hint="eastAsia"/>
          <w:szCs w:val="32"/>
        </w:rPr>
        <w:t>同工址重複</w:t>
      </w:r>
      <w:proofErr w:type="gramEnd"/>
      <w:r w:rsidRPr="00BF7C71">
        <w:rPr>
          <w:rFonts w:ascii="標楷體" w:hAnsi="標楷體" w:hint="eastAsia"/>
          <w:szCs w:val="32"/>
        </w:rPr>
        <w:t>施工採購案件</w:t>
      </w:r>
      <w:r>
        <w:rPr>
          <w:rFonts w:ascii="標楷體" w:hAnsi="標楷體" w:hint="eastAsia"/>
          <w:szCs w:val="32"/>
        </w:rPr>
        <w:t>，計有</w:t>
      </w:r>
      <w:r w:rsidR="000A36AF">
        <w:rPr>
          <w:rFonts w:ascii="標楷體" w:hAnsi="標楷體" w:hint="eastAsia"/>
          <w:szCs w:val="32"/>
        </w:rPr>
        <w:t>大同鄉公所3件及南澳鄉公所</w:t>
      </w:r>
      <w:r w:rsidR="000A36AF">
        <w:rPr>
          <w:rFonts w:ascii="標楷體" w:hAnsi="標楷體"/>
          <w:szCs w:val="32"/>
        </w:rPr>
        <w:t>2</w:t>
      </w:r>
      <w:r w:rsidR="000A36AF">
        <w:rPr>
          <w:rFonts w:ascii="標楷體" w:hAnsi="標楷體" w:hint="eastAsia"/>
          <w:szCs w:val="32"/>
        </w:rPr>
        <w:t>件，共計5件採購案件，</w:t>
      </w:r>
      <w:r w:rsidR="001676B2">
        <w:rPr>
          <w:rFonts w:ascii="標楷體" w:hAnsi="標楷體" w:hint="eastAsia"/>
          <w:szCs w:val="32"/>
        </w:rPr>
        <w:t>預算金額</w:t>
      </w:r>
      <w:r w:rsidR="001676B2" w:rsidRPr="001676B2">
        <w:rPr>
          <w:rFonts w:ascii="標楷體" w:hAnsi="標楷體"/>
          <w:szCs w:val="32"/>
        </w:rPr>
        <w:t>1,</w:t>
      </w:r>
      <w:r w:rsidR="001676B2">
        <w:rPr>
          <w:rFonts w:ascii="標楷體" w:hAnsi="標楷體" w:hint="eastAsia"/>
          <w:szCs w:val="32"/>
        </w:rPr>
        <w:t>5</w:t>
      </w:r>
      <w:r w:rsidR="001676B2" w:rsidRPr="001676B2">
        <w:rPr>
          <w:rFonts w:ascii="標楷體" w:hAnsi="標楷體"/>
          <w:szCs w:val="32"/>
        </w:rPr>
        <w:t>77</w:t>
      </w:r>
      <w:r w:rsidR="001676B2">
        <w:rPr>
          <w:rFonts w:ascii="標楷體" w:hAnsi="標楷體" w:hint="eastAsia"/>
          <w:szCs w:val="32"/>
        </w:rPr>
        <w:t>萬餘元，分別由文化部、原住民委員會(下稱原民會)</w:t>
      </w:r>
      <w:r w:rsidR="00020A01">
        <w:rPr>
          <w:rFonts w:ascii="標楷體" w:hAnsi="標楷體" w:hint="eastAsia"/>
          <w:szCs w:val="32"/>
        </w:rPr>
        <w:t>補助</w:t>
      </w:r>
      <w:r w:rsidR="001676B2">
        <w:rPr>
          <w:rFonts w:ascii="標楷體" w:hAnsi="標楷體" w:hint="eastAsia"/>
          <w:szCs w:val="32"/>
        </w:rPr>
        <w:t>及公所自籌預算支應，</w:t>
      </w:r>
      <w:r w:rsidR="000A36AF">
        <w:rPr>
          <w:rFonts w:ascii="標楷體" w:hAnsi="標楷體" w:hint="eastAsia"/>
          <w:szCs w:val="32"/>
        </w:rPr>
        <w:t>各</w:t>
      </w:r>
      <w:r w:rsidR="003A2D65" w:rsidRPr="00FD027F">
        <w:rPr>
          <w:rFonts w:ascii="標楷體" w:hAnsi="標楷體" w:hint="eastAsia"/>
          <w:szCs w:val="32"/>
        </w:rPr>
        <w:t>預算編列及規劃施作內容摘要，如表</w:t>
      </w:r>
      <w:r w:rsidR="00253996">
        <w:rPr>
          <w:rFonts w:ascii="標楷體" w:hAnsi="標楷體"/>
          <w:szCs w:val="32"/>
        </w:rPr>
        <w:t>2</w:t>
      </w:r>
      <w:r w:rsidR="001676B2">
        <w:rPr>
          <w:rFonts w:ascii="標楷體" w:hAnsi="標楷體" w:hint="eastAsia"/>
          <w:szCs w:val="32"/>
        </w:rPr>
        <w:t>。</w:t>
      </w:r>
      <w:proofErr w:type="gramStart"/>
      <w:r w:rsidR="007C256A" w:rsidRPr="007C256A">
        <w:rPr>
          <w:rFonts w:ascii="標楷體" w:hAnsi="標楷體" w:hint="eastAsia"/>
          <w:szCs w:val="32"/>
        </w:rPr>
        <w:t>經本室就地</w:t>
      </w:r>
      <w:proofErr w:type="gramEnd"/>
      <w:r w:rsidR="007C256A" w:rsidRPr="007C256A">
        <w:rPr>
          <w:rFonts w:ascii="標楷體" w:hAnsi="標楷體" w:hint="eastAsia"/>
          <w:szCs w:val="32"/>
        </w:rPr>
        <w:t>稽察結果</w:t>
      </w:r>
      <w:r w:rsidR="007C256A">
        <w:rPr>
          <w:rFonts w:ascii="標楷體" w:hAnsi="標楷體" w:hint="eastAsia"/>
          <w:szCs w:val="32"/>
        </w:rPr>
        <w:t>，有關</w:t>
      </w:r>
      <w:r w:rsidR="000A36AF">
        <w:rPr>
          <w:rFonts w:ascii="標楷體" w:hAnsi="標楷體" w:hint="eastAsia"/>
          <w:szCs w:val="32"/>
        </w:rPr>
        <w:t>南澳鄉公所辦理「</w:t>
      </w:r>
      <w:proofErr w:type="gramStart"/>
      <w:r w:rsidR="000A36AF" w:rsidRPr="008516D1">
        <w:rPr>
          <w:rFonts w:ascii="標楷體" w:hAnsi="標楷體"/>
          <w:szCs w:val="32"/>
        </w:rPr>
        <w:t>104</w:t>
      </w:r>
      <w:proofErr w:type="gramEnd"/>
      <w:r w:rsidR="000A36AF" w:rsidRPr="008516D1">
        <w:rPr>
          <w:rFonts w:ascii="標楷體" w:hAnsi="標楷體"/>
          <w:szCs w:val="32"/>
        </w:rPr>
        <w:t>年度南澳鄉澳花村部落環境改善工程</w:t>
      </w:r>
      <w:r w:rsidR="000A36AF">
        <w:rPr>
          <w:rFonts w:ascii="標楷體" w:hAnsi="標楷體" w:hint="eastAsia"/>
          <w:szCs w:val="32"/>
        </w:rPr>
        <w:t>」</w:t>
      </w:r>
      <w:r w:rsidR="00F24812">
        <w:rPr>
          <w:rFonts w:ascii="標楷體" w:hAnsi="標楷體" w:hint="eastAsia"/>
          <w:szCs w:val="32"/>
        </w:rPr>
        <w:t>，辦理該鄉和平路教堂北側路段</w:t>
      </w:r>
      <w:r w:rsidR="00F24812" w:rsidRPr="00F24812">
        <w:rPr>
          <w:rFonts w:ascii="標楷體" w:hAnsi="標楷體" w:hint="eastAsia"/>
          <w:szCs w:val="32"/>
        </w:rPr>
        <w:t>新設排水溝</w:t>
      </w:r>
      <w:r w:rsidR="00F24812">
        <w:rPr>
          <w:rFonts w:ascii="標楷體" w:hAnsi="標楷體" w:hint="eastAsia"/>
          <w:szCs w:val="32"/>
        </w:rPr>
        <w:t>及路面改善工程，</w:t>
      </w:r>
      <w:proofErr w:type="gramStart"/>
      <w:r w:rsidR="00F24812">
        <w:rPr>
          <w:rFonts w:ascii="標楷體" w:hAnsi="標楷體" w:hint="eastAsia"/>
          <w:szCs w:val="32"/>
        </w:rPr>
        <w:t>俟</w:t>
      </w:r>
      <w:proofErr w:type="gramEnd"/>
      <w:r w:rsidR="00F24812">
        <w:rPr>
          <w:rFonts w:ascii="標楷體" w:hAnsi="標楷體" w:hint="eastAsia"/>
          <w:szCs w:val="32"/>
        </w:rPr>
        <w:t>該公所於105年向原民會申請補助辦理</w:t>
      </w:r>
      <w:r w:rsidR="00F24812" w:rsidRPr="00F24812">
        <w:rPr>
          <w:rFonts w:ascii="標楷體" w:hAnsi="標楷體" w:hint="eastAsia"/>
          <w:szCs w:val="32"/>
        </w:rPr>
        <w:lastRenderedPageBreak/>
        <w:t>南澳鄉澳花村上部落基礎環境改善工程</w:t>
      </w:r>
      <w:r w:rsidR="00F24812">
        <w:rPr>
          <w:rFonts w:ascii="標楷體" w:hAnsi="標楷體" w:hint="eastAsia"/>
          <w:szCs w:val="32"/>
        </w:rPr>
        <w:t>時，已於預算書及招標</w:t>
      </w:r>
      <w:r w:rsidR="000A36AF">
        <w:rPr>
          <w:rFonts w:ascii="標楷體" w:hAnsi="標楷體" w:hint="eastAsia"/>
          <w:szCs w:val="32"/>
        </w:rPr>
        <w:t>契約附件施工圖說刪除該路段施作</w:t>
      </w:r>
      <w:r w:rsidR="003A2D65" w:rsidRPr="00FD027F">
        <w:rPr>
          <w:rFonts w:ascii="標楷體" w:hAnsi="標楷體" w:hint="eastAsia"/>
          <w:szCs w:val="32"/>
        </w:rPr>
        <w:t>，</w:t>
      </w:r>
      <w:r w:rsidR="000A36AF">
        <w:rPr>
          <w:rFonts w:ascii="標楷體" w:hAnsi="標楷體" w:hint="eastAsia"/>
          <w:szCs w:val="32"/>
        </w:rPr>
        <w:t>尚無重複施作情事</w:t>
      </w:r>
      <w:r w:rsidR="003A2D65" w:rsidRPr="00FD027F">
        <w:rPr>
          <w:rFonts w:ascii="標楷體" w:hAnsi="標楷體" w:hint="eastAsia"/>
          <w:szCs w:val="32"/>
        </w:rPr>
        <w:t>。</w:t>
      </w:r>
    </w:p>
    <w:p w14:paraId="59BA7823" w14:textId="61647B55" w:rsidR="00863AF8" w:rsidRPr="007F24D0" w:rsidRDefault="00BA0280" w:rsidP="00E010D6">
      <w:pPr>
        <w:widowControl w:val="0"/>
        <w:overflowPunct w:val="0"/>
        <w:autoSpaceDE w:val="0"/>
        <w:autoSpaceDN w:val="0"/>
        <w:adjustRightInd w:val="0"/>
        <w:spacing w:line="520" w:lineRule="exact"/>
        <w:ind w:left="966" w:firstLineChars="13" w:firstLine="36"/>
        <w:jc w:val="center"/>
        <w:textAlignment w:val="baseline"/>
        <w:rPr>
          <w:rFonts w:ascii="標楷體" w:hAnsi="標楷體"/>
          <w:b/>
          <w:sz w:val="28"/>
          <w:szCs w:val="28"/>
        </w:rPr>
      </w:pPr>
      <w:r w:rsidRPr="007F24D0">
        <w:rPr>
          <w:rFonts w:ascii="標楷體" w:hAnsi="標楷體" w:hint="eastAsia"/>
          <w:b/>
          <w:sz w:val="28"/>
          <w:szCs w:val="28"/>
        </w:rPr>
        <w:t>表</w:t>
      </w:r>
      <w:r w:rsidRPr="007F24D0">
        <w:rPr>
          <w:rFonts w:ascii="標楷體" w:hAnsi="標楷體"/>
          <w:b/>
          <w:sz w:val="28"/>
          <w:szCs w:val="28"/>
        </w:rPr>
        <w:t>2</w:t>
      </w:r>
      <w:r w:rsidRPr="007F24D0">
        <w:rPr>
          <w:rFonts w:ascii="標楷體" w:hAnsi="標楷體" w:hint="eastAsia"/>
          <w:b/>
          <w:sz w:val="28"/>
          <w:szCs w:val="28"/>
        </w:rPr>
        <w:t xml:space="preserve"> </w:t>
      </w:r>
      <w:r w:rsidRPr="007F24D0">
        <w:rPr>
          <w:rFonts w:ascii="標楷體" w:hAnsi="標楷體"/>
          <w:b/>
          <w:sz w:val="28"/>
          <w:szCs w:val="28"/>
        </w:rPr>
        <w:t xml:space="preserve"> </w:t>
      </w:r>
      <w:r w:rsidR="003A2D65" w:rsidRPr="007F24D0">
        <w:rPr>
          <w:rFonts w:ascii="標楷體" w:hAnsi="標楷體" w:hint="eastAsia"/>
          <w:b/>
          <w:sz w:val="28"/>
          <w:szCs w:val="28"/>
        </w:rPr>
        <w:t>工程採購預算編列及規劃施作內容摘要</w:t>
      </w:r>
    </w:p>
    <w:p w14:paraId="1F5FCF40" w14:textId="2AD02230" w:rsidR="00666711" w:rsidRPr="001D00BB" w:rsidRDefault="001D00BB" w:rsidP="001D00BB">
      <w:pPr>
        <w:spacing w:line="240" w:lineRule="exact"/>
        <w:jc w:val="right"/>
        <w:textAlignment w:val="center"/>
        <w:rPr>
          <w:rFonts w:ascii="標楷體" w:hAnsi="標楷體"/>
          <w:sz w:val="28"/>
          <w:szCs w:val="28"/>
        </w:rPr>
      </w:pPr>
      <w:r w:rsidRPr="008B3773">
        <w:rPr>
          <w:rFonts w:ascii="標楷體" w:hAnsi="標楷體" w:hint="eastAsia"/>
          <w:sz w:val="20"/>
        </w:rPr>
        <w:t>單位：</w:t>
      </w:r>
      <w:r>
        <w:rPr>
          <w:rFonts w:ascii="標楷體" w:hAnsi="標楷體" w:hint="eastAsia"/>
          <w:sz w:val="20"/>
        </w:rPr>
        <w:t>新臺幣</w:t>
      </w:r>
      <w:r w:rsidRPr="008B3773">
        <w:rPr>
          <w:rFonts w:ascii="標楷體" w:hAnsi="標楷體" w:hint="eastAsia"/>
          <w:sz w:val="20"/>
        </w:rPr>
        <w:t>元</w:t>
      </w:r>
    </w:p>
    <w:tbl>
      <w:tblPr>
        <w:tblW w:w="8879" w:type="dxa"/>
        <w:tblInd w:w="279" w:type="dxa"/>
        <w:tblCellMar>
          <w:left w:w="28" w:type="dxa"/>
          <w:right w:w="28" w:type="dxa"/>
        </w:tblCellMar>
        <w:tblLook w:val="04A0" w:firstRow="1" w:lastRow="0" w:firstColumn="1" w:lastColumn="0" w:noHBand="0" w:noVBand="1"/>
      </w:tblPr>
      <w:tblGrid>
        <w:gridCol w:w="567"/>
        <w:gridCol w:w="941"/>
        <w:gridCol w:w="2835"/>
        <w:gridCol w:w="1842"/>
        <w:gridCol w:w="1276"/>
        <w:gridCol w:w="1418"/>
      </w:tblGrid>
      <w:tr w:rsidR="00022A8A" w:rsidRPr="00666711" w14:paraId="05D226AB" w14:textId="77777777" w:rsidTr="00BF7C71">
        <w:trPr>
          <w:cantSplit/>
          <w:trHeight w:val="565"/>
        </w:trPr>
        <w:tc>
          <w:tcPr>
            <w:tcW w:w="567"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2032190A" w14:textId="39D6C384" w:rsidR="00666711" w:rsidRPr="00666711" w:rsidRDefault="001D00BB" w:rsidP="00BF7C71">
            <w:pPr>
              <w:snapToGrid w:val="0"/>
              <w:jc w:val="center"/>
              <w:rPr>
                <w:rFonts w:ascii="標楷體" w:hAnsi="標楷體" w:cs="新細明體"/>
                <w:color w:val="000000"/>
                <w:kern w:val="0"/>
                <w:sz w:val="22"/>
                <w:szCs w:val="22"/>
              </w:rPr>
            </w:pPr>
            <w:r>
              <w:rPr>
                <w:rFonts w:ascii="標楷體" w:hAnsi="標楷體" w:cs="新細明體" w:hint="eastAsia"/>
                <w:color w:val="000000"/>
                <w:kern w:val="0"/>
                <w:sz w:val="22"/>
                <w:szCs w:val="22"/>
              </w:rPr>
              <w:t>序號</w:t>
            </w:r>
          </w:p>
        </w:tc>
        <w:tc>
          <w:tcPr>
            <w:tcW w:w="941" w:type="dxa"/>
            <w:tcBorders>
              <w:top w:val="single" w:sz="4" w:space="0" w:color="auto"/>
              <w:left w:val="nil"/>
              <w:bottom w:val="single" w:sz="4" w:space="0" w:color="auto"/>
              <w:right w:val="single" w:sz="4" w:space="0" w:color="auto"/>
            </w:tcBorders>
            <w:shd w:val="clear" w:color="auto" w:fill="E7E6E6" w:themeFill="background2"/>
            <w:vAlign w:val="center"/>
            <w:hideMark/>
          </w:tcPr>
          <w:p w14:paraId="3CF74F87" w14:textId="77777777" w:rsidR="00666711" w:rsidRPr="00666711" w:rsidRDefault="00666711"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主辦機關</w:t>
            </w:r>
          </w:p>
        </w:tc>
        <w:tc>
          <w:tcPr>
            <w:tcW w:w="2835" w:type="dxa"/>
            <w:tcBorders>
              <w:top w:val="single" w:sz="4" w:space="0" w:color="auto"/>
              <w:left w:val="nil"/>
              <w:bottom w:val="single" w:sz="4" w:space="0" w:color="auto"/>
              <w:right w:val="single" w:sz="4" w:space="0" w:color="auto"/>
            </w:tcBorders>
            <w:shd w:val="clear" w:color="auto" w:fill="E7E6E6" w:themeFill="background2"/>
            <w:vAlign w:val="center"/>
            <w:hideMark/>
          </w:tcPr>
          <w:p w14:paraId="76B2BF0A" w14:textId="77777777" w:rsidR="00666711" w:rsidRPr="00666711" w:rsidRDefault="00666711"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標案名稱</w:t>
            </w:r>
          </w:p>
        </w:tc>
        <w:tc>
          <w:tcPr>
            <w:tcW w:w="1842" w:type="dxa"/>
            <w:tcBorders>
              <w:top w:val="single" w:sz="4" w:space="0" w:color="auto"/>
              <w:left w:val="nil"/>
              <w:bottom w:val="single" w:sz="4" w:space="0" w:color="auto"/>
              <w:right w:val="single" w:sz="4" w:space="0" w:color="auto"/>
            </w:tcBorders>
            <w:shd w:val="clear" w:color="auto" w:fill="E7E6E6" w:themeFill="background2"/>
            <w:vAlign w:val="center"/>
            <w:hideMark/>
          </w:tcPr>
          <w:p w14:paraId="4257CA09" w14:textId="77777777" w:rsidR="00666711" w:rsidRPr="00666711" w:rsidRDefault="00666711"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規劃施作內容摘要</w:t>
            </w:r>
          </w:p>
        </w:tc>
        <w:tc>
          <w:tcPr>
            <w:tcW w:w="1276" w:type="dxa"/>
            <w:tcBorders>
              <w:top w:val="single" w:sz="4" w:space="0" w:color="auto"/>
              <w:left w:val="nil"/>
              <w:bottom w:val="single" w:sz="4" w:space="0" w:color="auto"/>
              <w:right w:val="single" w:sz="4" w:space="0" w:color="auto"/>
            </w:tcBorders>
            <w:shd w:val="clear" w:color="auto" w:fill="E7E6E6" w:themeFill="background2"/>
            <w:vAlign w:val="center"/>
            <w:hideMark/>
          </w:tcPr>
          <w:p w14:paraId="3CEE8839" w14:textId="77777777" w:rsidR="00666711" w:rsidRPr="00666711" w:rsidRDefault="00666711"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預算金額 </w:t>
            </w:r>
          </w:p>
        </w:tc>
        <w:tc>
          <w:tcPr>
            <w:tcW w:w="1418" w:type="dxa"/>
            <w:tcBorders>
              <w:top w:val="single" w:sz="4" w:space="0" w:color="auto"/>
              <w:left w:val="nil"/>
              <w:bottom w:val="single" w:sz="4" w:space="0" w:color="auto"/>
              <w:right w:val="single" w:sz="4" w:space="0" w:color="auto"/>
            </w:tcBorders>
            <w:shd w:val="clear" w:color="auto" w:fill="E7E6E6" w:themeFill="background2"/>
            <w:vAlign w:val="center"/>
            <w:hideMark/>
          </w:tcPr>
          <w:p w14:paraId="25ECBB17" w14:textId="77777777" w:rsidR="00666711" w:rsidRPr="00666711" w:rsidRDefault="00666711"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預算來源 </w:t>
            </w:r>
          </w:p>
        </w:tc>
      </w:tr>
      <w:tr w:rsidR="00666711" w:rsidRPr="00666711" w14:paraId="78AC6193" w14:textId="77777777" w:rsidTr="00BF7C71">
        <w:trPr>
          <w:cantSplit/>
          <w:trHeight w:val="557"/>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6A222245" w14:textId="77777777" w:rsidR="00666711" w:rsidRPr="00666711" w:rsidRDefault="00666711" w:rsidP="00BF7C71">
            <w:pPr>
              <w:snapToGrid w:val="0"/>
              <w:jc w:val="center"/>
              <w:rPr>
                <w:rFonts w:ascii="標楷體" w:hAnsi="標楷體" w:cs="新細明體"/>
                <w:b/>
                <w:color w:val="000000"/>
                <w:kern w:val="0"/>
                <w:sz w:val="22"/>
                <w:szCs w:val="22"/>
              </w:rPr>
            </w:pPr>
            <w:r w:rsidRPr="00666711">
              <w:rPr>
                <w:rFonts w:ascii="標楷體" w:hAnsi="標楷體" w:cs="新細明體" w:hint="eastAsia"/>
                <w:b/>
                <w:color w:val="000000"/>
                <w:kern w:val="0"/>
                <w:sz w:val="22"/>
                <w:szCs w:val="22"/>
              </w:rPr>
              <w:t xml:space="preserve">　</w:t>
            </w:r>
          </w:p>
        </w:tc>
        <w:tc>
          <w:tcPr>
            <w:tcW w:w="941" w:type="dxa"/>
            <w:tcBorders>
              <w:top w:val="nil"/>
              <w:left w:val="nil"/>
              <w:bottom w:val="single" w:sz="4" w:space="0" w:color="auto"/>
              <w:right w:val="single" w:sz="4" w:space="0" w:color="auto"/>
            </w:tcBorders>
            <w:shd w:val="clear" w:color="auto" w:fill="auto"/>
            <w:vAlign w:val="center"/>
            <w:hideMark/>
          </w:tcPr>
          <w:p w14:paraId="3A899B17" w14:textId="77777777" w:rsidR="00666711" w:rsidRPr="00666711" w:rsidRDefault="00666711" w:rsidP="00BF7C71">
            <w:pPr>
              <w:snapToGrid w:val="0"/>
              <w:jc w:val="center"/>
              <w:rPr>
                <w:rFonts w:ascii="標楷體" w:hAnsi="標楷體" w:cs="新細明體"/>
                <w:b/>
                <w:color w:val="000000"/>
                <w:kern w:val="0"/>
                <w:sz w:val="22"/>
                <w:szCs w:val="22"/>
              </w:rPr>
            </w:pPr>
            <w:r w:rsidRPr="00666711">
              <w:rPr>
                <w:rFonts w:ascii="標楷體" w:hAnsi="標楷體" w:cs="新細明體" w:hint="eastAsia"/>
                <w:b/>
                <w:color w:val="000000"/>
                <w:kern w:val="0"/>
                <w:sz w:val="22"/>
                <w:szCs w:val="22"/>
              </w:rPr>
              <w:t xml:space="preserve">　</w:t>
            </w:r>
          </w:p>
        </w:tc>
        <w:tc>
          <w:tcPr>
            <w:tcW w:w="2835" w:type="dxa"/>
            <w:tcBorders>
              <w:top w:val="nil"/>
              <w:left w:val="nil"/>
              <w:bottom w:val="single" w:sz="4" w:space="0" w:color="auto"/>
              <w:right w:val="single" w:sz="4" w:space="0" w:color="auto"/>
            </w:tcBorders>
            <w:shd w:val="clear" w:color="auto" w:fill="auto"/>
            <w:vAlign w:val="center"/>
            <w:hideMark/>
          </w:tcPr>
          <w:p w14:paraId="4C0F9C05" w14:textId="5BEAEBD2" w:rsidR="00666711" w:rsidRPr="00666711" w:rsidRDefault="00666711" w:rsidP="00BF7C71">
            <w:pPr>
              <w:snapToGrid w:val="0"/>
              <w:jc w:val="center"/>
              <w:rPr>
                <w:rFonts w:ascii="標楷體" w:hAnsi="標楷體" w:cs="新細明體"/>
                <w:b/>
                <w:color w:val="000000"/>
                <w:kern w:val="0"/>
                <w:sz w:val="22"/>
                <w:szCs w:val="22"/>
              </w:rPr>
            </w:pPr>
            <w:r w:rsidRPr="00666711">
              <w:rPr>
                <w:rFonts w:ascii="標楷體" w:hAnsi="標楷體" w:cs="新細明體" w:hint="eastAsia"/>
                <w:b/>
                <w:color w:val="000000"/>
                <w:kern w:val="0"/>
                <w:sz w:val="22"/>
                <w:szCs w:val="22"/>
              </w:rPr>
              <w:t>合計</w:t>
            </w:r>
          </w:p>
        </w:tc>
        <w:tc>
          <w:tcPr>
            <w:tcW w:w="1842" w:type="dxa"/>
            <w:tcBorders>
              <w:top w:val="nil"/>
              <w:left w:val="nil"/>
              <w:bottom w:val="single" w:sz="4" w:space="0" w:color="auto"/>
              <w:right w:val="single" w:sz="4" w:space="0" w:color="auto"/>
            </w:tcBorders>
            <w:shd w:val="clear" w:color="auto" w:fill="auto"/>
            <w:vAlign w:val="center"/>
            <w:hideMark/>
          </w:tcPr>
          <w:p w14:paraId="0DE13D6B" w14:textId="77777777" w:rsidR="00666711" w:rsidRPr="00666711" w:rsidRDefault="00666711" w:rsidP="00BF7C71">
            <w:pPr>
              <w:snapToGrid w:val="0"/>
              <w:jc w:val="center"/>
              <w:rPr>
                <w:rFonts w:ascii="標楷體" w:hAnsi="標楷體" w:cs="新細明體"/>
                <w:b/>
                <w:color w:val="000000"/>
                <w:kern w:val="0"/>
                <w:sz w:val="22"/>
                <w:szCs w:val="22"/>
              </w:rPr>
            </w:pPr>
            <w:r w:rsidRPr="00666711">
              <w:rPr>
                <w:rFonts w:ascii="標楷體" w:hAnsi="標楷體" w:cs="新細明體" w:hint="eastAsia"/>
                <w:b/>
                <w:color w:val="000000"/>
                <w:kern w:val="0"/>
                <w:sz w:val="22"/>
                <w:szCs w:val="22"/>
              </w:rPr>
              <w:t xml:space="preserve">　</w:t>
            </w:r>
          </w:p>
        </w:tc>
        <w:tc>
          <w:tcPr>
            <w:tcW w:w="1276" w:type="dxa"/>
            <w:tcBorders>
              <w:top w:val="nil"/>
              <w:left w:val="nil"/>
              <w:bottom w:val="single" w:sz="4" w:space="0" w:color="auto"/>
              <w:right w:val="single" w:sz="4" w:space="0" w:color="auto"/>
            </w:tcBorders>
            <w:shd w:val="clear" w:color="auto" w:fill="auto"/>
            <w:vAlign w:val="center"/>
            <w:hideMark/>
          </w:tcPr>
          <w:p w14:paraId="14FDDDEF" w14:textId="77777777" w:rsidR="00666711" w:rsidRPr="00666711" w:rsidRDefault="00666711" w:rsidP="00BF7C71">
            <w:pPr>
              <w:snapToGrid w:val="0"/>
              <w:jc w:val="center"/>
              <w:rPr>
                <w:rFonts w:ascii="標楷體" w:hAnsi="標楷體" w:cs="新細明體"/>
                <w:b/>
                <w:color w:val="000000"/>
                <w:kern w:val="0"/>
                <w:sz w:val="22"/>
                <w:szCs w:val="22"/>
              </w:rPr>
            </w:pPr>
            <w:r w:rsidRPr="00666711">
              <w:rPr>
                <w:rFonts w:ascii="標楷體" w:hAnsi="標楷體" w:cs="新細明體" w:hint="eastAsia"/>
                <w:b/>
                <w:color w:val="000000"/>
                <w:kern w:val="0"/>
                <w:sz w:val="22"/>
                <w:szCs w:val="22"/>
              </w:rPr>
              <w:t xml:space="preserve"> 15,778,910 </w:t>
            </w:r>
          </w:p>
        </w:tc>
        <w:tc>
          <w:tcPr>
            <w:tcW w:w="1418" w:type="dxa"/>
            <w:tcBorders>
              <w:top w:val="nil"/>
              <w:left w:val="nil"/>
              <w:bottom w:val="single" w:sz="4" w:space="0" w:color="auto"/>
              <w:right w:val="single" w:sz="4" w:space="0" w:color="auto"/>
            </w:tcBorders>
            <w:shd w:val="clear" w:color="auto" w:fill="auto"/>
            <w:vAlign w:val="center"/>
            <w:hideMark/>
          </w:tcPr>
          <w:p w14:paraId="6A37C5CE" w14:textId="77777777" w:rsidR="00666711" w:rsidRPr="00666711" w:rsidRDefault="00666711" w:rsidP="00BF7C71">
            <w:pPr>
              <w:snapToGrid w:val="0"/>
              <w:jc w:val="center"/>
              <w:rPr>
                <w:rFonts w:ascii="標楷體" w:hAnsi="標楷體" w:cs="新細明體"/>
                <w:b/>
                <w:color w:val="000000"/>
                <w:kern w:val="0"/>
                <w:sz w:val="22"/>
                <w:szCs w:val="22"/>
              </w:rPr>
            </w:pPr>
            <w:r w:rsidRPr="00666711">
              <w:rPr>
                <w:rFonts w:ascii="標楷體" w:hAnsi="標楷體" w:cs="新細明體" w:hint="eastAsia"/>
                <w:b/>
                <w:color w:val="000000"/>
                <w:kern w:val="0"/>
                <w:sz w:val="22"/>
                <w:szCs w:val="22"/>
              </w:rPr>
              <w:t xml:space="preserve">　</w:t>
            </w:r>
          </w:p>
        </w:tc>
      </w:tr>
      <w:tr w:rsidR="00D44CAD" w:rsidRPr="00666711" w14:paraId="24483015" w14:textId="77777777" w:rsidTr="001D00BB">
        <w:trPr>
          <w:cantSplit/>
          <w:trHeight w:val="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417FFD1"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1</w:t>
            </w:r>
          </w:p>
        </w:tc>
        <w:tc>
          <w:tcPr>
            <w:tcW w:w="941" w:type="dxa"/>
            <w:vMerge w:val="restart"/>
            <w:tcBorders>
              <w:top w:val="nil"/>
              <w:left w:val="nil"/>
              <w:right w:val="single" w:sz="4" w:space="0" w:color="auto"/>
            </w:tcBorders>
            <w:shd w:val="clear" w:color="auto" w:fill="auto"/>
            <w:vAlign w:val="center"/>
            <w:hideMark/>
          </w:tcPr>
          <w:p w14:paraId="7E0F360E" w14:textId="77777777" w:rsidR="007F24D0"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大同鄉</w:t>
            </w:r>
          </w:p>
          <w:p w14:paraId="57BDDEE0" w14:textId="21B6D4D2"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公所</w:t>
            </w:r>
          </w:p>
        </w:tc>
        <w:tc>
          <w:tcPr>
            <w:tcW w:w="2835" w:type="dxa"/>
            <w:tcBorders>
              <w:top w:val="nil"/>
              <w:left w:val="nil"/>
              <w:bottom w:val="single" w:sz="4" w:space="0" w:color="auto"/>
              <w:right w:val="single" w:sz="4" w:space="0" w:color="auto"/>
            </w:tcBorders>
            <w:shd w:val="clear" w:color="auto" w:fill="auto"/>
            <w:vAlign w:val="center"/>
            <w:hideMark/>
          </w:tcPr>
          <w:p w14:paraId="2A1C0B39"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103年泰雅生活館內部整修工程</w:t>
            </w:r>
          </w:p>
        </w:tc>
        <w:tc>
          <w:tcPr>
            <w:tcW w:w="1842" w:type="dxa"/>
            <w:tcBorders>
              <w:top w:val="nil"/>
              <w:left w:val="nil"/>
              <w:bottom w:val="single" w:sz="4" w:space="0" w:color="auto"/>
              <w:right w:val="single" w:sz="4" w:space="0" w:color="auto"/>
            </w:tcBorders>
            <w:shd w:val="clear" w:color="auto" w:fill="auto"/>
            <w:vAlign w:val="center"/>
            <w:hideMark/>
          </w:tcPr>
          <w:p w14:paraId="10E74700"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部分空間展示優化、1-2F防火</w:t>
            </w:r>
            <w:proofErr w:type="gramStart"/>
            <w:r w:rsidRPr="00666711">
              <w:rPr>
                <w:rFonts w:ascii="標楷體" w:hAnsi="標楷體" w:cs="新細明體" w:hint="eastAsia"/>
                <w:color w:val="000000"/>
                <w:kern w:val="0"/>
                <w:sz w:val="22"/>
                <w:szCs w:val="22"/>
              </w:rPr>
              <w:t>區塊劃設</w:t>
            </w:r>
            <w:proofErr w:type="gramEnd"/>
            <w:r w:rsidRPr="00666711">
              <w:rPr>
                <w:rFonts w:ascii="標楷體" w:hAnsi="標楷體" w:cs="新細明體" w:hint="eastAsia"/>
                <w:color w:val="000000"/>
                <w:kern w:val="0"/>
                <w:sz w:val="22"/>
                <w:szCs w:val="22"/>
              </w:rPr>
              <w:t>加裝排煙設備</w:t>
            </w:r>
          </w:p>
        </w:tc>
        <w:tc>
          <w:tcPr>
            <w:tcW w:w="1276" w:type="dxa"/>
            <w:tcBorders>
              <w:top w:val="nil"/>
              <w:left w:val="nil"/>
              <w:bottom w:val="single" w:sz="4" w:space="0" w:color="auto"/>
              <w:right w:val="single" w:sz="4" w:space="0" w:color="auto"/>
            </w:tcBorders>
            <w:shd w:val="clear" w:color="auto" w:fill="auto"/>
            <w:vAlign w:val="center"/>
            <w:hideMark/>
          </w:tcPr>
          <w:p w14:paraId="139B94CF"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2,100,000 </w:t>
            </w:r>
          </w:p>
        </w:tc>
        <w:tc>
          <w:tcPr>
            <w:tcW w:w="1418" w:type="dxa"/>
            <w:tcBorders>
              <w:top w:val="nil"/>
              <w:left w:val="nil"/>
              <w:bottom w:val="single" w:sz="4" w:space="0" w:color="auto"/>
              <w:right w:val="single" w:sz="4" w:space="0" w:color="auto"/>
            </w:tcBorders>
            <w:shd w:val="clear" w:color="auto" w:fill="auto"/>
            <w:vAlign w:val="center"/>
            <w:hideMark/>
          </w:tcPr>
          <w:p w14:paraId="52A87974"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公所自籌預算辦理</w:t>
            </w:r>
          </w:p>
        </w:tc>
      </w:tr>
      <w:tr w:rsidR="00D44CAD" w:rsidRPr="00666711" w14:paraId="2E401CBE" w14:textId="77777777" w:rsidTr="00BF7C71">
        <w:trPr>
          <w:cantSplit/>
          <w:trHeight w:val="1791"/>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00696069"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2</w:t>
            </w:r>
          </w:p>
        </w:tc>
        <w:tc>
          <w:tcPr>
            <w:tcW w:w="941" w:type="dxa"/>
            <w:vMerge/>
            <w:tcBorders>
              <w:left w:val="nil"/>
              <w:right w:val="single" w:sz="4" w:space="0" w:color="auto"/>
            </w:tcBorders>
            <w:shd w:val="clear" w:color="auto" w:fill="auto"/>
            <w:vAlign w:val="center"/>
            <w:hideMark/>
          </w:tcPr>
          <w:p w14:paraId="65A45A42" w14:textId="0B9E5B8F" w:rsidR="00D44CAD" w:rsidRPr="00666711" w:rsidRDefault="00D44CAD" w:rsidP="00BF7C71">
            <w:pPr>
              <w:snapToGrid w:val="0"/>
              <w:jc w:val="center"/>
              <w:rPr>
                <w:rFonts w:ascii="標楷體" w:hAnsi="標楷體" w:cs="新細明體"/>
                <w:color w:val="000000"/>
                <w:kern w:val="0"/>
                <w:sz w:val="22"/>
                <w:szCs w:val="22"/>
              </w:rPr>
            </w:pPr>
          </w:p>
        </w:tc>
        <w:tc>
          <w:tcPr>
            <w:tcW w:w="2835" w:type="dxa"/>
            <w:tcBorders>
              <w:top w:val="nil"/>
              <w:left w:val="nil"/>
              <w:bottom w:val="single" w:sz="4" w:space="0" w:color="auto"/>
              <w:right w:val="single" w:sz="4" w:space="0" w:color="auto"/>
            </w:tcBorders>
            <w:shd w:val="clear" w:color="auto" w:fill="auto"/>
            <w:vAlign w:val="center"/>
            <w:hideMark/>
          </w:tcPr>
          <w:p w14:paraId="6D278611"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104年泰雅生活館空間設備改善工程 </w:t>
            </w:r>
          </w:p>
        </w:tc>
        <w:tc>
          <w:tcPr>
            <w:tcW w:w="1842" w:type="dxa"/>
            <w:tcBorders>
              <w:top w:val="nil"/>
              <w:left w:val="nil"/>
              <w:bottom w:val="single" w:sz="4" w:space="0" w:color="auto"/>
              <w:right w:val="single" w:sz="4" w:space="0" w:color="auto"/>
            </w:tcBorders>
            <w:shd w:val="clear" w:color="auto" w:fill="auto"/>
            <w:vAlign w:val="center"/>
            <w:hideMark/>
          </w:tcPr>
          <w:p w14:paraId="204F3E94"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地工織物模板護岸工程、</w:t>
            </w:r>
            <w:proofErr w:type="gramStart"/>
            <w:r w:rsidRPr="00666711">
              <w:rPr>
                <w:rFonts w:ascii="標楷體" w:hAnsi="標楷體" w:cs="新細明體" w:hint="eastAsia"/>
                <w:color w:val="000000"/>
                <w:kern w:val="0"/>
                <w:sz w:val="22"/>
                <w:szCs w:val="22"/>
              </w:rPr>
              <w:t>防沖蝕植生網材</w:t>
            </w:r>
            <w:proofErr w:type="gramEnd"/>
            <w:r w:rsidRPr="00666711">
              <w:rPr>
                <w:rFonts w:ascii="標楷體" w:hAnsi="標楷體" w:cs="新細明體" w:hint="eastAsia"/>
                <w:color w:val="000000"/>
                <w:kern w:val="0"/>
                <w:sz w:val="22"/>
                <w:szCs w:val="22"/>
              </w:rPr>
              <w:t>及灌漿</w:t>
            </w:r>
            <w:proofErr w:type="gramStart"/>
            <w:r w:rsidRPr="00666711">
              <w:rPr>
                <w:rFonts w:ascii="標楷體" w:hAnsi="標楷體" w:cs="新細明體" w:hint="eastAsia"/>
                <w:color w:val="000000"/>
                <w:kern w:val="0"/>
                <w:sz w:val="22"/>
                <w:szCs w:val="22"/>
              </w:rPr>
              <w:t>錨釘護</w:t>
            </w:r>
            <w:proofErr w:type="gramEnd"/>
            <w:r w:rsidRPr="00666711">
              <w:rPr>
                <w:rFonts w:ascii="標楷體" w:hAnsi="標楷體" w:cs="新細明體" w:hint="eastAsia"/>
                <w:color w:val="000000"/>
                <w:kern w:val="0"/>
                <w:sz w:val="22"/>
                <w:szCs w:val="22"/>
              </w:rPr>
              <w:t>岸工程、停車場綠化等</w:t>
            </w:r>
          </w:p>
        </w:tc>
        <w:tc>
          <w:tcPr>
            <w:tcW w:w="1276" w:type="dxa"/>
            <w:tcBorders>
              <w:top w:val="nil"/>
              <w:left w:val="nil"/>
              <w:bottom w:val="single" w:sz="4" w:space="0" w:color="auto"/>
              <w:right w:val="single" w:sz="4" w:space="0" w:color="auto"/>
            </w:tcBorders>
            <w:shd w:val="clear" w:color="auto" w:fill="auto"/>
            <w:vAlign w:val="center"/>
            <w:hideMark/>
          </w:tcPr>
          <w:p w14:paraId="1B2065BF"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3,200,676 </w:t>
            </w:r>
          </w:p>
        </w:tc>
        <w:tc>
          <w:tcPr>
            <w:tcW w:w="1418" w:type="dxa"/>
            <w:tcBorders>
              <w:top w:val="nil"/>
              <w:left w:val="nil"/>
              <w:bottom w:val="single" w:sz="4" w:space="0" w:color="auto"/>
              <w:right w:val="single" w:sz="4" w:space="0" w:color="auto"/>
            </w:tcBorders>
            <w:shd w:val="clear" w:color="auto" w:fill="auto"/>
            <w:vAlign w:val="center"/>
            <w:hideMark/>
          </w:tcPr>
          <w:p w14:paraId="44EC09C8"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文化部補助80萬元，</w:t>
            </w:r>
            <w:proofErr w:type="gramStart"/>
            <w:r w:rsidRPr="00666711">
              <w:rPr>
                <w:rFonts w:ascii="標楷體" w:hAnsi="標楷體" w:cs="新細明體" w:hint="eastAsia"/>
                <w:color w:val="000000"/>
                <w:kern w:val="0"/>
                <w:sz w:val="22"/>
                <w:szCs w:val="22"/>
              </w:rPr>
              <w:t>餘公所</w:t>
            </w:r>
            <w:proofErr w:type="gramEnd"/>
            <w:r w:rsidRPr="00666711">
              <w:rPr>
                <w:rFonts w:ascii="標楷體" w:hAnsi="標楷體" w:cs="新細明體" w:hint="eastAsia"/>
                <w:color w:val="000000"/>
                <w:kern w:val="0"/>
                <w:sz w:val="22"/>
                <w:szCs w:val="22"/>
              </w:rPr>
              <w:t>自籌預算辦理</w:t>
            </w:r>
          </w:p>
        </w:tc>
      </w:tr>
      <w:tr w:rsidR="00D44CAD" w:rsidRPr="00666711" w14:paraId="0FDC6BD0" w14:textId="77777777" w:rsidTr="001D00BB">
        <w:trPr>
          <w:cantSplit/>
          <w:trHeight w:val="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6C9B6BC1"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3</w:t>
            </w:r>
          </w:p>
        </w:tc>
        <w:tc>
          <w:tcPr>
            <w:tcW w:w="941" w:type="dxa"/>
            <w:vMerge/>
            <w:tcBorders>
              <w:left w:val="nil"/>
              <w:bottom w:val="single" w:sz="4" w:space="0" w:color="auto"/>
              <w:right w:val="single" w:sz="4" w:space="0" w:color="auto"/>
            </w:tcBorders>
            <w:shd w:val="clear" w:color="auto" w:fill="auto"/>
            <w:vAlign w:val="center"/>
            <w:hideMark/>
          </w:tcPr>
          <w:p w14:paraId="2181B6F0" w14:textId="445FC2D5" w:rsidR="00D44CAD" w:rsidRPr="00666711" w:rsidRDefault="00D44CAD" w:rsidP="00BF7C71">
            <w:pPr>
              <w:snapToGrid w:val="0"/>
              <w:jc w:val="center"/>
              <w:rPr>
                <w:rFonts w:ascii="標楷體" w:hAnsi="標楷體" w:cs="新細明體"/>
                <w:color w:val="FF0000"/>
                <w:kern w:val="0"/>
                <w:sz w:val="22"/>
                <w:szCs w:val="22"/>
              </w:rPr>
            </w:pPr>
          </w:p>
        </w:tc>
        <w:tc>
          <w:tcPr>
            <w:tcW w:w="2835" w:type="dxa"/>
            <w:tcBorders>
              <w:top w:val="nil"/>
              <w:left w:val="nil"/>
              <w:bottom w:val="single" w:sz="4" w:space="0" w:color="auto"/>
              <w:right w:val="single" w:sz="4" w:space="0" w:color="auto"/>
            </w:tcBorders>
            <w:shd w:val="clear" w:color="auto" w:fill="auto"/>
            <w:vAlign w:val="center"/>
            <w:hideMark/>
          </w:tcPr>
          <w:p w14:paraId="0853D75A" w14:textId="77777777" w:rsidR="00D44CAD" w:rsidRPr="00666711" w:rsidRDefault="00D44CAD" w:rsidP="00BF7C71">
            <w:pPr>
              <w:snapToGrid w:val="0"/>
              <w:jc w:val="both"/>
              <w:rPr>
                <w:rFonts w:ascii="標楷體" w:hAnsi="標楷體" w:cs="新細明體"/>
                <w:color w:val="FF0000"/>
                <w:kern w:val="0"/>
                <w:sz w:val="22"/>
                <w:szCs w:val="22"/>
              </w:rPr>
            </w:pPr>
            <w:r w:rsidRPr="00666711">
              <w:rPr>
                <w:rFonts w:ascii="標楷體" w:hAnsi="標楷體" w:cs="新細明體" w:hint="eastAsia"/>
                <w:color w:val="FF0000"/>
                <w:kern w:val="0"/>
                <w:sz w:val="22"/>
                <w:szCs w:val="22"/>
              </w:rPr>
              <w:t>大同</w:t>
            </w:r>
            <w:r w:rsidRPr="00666711">
              <w:rPr>
                <w:rFonts w:ascii="標楷體" w:hAnsi="標楷體" w:cs="新細明體" w:hint="eastAsia"/>
                <w:color w:val="000000"/>
                <w:kern w:val="0"/>
                <w:sz w:val="22"/>
                <w:szCs w:val="22"/>
              </w:rPr>
              <w:t>鄉泰雅生活館展示空間更新</w:t>
            </w:r>
            <w:proofErr w:type="gramStart"/>
            <w:r w:rsidRPr="00666711">
              <w:rPr>
                <w:rFonts w:ascii="標楷體" w:hAnsi="標楷體" w:cs="新細明體" w:hint="eastAsia"/>
                <w:color w:val="000000"/>
                <w:kern w:val="0"/>
                <w:sz w:val="22"/>
                <w:szCs w:val="22"/>
              </w:rPr>
              <w:t>布卸展</w:t>
            </w:r>
            <w:proofErr w:type="gramEnd"/>
            <w:r w:rsidRPr="00666711">
              <w:rPr>
                <w:rFonts w:ascii="標楷體" w:hAnsi="標楷體" w:cs="新細明體" w:hint="eastAsia"/>
                <w:color w:val="000000"/>
                <w:kern w:val="0"/>
                <w:sz w:val="22"/>
                <w:szCs w:val="22"/>
              </w:rPr>
              <w:t>工程及大同鄉泰雅生活館典藏庫房基礎環境升級工程等兩項工程</w:t>
            </w:r>
          </w:p>
        </w:tc>
        <w:tc>
          <w:tcPr>
            <w:tcW w:w="1842" w:type="dxa"/>
            <w:tcBorders>
              <w:top w:val="nil"/>
              <w:left w:val="nil"/>
              <w:bottom w:val="single" w:sz="4" w:space="0" w:color="auto"/>
              <w:right w:val="single" w:sz="4" w:space="0" w:color="auto"/>
            </w:tcBorders>
            <w:shd w:val="clear" w:color="auto" w:fill="auto"/>
            <w:vAlign w:val="center"/>
            <w:hideMark/>
          </w:tcPr>
          <w:p w14:paraId="13795A16"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展示空間更新及典藏庫房基礎環境升級</w:t>
            </w:r>
          </w:p>
        </w:tc>
        <w:tc>
          <w:tcPr>
            <w:tcW w:w="1276" w:type="dxa"/>
            <w:tcBorders>
              <w:top w:val="nil"/>
              <w:left w:val="nil"/>
              <w:bottom w:val="single" w:sz="4" w:space="0" w:color="auto"/>
              <w:right w:val="single" w:sz="4" w:space="0" w:color="auto"/>
            </w:tcBorders>
            <w:shd w:val="clear" w:color="auto" w:fill="auto"/>
            <w:vAlign w:val="center"/>
            <w:hideMark/>
          </w:tcPr>
          <w:p w14:paraId="3181AEEC"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4,601,234 </w:t>
            </w:r>
          </w:p>
        </w:tc>
        <w:tc>
          <w:tcPr>
            <w:tcW w:w="1418" w:type="dxa"/>
            <w:tcBorders>
              <w:top w:val="nil"/>
              <w:left w:val="nil"/>
              <w:bottom w:val="single" w:sz="4" w:space="0" w:color="auto"/>
              <w:right w:val="single" w:sz="4" w:space="0" w:color="auto"/>
            </w:tcBorders>
            <w:shd w:val="clear" w:color="auto" w:fill="auto"/>
            <w:vAlign w:val="center"/>
            <w:hideMark/>
          </w:tcPr>
          <w:p w14:paraId="57205EA9" w14:textId="6A4E3E34"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文化部補助270萬元、原民會補助60萬</w:t>
            </w:r>
            <w:r w:rsidR="001D00BB">
              <w:rPr>
                <w:rFonts w:ascii="標楷體" w:hAnsi="標楷體" w:cs="新細明體" w:hint="eastAsia"/>
                <w:color w:val="000000"/>
                <w:kern w:val="0"/>
                <w:sz w:val="22"/>
                <w:szCs w:val="22"/>
              </w:rPr>
              <w:t>元</w:t>
            </w:r>
            <w:r w:rsidRPr="00666711">
              <w:rPr>
                <w:rFonts w:ascii="標楷體" w:hAnsi="標楷體" w:cs="新細明體" w:hint="eastAsia"/>
                <w:color w:val="000000"/>
                <w:kern w:val="0"/>
                <w:sz w:val="22"/>
                <w:szCs w:val="22"/>
              </w:rPr>
              <w:t>、</w:t>
            </w:r>
            <w:proofErr w:type="gramStart"/>
            <w:r w:rsidRPr="00666711">
              <w:rPr>
                <w:rFonts w:ascii="標楷體" w:hAnsi="標楷體" w:cs="新細明體" w:hint="eastAsia"/>
                <w:color w:val="000000"/>
                <w:kern w:val="0"/>
                <w:sz w:val="22"/>
                <w:szCs w:val="22"/>
              </w:rPr>
              <w:t>餘公所</w:t>
            </w:r>
            <w:proofErr w:type="gramEnd"/>
            <w:r w:rsidRPr="00666711">
              <w:rPr>
                <w:rFonts w:ascii="標楷體" w:hAnsi="標楷體" w:cs="新細明體" w:hint="eastAsia"/>
                <w:color w:val="000000"/>
                <w:kern w:val="0"/>
                <w:sz w:val="22"/>
                <w:szCs w:val="22"/>
              </w:rPr>
              <w:t>自籌預算辦理</w:t>
            </w:r>
          </w:p>
        </w:tc>
      </w:tr>
      <w:tr w:rsidR="00D44CAD" w:rsidRPr="00666711" w14:paraId="417E1FA8" w14:textId="77777777" w:rsidTr="001D00BB">
        <w:trPr>
          <w:cantSplit/>
          <w:trHeight w:val="20"/>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D3C5919"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4</w:t>
            </w:r>
          </w:p>
        </w:tc>
        <w:tc>
          <w:tcPr>
            <w:tcW w:w="941" w:type="dxa"/>
            <w:vMerge w:val="restart"/>
            <w:tcBorders>
              <w:top w:val="nil"/>
              <w:left w:val="nil"/>
              <w:right w:val="single" w:sz="4" w:space="0" w:color="auto"/>
            </w:tcBorders>
            <w:shd w:val="clear" w:color="auto" w:fill="auto"/>
            <w:vAlign w:val="center"/>
            <w:hideMark/>
          </w:tcPr>
          <w:p w14:paraId="59EAAA88" w14:textId="77777777" w:rsidR="007F24D0"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南澳鄉</w:t>
            </w:r>
          </w:p>
          <w:p w14:paraId="7F32E992" w14:textId="37A1EC15"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公所</w:t>
            </w:r>
          </w:p>
        </w:tc>
        <w:tc>
          <w:tcPr>
            <w:tcW w:w="2835" w:type="dxa"/>
            <w:tcBorders>
              <w:top w:val="nil"/>
              <w:left w:val="nil"/>
              <w:bottom w:val="single" w:sz="4" w:space="0" w:color="auto"/>
              <w:right w:val="single" w:sz="4" w:space="0" w:color="auto"/>
            </w:tcBorders>
            <w:shd w:val="clear" w:color="auto" w:fill="auto"/>
            <w:vAlign w:val="center"/>
            <w:hideMark/>
          </w:tcPr>
          <w:p w14:paraId="5F378FE8" w14:textId="77777777" w:rsidR="00D44CAD" w:rsidRPr="00666711" w:rsidRDefault="00D44CAD" w:rsidP="00BF7C71">
            <w:pPr>
              <w:snapToGrid w:val="0"/>
              <w:jc w:val="both"/>
              <w:rPr>
                <w:rFonts w:ascii="標楷體" w:hAnsi="標楷體" w:cs="新細明體"/>
                <w:color w:val="000000"/>
                <w:kern w:val="0"/>
                <w:sz w:val="22"/>
                <w:szCs w:val="22"/>
              </w:rPr>
            </w:pPr>
            <w:proofErr w:type="gramStart"/>
            <w:r w:rsidRPr="00666711">
              <w:rPr>
                <w:rFonts w:ascii="標楷體" w:hAnsi="標楷體" w:cs="新細明體" w:hint="eastAsia"/>
                <w:color w:val="000000"/>
                <w:kern w:val="0"/>
                <w:sz w:val="22"/>
                <w:szCs w:val="22"/>
              </w:rPr>
              <w:t>104</w:t>
            </w:r>
            <w:proofErr w:type="gramEnd"/>
            <w:r w:rsidRPr="00666711">
              <w:rPr>
                <w:rFonts w:ascii="標楷體" w:hAnsi="標楷體" w:cs="新細明體" w:hint="eastAsia"/>
                <w:color w:val="000000"/>
                <w:kern w:val="0"/>
                <w:sz w:val="22"/>
                <w:szCs w:val="22"/>
              </w:rPr>
              <w:t>年度南澳鄉澳花村部落環境改善工程</w:t>
            </w:r>
          </w:p>
        </w:tc>
        <w:tc>
          <w:tcPr>
            <w:tcW w:w="1842" w:type="dxa"/>
            <w:tcBorders>
              <w:top w:val="nil"/>
              <w:left w:val="nil"/>
              <w:bottom w:val="single" w:sz="4" w:space="0" w:color="auto"/>
              <w:right w:val="single" w:sz="4" w:space="0" w:color="auto"/>
            </w:tcBorders>
            <w:shd w:val="clear" w:color="auto" w:fill="auto"/>
            <w:vAlign w:val="center"/>
            <w:hideMark/>
          </w:tcPr>
          <w:p w14:paraId="71989982" w14:textId="733AD5F7" w:rsidR="00D44CAD" w:rsidRPr="00666711" w:rsidRDefault="00F24812" w:rsidP="00BF7C71">
            <w:pPr>
              <w:snapToGrid w:val="0"/>
              <w:jc w:val="both"/>
              <w:rPr>
                <w:rFonts w:ascii="標楷體" w:hAnsi="標楷體" w:cs="新細明體"/>
                <w:color w:val="000000"/>
                <w:kern w:val="0"/>
                <w:sz w:val="22"/>
                <w:szCs w:val="22"/>
              </w:rPr>
            </w:pPr>
            <w:r w:rsidRPr="00F24812">
              <w:rPr>
                <w:rFonts w:ascii="標楷體" w:hAnsi="標楷體" w:cs="新細明體" w:hint="eastAsia"/>
                <w:color w:val="000000"/>
                <w:kern w:val="0"/>
                <w:sz w:val="22"/>
                <w:szCs w:val="22"/>
              </w:rPr>
              <w:t>和平路教堂北側路段</w:t>
            </w:r>
            <w:r w:rsidR="00D44CAD" w:rsidRPr="00666711">
              <w:rPr>
                <w:rFonts w:ascii="標楷體" w:hAnsi="標楷體" w:cs="新細明體" w:hint="eastAsia"/>
                <w:color w:val="000000"/>
                <w:kern w:val="0"/>
                <w:sz w:val="22"/>
                <w:szCs w:val="22"/>
              </w:rPr>
              <w:t>新設排水溝L=440M</w:t>
            </w:r>
            <w:r>
              <w:rPr>
                <w:rFonts w:ascii="標楷體" w:hAnsi="標楷體" w:cs="新細明體" w:hint="eastAsia"/>
                <w:color w:val="000000"/>
                <w:kern w:val="0"/>
                <w:sz w:val="22"/>
                <w:szCs w:val="22"/>
              </w:rPr>
              <w:t>及</w:t>
            </w:r>
            <w:r w:rsidRPr="00F24812">
              <w:rPr>
                <w:rFonts w:ascii="標楷體" w:hAnsi="標楷體" w:cs="新細明體" w:hint="eastAsia"/>
                <w:color w:val="000000"/>
                <w:kern w:val="0"/>
                <w:sz w:val="22"/>
                <w:szCs w:val="22"/>
              </w:rPr>
              <w:t>路面改善</w:t>
            </w:r>
            <w:r>
              <w:rPr>
                <w:rFonts w:ascii="標楷體" w:hAnsi="標楷體" w:cs="新細明體" w:hint="eastAsia"/>
                <w:color w:val="000000"/>
                <w:kern w:val="0"/>
                <w:sz w:val="22"/>
                <w:szCs w:val="22"/>
              </w:rPr>
              <w:t>631</w:t>
            </w:r>
            <w:r w:rsidRPr="00F24812">
              <w:rPr>
                <w:rFonts w:ascii="標楷體" w:hAnsi="標楷體" w:cs="新細明體" w:hint="eastAsia"/>
                <w:color w:val="000000"/>
                <w:kern w:val="0"/>
                <w:sz w:val="22"/>
                <w:szCs w:val="22"/>
              </w:rPr>
              <w:t>M2</w:t>
            </w:r>
          </w:p>
        </w:tc>
        <w:tc>
          <w:tcPr>
            <w:tcW w:w="1276" w:type="dxa"/>
            <w:tcBorders>
              <w:top w:val="nil"/>
              <w:left w:val="nil"/>
              <w:bottom w:val="single" w:sz="4" w:space="0" w:color="auto"/>
              <w:right w:val="single" w:sz="4" w:space="0" w:color="auto"/>
            </w:tcBorders>
            <w:shd w:val="clear" w:color="auto" w:fill="auto"/>
            <w:vAlign w:val="center"/>
            <w:hideMark/>
          </w:tcPr>
          <w:p w14:paraId="06461574"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2,500,000 </w:t>
            </w:r>
          </w:p>
        </w:tc>
        <w:tc>
          <w:tcPr>
            <w:tcW w:w="1418" w:type="dxa"/>
            <w:tcBorders>
              <w:top w:val="nil"/>
              <w:left w:val="nil"/>
              <w:bottom w:val="single" w:sz="4" w:space="0" w:color="auto"/>
              <w:right w:val="single" w:sz="4" w:space="0" w:color="auto"/>
            </w:tcBorders>
            <w:shd w:val="clear" w:color="auto" w:fill="auto"/>
            <w:vAlign w:val="center"/>
            <w:hideMark/>
          </w:tcPr>
          <w:p w14:paraId="49B1B51E" w14:textId="39D609A9"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原民會補助225萬元，</w:t>
            </w:r>
            <w:proofErr w:type="gramStart"/>
            <w:r w:rsidRPr="00666711">
              <w:rPr>
                <w:rFonts w:ascii="標楷體" w:hAnsi="標楷體" w:cs="新細明體" w:hint="eastAsia"/>
                <w:color w:val="000000"/>
                <w:kern w:val="0"/>
                <w:sz w:val="22"/>
                <w:szCs w:val="22"/>
              </w:rPr>
              <w:t>餘公所</w:t>
            </w:r>
            <w:proofErr w:type="gramEnd"/>
            <w:r w:rsidRPr="00666711">
              <w:rPr>
                <w:rFonts w:ascii="標楷體" w:hAnsi="標楷體" w:cs="新細明體" w:hint="eastAsia"/>
                <w:color w:val="000000"/>
                <w:kern w:val="0"/>
                <w:sz w:val="22"/>
                <w:szCs w:val="22"/>
              </w:rPr>
              <w:t>自籌預算辦理</w:t>
            </w:r>
          </w:p>
        </w:tc>
      </w:tr>
      <w:tr w:rsidR="00D44CAD" w:rsidRPr="00666711" w14:paraId="708FF9D5" w14:textId="77777777" w:rsidTr="00BF7C71">
        <w:trPr>
          <w:cantSplit/>
          <w:trHeight w:val="885"/>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E914F1E"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5</w:t>
            </w:r>
          </w:p>
        </w:tc>
        <w:tc>
          <w:tcPr>
            <w:tcW w:w="941" w:type="dxa"/>
            <w:vMerge/>
            <w:tcBorders>
              <w:left w:val="nil"/>
              <w:bottom w:val="single" w:sz="4" w:space="0" w:color="auto"/>
              <w:right w:val="single" w:sz="4" w:space="0" w:color="auto"/>
            </w:tcBorders>
            <w:shd w:val="clear" w:color="auto" w:fill="auto"/>
            <w:vAlign w:val="center"/>
            <w:hideMark/>
          </w:tcPr>
          <w:p w14:paraId="4794F8A1" w14:textId="1FEE70E6" w:rsidR="00D44CAD" w:rsidRPr="00666711" w:rsidRDefault="00D44CAD" w:rsidP="00BF7C71">
            <w:pPr>
              <w:snapToGrid w:val="0"/>
              <w:jc w:val="both"/>
              <w:rPr>
                <w:rFonts w:ascii="標楷體" w:hAnsi="標楷體" w:cs="新細明體"/>
                <w:color w:val="000000"/>
                <w:kern w:val="0"/>
                <w:sz w:val="22"/>
                <w:szCs w:val="22"/>
              </w:rPr>
            </w:pPr>
          </w:p>
        </w:tc>
        <w:tc>
          <w:tcPr>
            <w:tcW w:w="2835" w:type="dxa"/>
            <w:tcBorders>
              <w:top w:val="nil"/>
              <w:left w:val="nil"/>
              <w:bottom w:val="single" w:sz="4" w:space="0" w:color="auto"/>
              <w:right w:val="single" w:sz="4" w:space="0" w:color="auto"/>
            </w:tcBorders>
            <w:shd w:val="clear" w:color="auto" w:fill="auto"/>
            <w:vAlign w:val="center"/>
            <w:hideMark/>
          </w:tcPr>
          <w:p w14:paraId="39132450" w14:textId="77777777"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南澳鄉澳花村上部落基礎環境改善工程</w:t>
            </w:r>
          </w:p>
        </w:tc>
        <w:tc>
          <w:tcPr>
            <w:tcW w:w="1842" w:type="dxa"/>
            <w:tcBorders>
              <w:top w:val="nil"/>
              <w:left w:val="nil"/>
              <w:bottom w:val="single" w:sz="4" w:space="0" w:color="auto"/>
              <w:right w:val="single" w:sz="4" w:space="0" w:color="auto"/>
            </w:tcBorders>
            <w:shd w:val="clear" w:color="auto" w:fill="auto"/>
            <w:vAlign w:val="center"/>
            <w:hideMark/>
          </w:tcPr>
          <w:p w14:paraId="2E64D327" w14:textId="09EA22F3"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路面改善7</w:t>
            </w:r>
            <w:r w:rsidR="00F24812">
              <w:rPr>
                <w:rFonts w:ascii="標楷體" w:hAnsi="標楷體" w:cs="新細明體"/>
                <w:color w:val="000000"/>
                <w:kern w:val="0"/>
                <w:sz w:val="22"/>
                <w:szCs w:val="22"/>
              </w:rPr>
              <w:t>,</w:t>
            </w:r>
            <w:r w:rsidRPr="00666711">
              <w:rPr>
                <w:rFonts w:ascii="標楷體" w:hAnsi="標楷體" w:cs="新細明體" w:hint="eastAsia"/>
                <w:color w:val="000000"/>
                <w:kern w:val="0"/>
                <w:sz w:val="22"/>
                <w:szCs w:val="22"/>
              </w:rPr>
              <w:t>947M</w:t>
            </w:r>
            <w:r w:rsidRPr="00666711">
              <w:rPr>
                <w:rFonts w:ascii="標楷體" w:hAnsi="標楷體" w:cs="新細明體" w:hint="eastAsia"/>
                <w:color w:val="000000"/>
                <w:kern w:val="0"/>
                <w:sz w:val="22"/>
                <w:szCs w:val="22"/>
                <w:vertAlign w:val="superscript"/>
              </w:rPr>
              <w:t>2</w:t>
            </w:r>
          </w:p>
        </w:tc>
        <w:tc>
          <w:tcPr>
            <w:tcW w:w="1276" w:type="dxa"/>
            <w:tcBorders>
              <w:top w:val="nil"/>
              <w:left w:val="nil"/>
              <w:bottom w:val="single" w:sz="4" w:space="0" w:color="auto"/>
              <w:right w:val="single" w:sz="4" w:space="0" w:color="auto"/>
            </w:tcBorders>
            <w:shd w:val="clear" w:color="auto" w:fill="auto"/>
            <w:vAlign w:val="center"/>
            <w:hideMark/>
          </w:tcPr>
          <w:p w14:paraId="6D053A95" w14:textId="77777777" w:rsidR="00D44CAD" w:rsidRPr="00666711" w:rsidRDefault="00D44CAD" w:rsidP="00BF7C71">
            <w:pPr>
              <w:snapToGrid w:val="0"/>
              <w:jc w:val="center"/>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 xml:space="preserve">  3,377,000 </w:t>
            </w:r>
          </w:p>
        </w:tc>
        <w:tc>
          <w:tcPr>
            <w:tcW w:w="1418" w:type="dxa"/>
            <w:tcBorders>
              <w:top w:val="nil"/>
              <w:left w:val="nil"/>
              <w:bottom w:val="single" w:sz="4" w:space="0" w:color="auto"/>
              <w:right w:val="single" w:sz="4" w:space="0" w:color="auto"/>
            </w:tcBorders>
            <w:shd w:val="clear" w:color="auto" w:fill="auto"/>
            <w:vAlign w:val="center"/>
            <w:hideMark/>
          </w:tcPr>
          <w:p w14:paraId="7CA567E7" w14:textId="327ADF13" w:rsidR="00D44CAD" w:rsidRPr="00666711" w:rsidRDefault="00D44CAD" w:rsidP="00BF7C71">
            <w:pPr>
              <w:snapToGrid w:val="0"/>
              <w:jc w:val="both"/>
              <w:rPr>
                <w:rFonts w:ascii="標楷體" w:hAnsi="標楷體" w:cs="新細明體"/>
                <w:color w:val="000000"/>
                <w:kern w:val="0"/>
                <w:sz w:val="22"/>
                <w:szCs w:val="22"/>
              </w:rPr>
            </w:pPr>
            <w:r w:rsidRPr="00666711">
              <w:rPr>
                <w:rFonts w:ascii="標楷體" w:hAnsi="標楷體" w:cs="新細明體" w:hint="eastAsia"/>
                <w:color w:val="000000"/>
                <w:kern w:val="0"/>
                <w:sz w:val="22"/>
                <w:szCs w:val="22"/>
              </w:rPr>
              <w:t>原民會補助</w:t>
            </w:r>
          </w:p>
        </w:tc>
      </w:tr>
    </w:tbl>
    <w:p w14:paraId="1BD79F1C" w14:textId="6E12BDAC" w:rsidR="00E90A48" w:rsidRPr="00FD027F" w:rsidRDefault="00E010D6" w:rsidP="00BF7C71">
      <w:pPr>
        <w:widowControl w:val="0"/>
        <w:overflowPunct w:val="0"/>
        <w:autoSpaceDE w:val="0"/>
        <w:autoSpaceDN w:val="0"/>
        <w:adjustRightInd w:val="0"/>
        <w:spacing w:afterLines="50" w:after="228" w:line="240" w:lineRule="exact"/>
        <w:ind w:leftChars="-1" w:left="-3" w:firstLine="289"/>
        <w:jc w:val="both"/>
        <w:textAlignment w:val="baseline"/>
        <w:rPr>
          <w:rFonts w:ascii="標楷體" w:hAnsi="標楷體"/>
          <w:sz w:val="20"/>
        </w:rPr>
      </w:pPr>
      <w:r w:rsidRPr="00FD027F">
        <w:rPr>
          <w:rFonts w:ascii="標楷體" w:hAnsi="標楷體" w:hint="eastAsia"/>
          <w:sz w:val="20"/>
        </w:rPr>
        <w:t>資料來源：整理自</w:t>
      </w:r>
      <w:r w:rsidR="009C64A0">
        <w:rPr>
          <w:rFonts w:ascii="標楷體" w:hAnsi="標楷體" w:hint="eastAsia"/>
          <w:sz w:val="20"/>
        </w:rPr>
        <w:t>大同鄉及南澳鄉</w:t>
      </w:r>
      <w:r w:rsidRPr="00FD027F">
        <w:rPr>
          <w:rFonts w:ascii="標楷體" w:hAnsi="標楷體" w:hint="eastAsia"/>
          <w:sz w:val="20"/>
        </w:rPr>
        <w:t>公所提供資料。</w:t>
      </w:r>
    </w:p>
    <w:p w14:paraId="77D7BA87" w14:textId="355FEB83" w:rsidR="008C26E8" w:rsidRPr="00FD027F" w:rsidRDefault="008C26E8" w:rsidP="00AB181C">
      <w:pPr>
        <w:pStyle w:val="2"/>
        <w:widowControl w:val="0"/>
        <w:numPr>
          <w:ilvl w:val="1"/>
          <w:numId w:val="6"/>
        </w:numPr>
        <w:kinsoku/>
        <w:overflowPunct w:val="0"/>
        <w:autoSpaceDE w:val="0"/>
        <w:autoSpaceDN w:val="0"/>
        <w:spacing w:line="540" w:lineRule="exact"/>
        <w:ind w:leftChars="100" w:left="961" w:hangingChars="200" w:hanging="641"/>
        <w:rPr>
          <w:rFonts w:hAnsi="標楷體"/>
        </w:rPr>
      </w:pPr>
      <w:r w:rsidRPr="00FD027F">
        <w:rPr>
          <w:rFonts w:hAnsi="標楷體" w:hint="eastAsia"/>
          <w:b/>
        </w:rPr>
        <w:t>採購招決標、履約及驗收情形</w:t>
      </w:r>
    </w:p>
    <w:p w14:paraId="7051B7B2" w14:textId="14BA2474" w:rsidR="00E010D6" w:rsidRDefault="007C256A" w:rsidP="007F24D0">
      <w:pPr>
        <w:pStyle w:val="24"/>
        <w:overflowPunct w:val="0"/>
        <w:snapToGrid w:val="0"/>
        <w:spacing w:after="0" w:line="560" w:lineRule="exact"/>
        <w:ind w:leftChars="300" w:left="960" w:firstLineChars="200" w:firstLine="640"/>
        <w:jc w:val="both"/>
        <w:rPr>
          <w:rFonts w:ascii="標楷體" w:hAnsi="標楷體"/>
          <w:szCs w:val="32"/>
        </w:rPr>
      </w:pPr>
      <w:r w:rsidRPr="007C256A">
        <w:rPr>
          <w:rFonts w:ascii="標楷體" w:hAnsi="標楷體" w:hint="eastAsia"/>
          <w:szCs w:val="32"/>
        </w:rPr>
        <w:t>宜蘭縣鄉鎮市公所辦理公告金額以上工程於</w:t>
      </w:r>
      <w:proofErr w:type="gramStart"/>
      <w:r w:rsidRPr="007C256A">
        <w:rPr>
          <w:rFonts w:ascii="標楷體" w:hAnsi="標楷體" w:hint="eastAsia"/>
          <w:szCs w:val="32"/>
        </w:rPr>
        <w:t>同工址重複</w:t>
      </w:r>
      <w:proofErr w:type="gramEnd"/>
      <w:r w:rsidRPr="007C256A">
        <w:rPr>
          <w:rFonts w:ascii="標楷體" w:hAnsi="標楷體" w:hint="eastAsia"/>
          <w:szCs w:val="32"/>
        </w:rPr>
        <w:t>施工採購案件，計有大同鄉公所3件及南澳鄉公所2件，共計5件採購案件，</w:t>
      </w:r>
      <w:proofErr w:type="gramStart"/>
      <w:r w:rsidR="00AC6B33">
        <w:rPr>
          <w:rFonts w:ascii="標楷體" w:hAnsi="標楷體" w:hint="eastAsia"/>
          <w:szCs w:val="32"/>
        </w:rPr>
        <w:t>其</w:t>
      </w:r>
      <w:r w:rsidR="00051A71" w:rsidRPr="00FD027F">
        <w:rPr>
          <w:rFonts w:ascii="標楷體" w:hAnsi="標楷體" w:hint="eastAsia"/>
          <w:szCs w:val="32"/>
        </w:rPr>
        <w:t>招</w:t>
      </w:r>
      <w:r w:rsidR="00051A71" w:rsidRPr="00FD027F">
        <w:rPr>
          <w:rFonts w:ascii="標楷體" w:hAnsi="標楷體" w:hint="eastAsia"/>
        </w:rPr>
        <w:t>決</w:t>
      </w:r>
      <w:proofErr w:type="gramEnd"/>
      <w:r w:rsidR="00051A71" w:rsidRPr="00FD027F">
        <w:rPr>
          <w:rFonts w:ascii="標楷體" w:hAnsi="標楷體" w:hint="eastAsia"/>
        </w:rPr>
        <w:t>標、履約及驗收情形</w:t>
      </w:r>
      <w:r w:rsidR="00051A71" w:rsidRPr="00FD027F">
        <w:rPr>
          <w:rFonts w:ascii="標楷體" w:hAnsi="標楷體" w:hint="eastAsia"/>
          <w:szCs w:val="32"/>
        </w:rPr>
        <w:t>如表</w:t>
      </w:r>
      <w:r w:rsidR="00022A8A">
        <w:rPr>
          <w:rFonts w:ascii="標楷體" w:hAnsi="標楷體" w:hint="eastAsia"/>
          <w:szCs w:val="32"/>
        </w:rPr>
        <w:t>3</w:t>
      </w:r>
      <w:r w:rsidR="00022A8A" w:rsidRPr="00022A8A">
        <w:rPr>
          <w:rFonts w:ascii="標楷體" w:hAnsi="標楷體" w:hint="eastAsia"/>
          <w:szCs w:val="32"/>
        </w:rPr>
        <w:t>。</w:t>
      </w:r>
      <w:proofErr w:type="gramStart"/>
      <w:r w:rsidR="004F2AC7" w:rsidRPr="007C256A">
        <w:rPr>
          <w:rFonts w:ascii="標楷體" w:hAnsi="標楷體" w:hint="eastAsia"/>
          <w:szCs w:val="32"/>
        </w:rPr>
        <w:t>經本室就地</w:t>
      </w:r>
      <w:proofErr w:type="gramEnd"/>
      <w:r w:rsidR="004F2AC7" w:rsidRPr="007C256A">
        <w:rPr>
          <w:rFonts w:ascii="標楷體" w:hAnsi="標楷體" w:hint="eastAsia"/>
          <w:szCs w:val="32"/>
        </w:rPr>
        <w:t>稽察結果</w:t>
      </w:r>
      <w:r w:rsidR="004F2AC7">
        <w:rPr>
          <w:rFonts w:ascii="標楷體" w:hAnsi="標楷體" w:hint="eastAsia"/>
          <w:szCs w:val="32"/>
        </w:rPr>
        <w:t>，</w:t>
      </w:r>
      <w:r w:rsidR="004F2AC7" w:rsidRPr="004F2AC7">
        <w:rPr>
          <w:rFonts w:ascii="標楷體" w:hAnsi="標楷體" w:hint="eastAsia"/>
          <w:szCs w:val="32"/>
        </w:rPr>
        <w:t>南澳鄉公所辦理「</w:t>
      </w:r>
      <w:proofErr w:type="gramStart"/>
      <w:r w:rsidR="004F2AC7" w:rsidRPr="004F2AC7">
        <w:rPr>
          <w:rFonts w:ascii="標楷體" w:hAnsi="標楷體" w:hint="eastAsia"/>
          <w:szCs w:val="32"/>
        </w:rPr>
        <w:t>104</w:t>
      </w:r>
      <w:proofErr w:type="gramEnd"/>
      <w:r w:rsidR="004F2AC7" w:rsidRPr="004F2AC7">
        <w:rPr>
          <w:rFonts w:ascii="標楷體" w:hAnsi="標楷體" w:hint="eastAsia"/>
          <w:szCs w:val="32"/>
        </w:rPr>
        <w:t>年度南澳鄉澳花村部落環境改善工程」等2件採購案件，部分採購文件資料，未能</w:t>
      </w:r>
      <w:proofErr w:type="gramStart"/>
      <w:r w:rsidR="004F2AC7" w:rsidRPr="004F2AC7">
        <w:rPr>
          <w:rFonts w:ascii="標楷體" w:hAnsi="標楷體" w:hint="eastAsia"/>
          <w:szCs w:val="32"/>
        </w:rPr>
        <w:t>於本室就地</w:t>
      </w:r>
      <w:proofErr w:type="gramEnd"/>
      <w:r w:rsidR="004F2AC7" w:rsidRPr="004F2AC7">
        <w:rPr>
          <w:rFonts w:ascii="標楷體" w:hAnsi="標楷體" w:hint="eastAsia"/>
          <w:szCs w:val="32"/>
        </w:rPr>
        <w:t>抽查期間提供，核有採購文件未能妥適</w:t>
      </w:r>
      <w:r w:rsidR="004C199D">
        <w:rPr>
          <w:rFonts w:ascii="標楷體" w:hAnsi="標楷體" w:hint="eastAsia"/>
          <w:szCs w:val="32"/>
        </w:rPr>
        <w:lastRenderedPageBreak/>
        <w:t>保存情事</w:t>
      </w:r>
      <w:r w:rsidR="004F2AC7" w:rsidRPr="004F2AC7">
        <w:rPr>
          <w:rFonts w:ascii="標楷體" w:hAnsi="標楷體" w:hint="eastAsia"/>
          <w:szCs w:val="32"/>
        </w:rPr>
        <w:t>，已列入</w:t>
      </w:r>
      <w:proofErr w:type="gramStart"/>
      <w:r w:rsidR="004F2AC7" w:rsidRPr="004F2AC7">
        <w:rPr>
          <w:rFonts w:ascii="標楷體" w:hAnsi="標楷體" w:hint="eastAsia"/>
          <w:szCs w:val="32"/>
        </w:rPr>
        <w:t>柒</w:t>
      </w:r>
      <w:proofErr w:type="gramEnd"/>
      <w:r w:rsidR="004F2AC7" w:rsidRPr="004F2AC7">
        <w:rPr>
          <w:rFonts w:ascii="標楷體" w:hAnsi="標楷體" w:hint="eastAsia"/>
          <w:szCs w:val="32"/>
        </w:rPr>
        <w:t>、查核意見一、函請</w:t>
      </w:r>
      <w:r w:rsidR="004F2AC7">
        <w:rPr>
          <w:rFonts w:ascii="標楷體" w:hAnsi="標楷體" w:hint="eastAsia"/>
          <w:szCs w:val="32"/>
        </w:rPr>
        <w:t>宜蘭</w:t>
      </w:r>
      <w:r w:rsidR="004F2AC7" w:rsidRPr="004F2AC7">
        <w:rPr>
          <w:rFonts w:ascii="標楷體" w:hAnsi="標楷體" w:hint="eastAsia"/>
          <w:szCs w:val="32"/>
        </w:rPr>
        <w:t>縣</w:t>
      </w:r>
      <w:r w:rsidR="004F2AC7">
        <w:rPr>
          <w:rFonts w:ascii="標楷體" w:hAnsi="標楷體" w:hint="eastAsia"/>
          <w:szCs w:val="32"/>
        </w:rPr>
        <w:t>南澳鄉公所部分注意事項，</w:t>
      </w:r>
      <w:r w:rsidR="004F2AC7" w:rsidRPr="004F2AC7">
        <w:rPr>
          <w:rFonts w:ascii="標楷體" w:hAnsi="標楷體" w:hint="eastAsia"/>
          <w:szCs w:val="32"/>
        </w:rPr>
        <w:t>通知</w:t>
      </w:r>
      <w:r w:rsidR="004C199D">
        <w:rPr>
          <w:rFonts w:ascii="標楷體" w:hAnsi="標楷體" w:hint="eastAsia"/>
          <w:szCs w:val="32"/>
        </w:rPr>
        <w:t>該公所</w:t>
      </w:r>
      <w:r w:rsidR="004F2AC7" w:rsidRPr="004F2AC7">
        <w:rPr>
          <w:rFonts w:ascii="標楷體" w:hAnsi="標楷體" w:hint="eastAsia"/>
          <w:szCs w:val="32"/>
        </w:rPr>
        <w:t>注意檢討改進，並</w:t>
      </w:r>
      <w:proofErr w:type="gramStart"/>
      <w:r w:rsidR="004F2AC7" w:rsidRPr="004F2AC7">
        <w:rPr>
          <w:rFonts w:ascii="標楷體" w:hAnsi="標楷體" w:hint="eastAsia"/>
          <w:szCs w:val="32"/>
        </w:rPr>
        <w:t>研</w:t>
      </w:r>
      <w:proofErr w:type="gramEnd"/>
      <w:r w:rsidR="004F2AC7" w:rsidRPr="004F2AC7">
        <w:rPr>
          <w:rFonts w:ascii="標楷體" w:hAnsi="標楷體" w:hint="eastAsia"/>
          <w:szCs w:val="32"/>
        </w:rPr>
        <w:t>議建立相關表單等採購</w:t>
      </w:r>
      <w:r w:rsidR="00020A01">
        <w:rPr>
          <w:rFonts w:ascii="標楷體" w:hAnsi="標楷體" w:hint="eastAsia"/>
          <w:szCs w:val="32"/>
        </w:rPr>
        <w:t>文件保存機制</w:t>
      </w:r>
      <w:r w:rsidR="004F2AC7" w:rsidRPr="004F2AC7">
        <w:rPr>
          <w:rFonts w:ascii="標楷體" w:hAnsi="標楷體" w:hint="eastAsia"/>
          <w:szCs w:val="32"/>
        </w:rPr>
        <w:t>，</w:t>
      </w:r>
      <w:proofErr w:type="gramStart"/>
      <w:r w:rsidR="004F2AC7" w:rsidRPr="004F2AC7">
        <w:rPr>
          <w:rFonts w:ascii="標楷體" w:hAnsi="標楷體" w:hint="eastAsia"/>
          <w:szCs w:val="32"/>
        </w:rPr>
        <w:t>俾</w:t>
      </w:r>
      <w:proofErr w:type="gramEnd"/>
      <w:r w:rsidR="004F2AC7" w:rsidRPr="004F2AC7">
        <w:rPr>
          <w:rFonts w:ascii="標楷體" w:hAnsi="標楷體" w:hint="eastAsia"/>
          <w:szCs w:val="32"/>
        </w:rPr>
        <w:t>利</w:t>
      </w:r>
      <w:r w:rsidR="00020A01">
        <w:rPr>
          <w:rFonts w:ascii="標楷體" w:hAnsi="標楷體" w:hint="eastAsia"/>
          <w:szCs w:val="32"/>
        </w:rPr>
        <w:t>健全</w:t>
      </w:r>
      <w:r w:rsidR="004F2AC7" w:rsidRPr="004F2AC7">
        <w:rPr>
          <w:rFonts w:ascii="標楷體" w:hAnsi="標楷體" w:hint="eastAsia"/>
          <w:szCs w:val="32"/>
        </w:rPr>
        <w:t>採購秩序。</w:t>
      </w:r>
    </w:p>
    <w:p w14:paraId="38EBDBC7" w14:textId="6BF1A8FB" w:rsidR="00E010D6" w:rsidRDefault="00BA0280" w:rsidP="00022A8A">
      <w:pPr>
        <w:pStyle w:val="aff5"/>
        <w:widowControl w:val="0"/>
        <w:overflowPunct w:val="0"/>
        <w:autoSpaceDE w:val="0"/>
        <w:autoSpaceDN w:val="0"/>
        <w:adjustRightInd w:val="0"/>
        <w:spacing w:afterLines="50" w:after="228" w:line="520" w:lineRule="exact"/>
        <w:ind w:leftChars="0" w:left="697"/>
        <w:jc w:val="center"/>
        <w:textAlignment w:val="baseline"/>
        <w:rPr>
          <w:rFonts w:ascii="標楷體" w:hAnsi="標楷體"/>
          <w:b/>
          <w:sz w:val="28"/>
          <w:szCs w:val="28"/>
        </w:rPr>
      </w:pPr>
      <w:r w:rsidRPr="007F24D0">
        <w:rPr>
          <w:rFonts w:ascii="標楷體" w:hAnsi="標楷體" w:hint="eastAsia"/>
          <w:b/>
          <w:sz w:val="28"/>
          <w:szCs w:val="28"/>
        </w:rPr>
        <w:t>表</w:t>
      </w:r>
      <w:r w:rsidRPr="007F24D0">
        <w:rPr>
          <w:rFonts w:ascii="標楷體" w:hAnsi="標楷體"/>
          <w:b/>
          <w:sz w:val="28"/>
          <w:szCs w:val="28"/>
        </w:rPr>
        <w:t>3</w:t>
      </w:r>
      <w:r w:rsidRPr="007F24D0">
        <w:rPr>
          <w:rFonts w:ascii="標楷體" w:hAnsi="標楷體" w:hint="eastAsia"/>
          <w:b/>
          <w:sz w:val="28"/>
          <w:szCs w:val="28"/>
        </w:rPr>
        <w:t xml:space="preserve"> </w:t>
      </w:r>
      <w:r w:rsidRPr="007F24D0">
        <w:rPr>
          <w:rFonts w:ascii="標楷體" w:hAnsi="標楷體"/>
          <w:b/>
          <w:sz w:val="28"/>
          <w:szCs w:val="28"/>
        </w:rPr>
        <w:t xml:space="preserve"> </w:t>
      </w:r>
      <w:r w:rsidR="00051A71" w:rsidRPr="007F24D0">
        <w:rPr>
          <w:rFonts w:ascii="標楷體" w:hAnsi="標楷體" w:hint="eastAsia"/>
          <w:b/>
          <w:sz w:val="28"/>
          <w:szCs w:val="28"/>
        </w:rPr>
        <w:t>工程採購招決標、履約及驗收情形</w:t>
      </w:r>
    </w:p>
    <w:tbl>
      <w:tblPr>
        <w:tblW w:w="836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425"/>
        <w:gridCol w:w="993"/>
        <w:gridCol w:w="2410"/>
        <w:gridCol w:w="1133"/>
        <w:gridCol w:w="1134"/>
        <w:gridCol w:w="1134"/>
        <w:gridCol w:w="1134"/>
      </w:tblGrid>
      <w:tr w:rsidR="007F24D0" w:rsidRPr="00022A8A" w14:paraId="5144DDD1" w14:textId="77777777" w:rsidTr="00992D8A">
        <w:trPr>
          <w:tblHeader/>
        </w:trPr>
        <w:tc>
          <w:tcPr>
            <w:tcW w:w="425" w:type="dxa"/>
            <w:shd w:val="clear" w:color="auto" w:fill="E7E6E6"/>
            <w:vAlign w:val="center"/>
          </w:tcPr>
          <w:p w14:paraId="12365CB4" w14:textId="77777777" w:rsidR="007F24D0" w:rsidRPr="00022A8A" w:rsidRDefault="007F24D0" w:rsidP="00C20A0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項次</w:t>
            </w:r>
          </w:p>
        </w:tc>
        <w:tc>
          <w:tcPr>
            <w:tcW w:w="993" w:type="dxa"/>
            <w:shd w:val="clear" w:color="auto" w:fill="E7E6E6"/>
            <w:vAlign w:val="center"/>
          </w:tcPr>
          <w:p w14:paraId="0C46D808" w14:textId="77777777" w:rsidR="00992D8A" w:rsidRDefault="007F24D0" w:rsidP="007F24D0">
            <w:pPr>
              <w:overflowPunct w:val="0"/>
              <w:autoSpaceDE w:val="0"/>
              <w:autoSpaceDN w:val="0"/>
              <w:adjustRightInd w:val="0"/>
              <w:snapToGrid w:val="0"/>
              <w:spacing w:line="260" w:lineRule="exact"/>
              <w:jc w:val="center"/>
              <w:textAlignment w:val="baseline"/>
              <w:rPr>
                <w:rFonts w:ascii="標楷體" w:hAnsi="標楷體"/>
                <w:sz w:val="22"/>
                <w:szCs w:val="22"/>
              </w:rPr>
            </w:pPr>
            <w:r>
              <w:rPr>
                <w:rFonts w:ascii="標楷體" w:hAnsi="標楷體" w:hint="eastAsia"/>
                <w:sz w:val="22"/>
                <w:szCs w:val="22"/>
              </w:rPr>
              <w:t>主辦</w:t>
            </w:r>
          </w:p>
          <w:p w14:paraId="7428DE69" w14:textId="73227747" w:rsidR="007F24D0" w:rsidRPr="00022A8A" w:rsidRDefault="007F24D0" w:rsidP="007F24D0">
            <w:pPr>
              <w:overflowPunct w:val="0"/>
              <w:autoSpaceDE w:val="0"/>
              <w:autoSpaceDN w:val="0"/>
              <w:adjustRightInd w:val="0"/>
              <w:snapToGrid w:val="0"/>
              <w:spacing w:line="260" w:lineRule="exact"/>
              <w:jc w:val="center"/>
              <w:textAlignment w:val="baseline"/>
              <w:rPr>
                <w:rFonts w:ascii="標楷體" w:hAnsi="標楷體"/>
                <w:sz w:val="22"/>
                <w:szCs w:val="22"/>
              </w:rPr>
            </w:pPr>
            <w:r>
              <w:rPr>
                <w:rFonts w:ascii="標楷體" w:hAnsi="標楷體" w:hint="eastAsia"/>
                <w:sz w:val="22"/>
                <w:szCs w:val="22"/>
              </w:rPr>
              <w:t>機關</w:t>
            </w:r>
          </w:p>
        </w:tc>
        <w:tc>
          <w:tcPr>
            <w:tcW w:w="2410" w:type="dxa"/>
            <w:shd w:val="clear" w:color="auto" w:fill="E7E6E6"/>
            <w:vAlign w:val="center"/>
          </w:tcPr>
          <w:p w14:paraId="4A8F1711" w14:textId="629E762F" w:rsidR="007F24D0" w:rsidRPr="00022A8A" w:rsidRDefault="007F24D0" w:rsidP="00C20A0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標案名稱</w:t>
            </w:r>
          </w:p>
        </w:tc>
        <w:tc>
          <w:tcPr>
            <w:tcW w:w="1133" w:type="dxa"/>
            <w:shd w:val="clear" w:color="auto" w:fill="E7E6E6"/>
            <w:vAlign w:val="center"/>
          </w:tcPr>
          <w:p w14:paraId="12930BCE" w14:textId="39ECCCED" w:rsidR="007F24D0" w:rsidRPr="00022A8A" w:rsidRDefault="007F24D0" w:rsidP="00022A8A">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決標日期</w:t>
            </w:r>
          </w:p>
        </w:tc>
        <w:tc>
          <w:tcPr>
            <w:tcW w:w="1134" w:type="dxa"/>
            <w:shd w:val="clear" w:color="auto" w:fill="E7E6E6"/>
            <w:vAlign w:val="center"/>
          </w:tcPr>
          <w:p w14:paraId="63AD26AA" w14:textId="77777777" w:rsidR="007F24D0" w:rsidRPr="00022A8A" w:rsidRDefault="007F24D0" w:rsidP="00C20A0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開工日期</w:t>
            </w:r>
          </w:p>
        </w:tc>
        <w:tc>
          <w:tcPr>
            <w:tcW w:w="1134" w:type="dxa"/>
            <w:shd w:val="clear" w:color="auto" w:fill="E7E6E6"/>
            <w:vAlign w:val="center"/>
          </w:tcPr>
          <w:p w14:paraId="04B1226D" w14:textId="77777777" w:rsidR="007F24D0" w:rsidRPr="00022A8A" w:rsidRDefault="007F24D0" w:rsidP="00C20A0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完工日期</w:t>
            </w:r>
          </w:p>
        </w:tc>
        <w:tc>
          <w:tcPr>
            <w:tcW w:w="1134" w:type="dxa"/>
            <w:shd w:val="clear" w:color="auto" w:fill="E7E6E6"/>
            <w:vAlign w:val="center"/>
          </w:tcPr>
          <w:p w14:paraId="15E36FCE" w14:textId="775778F3" w:rsidR="007F24D0" w:rsidRPr="00022A8A" w:rsidRDefault="007F24D0" w:rsidP="00022A8A">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驗收合格日期</w:t>
            </w:r>
          </w:p>
        </w:tc>
      </w:tr>
      <w:tr w:rsidR="007F24D0" w:rsidRPr="00022A8A" w14:paraId="6CED8BBC" w14:textId="77777777" w:rsidTr="00992D8A">
        <w:tc>
          <w:tcPr>
            <w:tcW w:w="425" w:type="dxa"/>
            <w:shd w:val="clear" w:color="auto" w:fill="FFFFFF"/>
            <w:vAlign w:val="center"/>
          </w:tcPr>
          <w:p w14:paraId="59FE8CAA" w14:textId="1906CEF5" w:rsidR="007F24D0" w:rsidRPr="00022A8A" w:rsidRDefault="007F24D0" w:rsidP="00421C3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1</w:t>
            </w:r>
          </w:p>
        </w:tc>
        <w:tc>
          <w:tcPr>
            <w:tcW w:w="993" w:type="dxa"/>
            <w:vMerge w:val="restart"/>
            <w:shd w:val="clear" w:color="auto" w:fill="FFFFFF"/>
            <w:vAlign w:val="center"/>
          </w:tcPr>
          <w:p w14:paraId="4DF8B9FB" w14:textId="77777777" w:rsidR="00992D8A" w:rsidRDefault="007F24D0" w:rsidP="007F24D0">
            <w:pPr>
              <w:overflowPunct w:val="0"/>
              <w:autoSpaceDE w:val="0"/>
              <w:autoSpaceDN w:val="0"/>
              <w:adjustRightInd w:val="0"/>
              <w:snapToGrid w:val="0"/>
              <w:spacing w:line="260" w:lineRule="exact"/>
              <w:jc w:val="center"/>
              <w:textAlignment w:val="baseline"/>
              <w:rPr>
                <w:rFonts w:ascii="標楷體" w:hAnsi="標楷體"/>
                <w:sz w:val="22"/>
                <w:szCs w:val="22"/>
              </w:rPr>
            </w:pPr>
            <w:r w:rsidRPr="007F24D0">
              <w:rPr>
                <w:rFonts w:ascii="標楷體" w:hAnsi="標楷體" w:hint="eastAsia"/>
                <w:sz w:val="22"/>
                <w:szCs w:val="22"/>
              </w:rPr>
              <w:t>大同鄉</w:t>
            </w:r>
          </w:p>
          <w:p w14:paraId="3744268D" w14:textId="4F320BBA" w:rsidR="007F24D0" w:rsidRPr="00022A8A" w:rsidRDefault="007F24D0" w:rsidP="007F24D0">
            <w:pPr>
              <w:overflowPunct w:val="0"/>
              <w:autoSpaceDE w:val="0"/>
              <w:autoSpaceDN w:val="0"/>
              <w:adjustRightInd w:val="0"/>
              <w:snapToGrid w:val="0"/>
              <w:spacing w:line="260" w:lineRule="exact"/>
              <w:jc w:val="center"/>
              <w:textAlignment w:val="baseline"/>
              <w:rPr>
                <w:rFonts w:ascii="標楷體" w:hAnsi="標楷體"/>
                <w:sz w:val="22"/>
                <w:szCs w:val="22"/>
              </w:rPr>
            </w:pPr>
            <w:r w:rsidRPr="007F24D0">
              <w:rPr>
                <w:rFonts w:ascii="標楷體" w:hAnsi="標楷體" w:hint="eastAsia"/>
                <w:sz w:val="22"/>
                <w:szCs w:val="22"/>
              </w:rPr>
              <w:t>公所</w:t>
            </w:r>
          </w:p>
        </w:tc>
        <w:tc>
          <w:tcPr>
            <w:tcW w:w="2410" w:type="dxa"/>
            <w:shd w:val="clear" w:color="auto" w:fill="FFFFFF"/>
            <w:vAlign w:val="center"/>
          </w:tcPr>
          <w:p w14:paraId="15674B9F" w14:textId="5EE94D37" w:rsidR="007F24D0" w:rsidRPr="00022A8A" w:rsidRDefault="007F24D0" w:rsidP="00421C33">
            <w:pPr>
              <w:overflowPunct w:val="0"/>
              <w:autoSpaceDE w:val="0"/>
              <w:autoSpaceDN w:val="0"/>
              <w:adjustRightInd w:val="0"/>
              <w:snapToGrid w:val="0"/>
              <w:spacing w:line="260" w:lineRule="exact"/>
              <w:jc w:val="both"/>
              <w:textAlignment w:val="baseline"/>
              <w:rPr>
                <w:rFonts w:ascii="標楷體" w:hAnsi="標楷體"/>
                <w:sz w:val="22"/>
                <w:szCs w:val="22"/>
              </w:rPr>
            </w:pPr>
            <w:r w:rsidRPr="00022A8A">
              <w:rPr>
                <w:rFonts w:ascii="標楷體" w:hAnsi="標楷體"/>
                <w:sz w:val="22"/>
                <w:szCs w:val="22"/>
              </w:rPr>
              <w:t>103年泰雅生活館內部整修工程</w:t>
            </w:r>
          </w:p>
        </w:tc>
        <w:tc>
          <w:tcPr>
            <w:tcW w:w="1133" w:type="dxa"/>
            <w:shd w:val="clear" w:color="auto" w:fill="FFFFFF"/>
            <w:vAlign w:val="center"/>
          </w:tcPr>
          <w:p w14:paraId="36CCE1E3" w14:textId="042DC0EC"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102/09/24</w:t>
              </w:r>
            </w:smartTag>
          </w:p>
        </w:tc>
        <w:tc>
          <w:tcPr>
            <w:tcW w:w="1134" w:type="dxa"/>
            <w:shd w:val="clear" w:color="auto" w:fill="FFFFFF"/>
            <w:vAlign w:val="center"/>
          </w:tcPr>
          <w:p w14:paraId="16F8DD6D" w14:textId="42675E1E"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103/10/08</w:t>
              </w:r>
            </w:smartTag>
          </w:p>
        </w:tc>
        <w:tc>
          <w:tcPr>
            <w:tcW w:w="1134" w:type="dxa"/>
            <w:shd w:val="clear" w:color="auto" w:fill="FFFFFF"/>
            <w:vAlign w:val="center"/>
          </w:tcPr>
          <w:p w14:paraId="64535DC3" w14:textId="18E12CAA"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103/11/25</w:t>
              </w:r>
            </w:smartTag>
          </w:p>
        </w:tc>
        <w:tc>
          <w:tcPr>
            <w:tcW w:w="1134" w:type="dxa"/>
            <w:shd w:val="clear" w:color="auto" w:fill="FFFFFF"/>
            <w:vAlign w:val="center"/>
          </w:tcPr>
          <w:p w14:paraId="6D40E066" w14:textId="3C76B9A4"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103/12/02</w:t>
              </w:r>
            </w:smartTag>
          </w:p>
        </w:tc>
      </w:tr>
      <w:tr w:rsidR="007F24D0" w:rsidRPr="00022A8A" w14:paraId="5BD4EA92" w14:textId="77777777" w:rsidTr="00992D8A">
        <w:tc>
          <w:tcPr>
            <w:tcW w:w="425" w:type="dxa"/>
            <w:shd w:val="clear" w:color="auto" w:fill="FFFFFF"/>
            <w:vAlign w:val="center"/>
          </w:tcPr>
          <w:p w14:paraId="70168DAD" w14:textId="435163C1" w:rsidR="007F24D0" w:rsidRPr="00022A8A" w:rsidRDefault="007F24D0" w:rsidP="00421C3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2</w:t>
            </w:r>
          </w:p>
        </w:tc>
        <w:tc>
          <w:tcPr>
            <w:tcW w:w="993" w:type="dxa"/>
            <w:vMerge/>
            <w:shd w:val="clear" w:color="auto" w:fill="FFFFFF"/>
          </w:tcPr>
          <w:p w14:paraId="0D22C00D" w14:textId="77777777" w:rsidR="007F24D0" w:rsidRPr="00022A8A" w:rsidRDefault="007F24D0" w:rsidP="00421C33">
            <w:pPr>
              <w:overflowPunct w:val="0"/>
              <w:autoSpaceDE w:val="0"/>
              <w:autoSpaceDN w:val="0"/>
              <w:adjustRightInd w:val="0"/>
              <w:snapToGrid w:val="0"/>
              <w:spacing w:line="260" w:lineRule="exact"/>
              <w:jc w:val="both"/>
              <w:textAlignment w:val="baseline"/>
              <w:rPr>
                <w:rFonts w:ascii="標楷體" w:hAnsi="標楷體"/>
                <w:spacing w:val="-20"/>
                <w:sz w:val="22"/>
                <w:szCs w:val="22"/>
              </w:rPr>
            </w:pPr>
          </w:p>
        </w:tc>
        <w:tc>
          <w:tcPr>
            <w:tcW w:w="2410" w:type="dxa"/>
            <w:shd w:val="clear" w:color="auto" w:fill="FFFFFF"/>
            <w:vAlign w:val="center"/>
          </w:tcPr>
          <w:p w14:paraId="2C4612B8" w14:textId="4C87B475" w:rsidR="007F24D0" w:rsidRPr="00022A8A" w:rsidRDefault="007F24D0" w:rsidP="00421C33">
            <w:pPr>
              <w:overflowPunct w:val="0"/>
              <w:autoSpaceDE w:val="0"/>
              <w:autoSpaceDN w:val="0"/>
              <w:adjustRightInd w:val="0"/>
              <w:snapToGrid w:val="0"/>
              <w:spacing w:line="260" w:lineRule="exact"/>
              <w:jc w:val="both"/>
              <w:textAlignment w:val="baseline"/>
              <w:rPr>
                <w:rFonts w:ascii="標楷體" w:hAnsi="標楷體"/>
                <w:b/>
                <w:bCs/>
                <w:sz w:val="22"/>
                <w:szCs w:val="22"/>
              </w:rPr>
            </w:pPr>
            <w:r w:rsidRPr="00022A8A">
              <w:rPr>
                <w:rFonts w:ascii="標楷體" w:hAnsi="標楷體"/>
                <w:spacing w:val="-20"/>
                <w:sz w:val="22"/>
                <w:szCs w:val="22"/>
              </w:rPr>
              <w:t xml:space="preserve">104年泰雅生活館空間設備改善工程 </w:t>
            </w:r>
          </w:p>
        </w:tc>
        <w:tc>
          <w:tcPr>
            <w:tcW w:w="1133" w:type="dxa"/>
            <w:shd w:val="clear" w:color="auto" w:fill="FFFFFF"/>
            <w:vAlign w:val="center"/>
          </w:tcPr>
          <w:p w14:paraId="1748F3D7" w14:textId="2E5361AA"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104/08/11</w:t>
              </w:r>
            </w:smartTag>
          </w:p>
        </w:tc>
        <w:tc>
          <w:tcPr>
            <w:tcW w:w="1134" w:type="dxa"/>
            <w:shd w:val="clear" w:color="auto" w:fill="FFFFFF"/>
            <w:vAlign w:val="center"/>
          </w:tcPr>
          <w:p w14:paraId="155AB76F" w14:textId="4A510E7A"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104/09/09</w:t>
              </w:r>
            </w:smartTag>
          </w:p>
        </w:tc>
        <w:tc>
          <w:tcPr>
            <w:tcW w:w="1134" w:type="dxa"/>
            <w:shd w:val="clear" w:color="auto" w:fill="FFFFFF"/>
            <w:vAlign w:val="center"/>
          </w:tcPr>
          <w:p w14:paraId="543BDD50" w14:textId="3A426DB8"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104/11/30</w:t>
              </w:r>
            </w:smartTag>
          </w:p>
        </w:tc>
        <w:tc>
          <w:tcPr>
            <w:tcW w:w="1134" w:type="dxa"/>
            <w:shd w:val="clear" w:color="auto" w:fill="FFFFFF"/>
            <w:vAlign w:val="center"/>
          </w:tcPr>
          <w:p w14:paraId="17A6248D" w14:textId="12C9EFE8"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104/12/03</w:t>
              </w:r>
            </w:smartTag>
          </w:p>
        </w:tc>
      </w:tr>
      <w:tr w:rsidR="007F24D0" w:rsidRPr="00022A8A" w14:paraId="437DD52C" w14:textId="77777777" w:rsidTr="00992D8A">
        <w:tc>
          <w:tcPr>
            <w:tcW w:w="425" w:type="dxa"/>
            <w:shd w:val="clear" w:color="auto" w:fill="FFFFFF"/>
            <w:vAlign w:val="center"/>
          </w:tcPr>
          <w:p w14:paraId="1237C978" w14:textId="7AEEA17D" w:rsidR="007F24D0" w:rsidRPr="00022A8A" w:rsidRDefault="007F24D0" w:rsidP="00421C3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3</w:t>
            </w:r>
          </w:p>
        </w:tc>
        <w:tc>
          <w:tcPr>
            <w:tcW w:w="993" w:type="dxa"/>
            <w:vMerge/>
            <w:shd w:val="clear" w:color="auto" w:fill="FFFFFF"/>
          </w:tcPr>
          <w:p w14:paraId="571E8127" w14:textId="77777777" w:rsidR="007F24D0" w:rsidRPr="00022A8A" w:rsidRDefault="007F24D0" w:rsidP="00421C33">
            <w:pPr>
              <w:overflowPunct w:val="0"/>
              <w:autoSpaceDE w:val="0"/>
              <w:autoSpaceDN w:val="0"/>
              <w:adjustRightInd w:val="0"/>
              <w:snapToGrid w:val="0"/>
              <w:spacing w:line="260" w:lineRule="exact"/>
              <w:jc w:val="both"/>
              <w:textAlignment w:val="baseline"/>
              <w:rPr>
                <w:rFonts w:ascii="標楷體" w:hAnsi="標楷體"/>
                <w:color w:val="FF0000"/>
                <w:spacing w:val="-20"/>
                <w:sz w:val="22"/>
                <w:szCs w:val="22"/>
              </w:rPr>
            </w:pPr>
          </w:p>
        </w:tc>
        <w:tc>
          <w:tcPr>
            <w:tcW w:w="2410" w:type="dxa"/>
            <w:shd w:val="clear" w:color="auto" w:fill="FFFFFF"/>
            <w:vAlign w:val="center"/>
          </w:tcPr>
          <w:p w14:paraId="0138BFB0" w14:textId="092E7A82" w:rsidR="007F24D0" w:rsidRPr="00022A8A" w:rsidRDefault="007F24D0" w:rsidP="00421C33">
            <w:pPr>
              <w:overflowPunct w:val="0"/>
              <w:autoSpaceDE w:val="0"/>
              <w:autoSpaceDN w:val="0"/>
              <w:adjustRightInd w:val="0"/>
              <w:snapToGrid w:val="0"/>
              <w:spacing w:line="260" w:lineRule="exact"/>
              <w:jc w:val="both"/>
              <w:textAlignment w:val="baseline"/>
              <w:rPr>
                <w:rFonts w:ascii="標楷體" w:hAnsi="標楷體"/>
                <w:b/>
                <w:bCs/>
                <w:sz w:val="22"/>
                <w:szCs w:val="22"/>
              </w:rPr>
            </w:pPr>
            <w:r w:rsidRPr="00022A8A">
              <w:rPr>
                <w:rFonts w:ascii="標楷體" w:hAnsi="標楷體" w:hint="eastAsia"/>
                <w:color w:val="FF0000"/>
                <w:spacing w:val="-20"/>
                <w:sz w:val="22"/>
                <w:szCs w:val="22"/>
              </w:rPr>
              <w:t>大同</w:t>
            </w:r>
            <w:r w:rsidRPr="00022A8A">
              <w:rPr>
                <w:rFonts w:ascii="標楷體" w:hAnsi="標楷體"/>
                <w:spacing w:val="-20"/>
                <w:sz w:val="22"/>
                <w:szCs w:val="22"/>
              </w:rPr>
              <w:t>鄉泰雅生活館展示空間更新布卸展工程及大同鄉泰雅生活館典藏庫房基礎環境升級工程等兩項工程</w:t>
            </w:r>
          </w:p>
        </w:tc>
        <w:tc>
          <w:tcPr>
            <w:tcW w:w="1133" w:type="dxa"/>
            <w:shd w:val="clear" w:color="auto" w:fill="FFFFFF"/>
            <w:vAlign w:val="center"/>
          </w:tcPr>
          <w:p w14:paraId="791E742A" w14:textId="2FE37133"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110/11/30</w:t>
              </w:r>
            </w:smartTag>
          </w:p>
        </w:tc>
        <w:tc>
          <w:tcPr>
            <w:tcW w:w="1134" w:type="dxa"/>
            <w:shd w:val="clear" w:color="auto" w:fill="FFFFFF"/>
            <w:vAlign w:val="center"/>
          </w:tcPr>
          <w:p w14:paraId="6B016AEB" w14:textId="6FBAF972"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111/01/07</w:t>
              </w:r>
            </w:smartTag>
          </w:p>
        </w:tc>
        <w:tc>
          <w:tcPr>
            <w:tcW w:w="1134" w:type="dxa"/>
            <w:shd w:val="clear" w:color="auto" w:fill="FFFFFF"/>
            <w:vAlign w:val="center"/>
          </w:tcPr>
          <w:p w14:paraId="306FA1AC" w14:textId="775C9AEF"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111/06/21</w:t>
              </w:r>
            </w:smartTag>
          </w:p>
        </w:tc>
        <w:tc>
          <w:tcPr>
            <w:tcW w:w="1134" w:type="dxa"/>
            <w:shd w:val="clear" w:color="auto" w:fill="FFFFFF"/>
            <w:vAlign w:val="center"/>
          </w:tcPr>
          <w:p w14:paraId="459A1754" w14:textId="364DB442"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smartTag w:uri="urn:schemas-microsoft-com:office:smarttags" w:element="chsdate">
              <w:smartTagPr>
                <w:attr w:name="Year" w:val="105"/>
                <w:attr w:name="Month" w:val="8"/>
                <w:attr w:name="Day" w:val="25"/>
                <w:attr w:name="IsLunarDate" w:val="False"/>
                <w:attr w:name="IsROCDate" w:val="False"/>
              </w:smartTagPr>
              <w:r w:rsidRPr="00992D8A">
                <w:rPr>
                  <w:rFonts w:ascii="標楷體" w:hAnsi="標楷體"/>
                  <w:spacing w:val="-10"/>
                  <w:sz w:val="22"/>
                  <w:szCs w:val="22"/>
                </w:rPr>
                <w:t>111/06/30</w:t>
              </w:r>
            </w:smartTag>
          </w:p>
        </w:tc>
      </w:tr>
      <w:tr w:rsidR="007F24D0" w:rsidRPr="00022A8A" w14:paraId="3981A894" w14:textId="77777777" w:rsidTr="00992D8A">
        <w:tc>
          <w:tcPr>
            <w:tcW w:w="425" w:type="dxa"/>
            <w:shd w:val="clear" w:color="auto" w:fill="FFFFFF"/>
            <w:vAlign w:val="center"/>
          </w:tcPr>
          <w:p w14:paraId="4D67C2CA" w14:textId="010A2AE1" w:rsidR="007F24D0" w:rsidRPr="00022A8A" w:rsidRDefault="007F24D0" w:rsidP="00421C3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4</w:t>
            </w:r>
          </w:p>
        </w:tc>
        <w:tc>
          <w:tcPr>
            <w:tcW w:w="993" w:type="dxa"/>
            <w:vMerge w:val="restart"/>
            <w:shd w:val="clear" w:color="auto" w:fill="FFFFFF"/>
            <w:vAlign w:val="center"/>
          </w:tcPr>
          <w:p w14:paraId="06FBABEA" w14:textId="77777777" w:rsidR="00992D8A" w:rsidRDefault="00992D8A" w:rsidP="00992D8A">
            <w:pPr>
              <w:overflowPunct w:val="0"/>
              <w:autoSpaceDE w:val="0"/>
              <w:autoSpaceDN w:val="0"/>
              <w:snapToGrid w:val="0"/>
              <w:spacing w:line="260" w:lineRule="exact"/>
              <w:jc w:val="center"/>
              <w:rPr>
                <w:rFonts w:ascii="標楷體" w:hAnsi="標楷體"/>
                <w:sz w:val="22"/>
                <w:szCs w:val="22"/>
              </w:rPr>
            </w:pPr>
            <w:r>
              <w:rPr>
                <w:rFonts w:ascii="標楷體" w:hAnsi="標楷體" w:hint="eastAsia"/>
                <w:sz w:val="22"/>
                <w:szCs w:val="22"/>
              </w:rPr>
              <w:t>南澳鄉</w:t>
            </w:r>
          </w:p>
          <w:p w14:paraId="61BEF98B" w14:textId="3D8DE0F3" w:rsidR="007F24D0" w:rsidRPr="00022A8A" w:rsidRDefault="00992D8A" w:rsidP="00992D8A">
            <w:pPr>
              <w:overflowPunct w:val="0"/>
              <w:autoSpaceDE w:val="0"/>
              <w:autoSpaceDN w:val="0"/>
              <w:snapToGrid w:val="0"/>
              <w:spacing w:line="260" w:lineRule="exact"/>
              <w:jc w:val="center"/>
              <w:rPr>
                <w:rFonts w:ascii="標楷體" w:hAnsi="標楷體"/>
                <w:sz w:val="22"/>
                <w:szCs w:val="22"/>
              </w:rPr>
            </w:pPr>
            <w:r>
              <w:rPr>
                <w:rFonts w:ascii="標楷體" w:hAnsi="標楷體" w:hint="eastAsia"/>
                <w:sz w:val="22"/>
                <w:szCs w:val="22"/>
              </w:rPr>
              <w:t>公所</w:t>
            </w:r>
          </w:p>
        </w:tc>
        <w:tc>
          <w:tcPr>
            <w:tcW w:w="2410" w:type="dxa"/>
            <w:shd w:val="clear" w:color="auto" w:fill="FFFFFF"/>
            <w:vAlign w:val="center"/>
          </w:tcPr>
          <w:p w14:paraId="20A89601" w14:textId="484D8A49" w:rsidR="007F24D0" w:rsidRPr="00022A8A" w:rsidRDefault="007F24D0" w:rsidP="00421C33">
            <w:pPr>
              <w:overflowPunct w:val="0"/>
              <w:autoSpaceDE w:val="0"/>
              <w:autoSpaceDN w:val="0"/>
              <w:snapToGrid w:val="0"/>
              <w:spacing w:line="260" w:lineRule="exact"/>
              <w:jc w:val="both"/>
              <w:rPr>
                <w:rFonts w:ascii="標楷體" w:hAnsi="標楷體"/>
                <w:b/>
                <w:bCs/>
                <w:sz w:val="22"/>
                <w:szCs w:val="22"/>
              </w:rPr>
            </w:pPr>
            <w:r w:rsidRPr="00022A8A">
              <w:rPr>
                <w:rFonts w:ascii="標楷體" w:hAnsi="標楷體"/>
                <w:sz w:val="22"/>
                <w:szCs w:val="22"/>
              </w:rPr>
              <w:t>104年度南澳鄉澳花村部落環境改善工程</w:t>
            </w:r>
          </w:p>
        </w:tc>
        <w:tc>
          <w:tcPr>
            <w:tcW w:w="1133" w:type="dxa"/>
            <w:shd w:val="clear" w:color="auto" w:fill="FFFFFF"/>
            <w:vAlign w:val="center"/>
          </w:tcPr>
          <w:p w14:paraId="7E8F56F0" w14:textId="053A1280" w:rsidR="007F24D0" w:rsidRPr="00992D8A" w:rsidRDefault="007F24D0" w:rsidP="00C84142">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spacing w:val="-10"/>
                <w:sz w:val="22"/>
                <w:szCs w:val="22"/>
              </w:rPr>
              <w:t>104/09/01</w:t>
            </w:r>
          </w:p>
        </w:tc>
        <w:tc>
          <w:tcPr>
            <w:tcW w:w="1134" w:type="dxa"/>
            <w:shd w:val="clear" w:color="auto" w:fill="FFFFFF"/>
            <w:vAlign w:val="center"/>
          </w:tcPr>
          <w:p w14:paraId="19564926" w14:textId="3ACF73BB"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hint="eastAsia"/>
                <w:spacing w:val="-10"/>
                <w:sz w:val="22"/>
                <w:szCs w:val="22"/>
              </w:rPr>
              <w:t>1</w:t>
            </w:r>
            <w:r w:rsidRPr="00992D8A">
              <w:rPr>
                <w:rFonts w:ascii="標楷體" w:hAnsi="標楷體"/>
                <w:spacing w:val="-10"/>
                <w:sz w:val="22"/>
                <w:szCs w:val="22"/>
              </w:rPr>
              <w:t>04/9/21</w:t>
            </w:r>
          </w:p>
        </w:tc>
        <w:tc>
          <w:tcPr>
            <w:tcW w:w="1134" w:type="dxa"/>
            <w:shd w:val="clear" w:color="auto" w:fill="FFFFFF"/>
            <w:vAlign w:val="center"/>
          </w:tcPr>
          <w:p w14:paraId="1E40E81C" w14:textId="4A060FB0"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hint="eastAsia"/>
                <w:spacing w:val="-10"/>
                <w:sz w:val="22"/>
                <w:szCs w:val="22"/>
              </w:rPr>
              <w:t>1</w:t>
            </w:r>
            <w:r w:rsidRPr="00992D8A">
              <w:rPr>
                <w:rFonts w:ascii="標楷體" w:hAnsi="標楷體"/>
                <w:spacing w:val="-10"/>
                <w:sz w:val="22"/>
                <w:szCs w:val="22"/>
              </w:rPr>
              <w:t>04/11/16</w:t>
            </w:r>
          </w:p>
        </w:tc>
        <w:tc>
          <w:tcPr>
            <w:tcW w:w="1134" w:type="dxa"/>
            <w:shd w:val="clear" w:color="auto" w:fill="FFFFFF"/>
            <w:vAlign w:val="center"/>
          </w:tcPr>
          <w:p w14:paraId="3B154194" w14:textId="7805213F"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hint="eastAsia"/>
                <w:spacing w:val="-10"/>
                <w:sz w:val="22"/>
                <w:szCs w:val="22"/>
              </w:rPr>
              <w:t>1</w:t>
            </w:r>
            <w:r w:rsidRPr="00992D8A">
              <w:rPr>
                <w:rFonts w:ascii="標楷體" w:hAnsi="標楷體"/>
                <w:spacing w:val="-10"/>
                <w:sz w:val="22"/>
                <w:szCs w:val="22"/>
              </w:rPr>
              <w:t>04/12/03</w:t>
            </w:r>
          </w:p>
        </w:tc>
      </w:tr>
      <w:tr w:rsidR="007F24D0" w:rsidRPr="00022A8A" w14:paraId="03283B15" w14:textId="77777777" w:rsidTr="00992D8A">
        <w:tc>
          <w:tcPr>
            <w:tcW w:w="425" w:type="dxa"/>
            <w:shd w:val="clear" w:color="auto" w:fill="FFFFFF"/>
            <w:vAlign w:val="center"/>
          </w:tcPr>
          <w:p w14:paraId="53888C9B" w14:textId="3F187F57" w:rsidR="007F24D0" w:rsidRPr="00022A8A" w:rsidRDefault="007F24D0" w:rsidP="00421C33">
            <w:pPr>
              <w:overflowPunct w:val="0"/>
              <w:autoSpaceDE w:val="0"/>
              <w:autoSpaceDN w:val="0"/>
              <w:adjustRightInd w:val="0"/>
              <w:snapToGrid w:val="0"/>
              <w:spacing w:line="260" w:lineRule="exact"/>
              <w:jc w:val="center"/>
              <w:textAlignment w:val="baseline"/>
              <w:rPr>
                <w:rFonts w:ascii="標楷體" w:hAnsi="標楷體"/>
                <w:sz w:val="22"/>
                <w:szCs w:val="22"/>
              </w:rPr>
            </w:pPr>
            <w:r w:rsidRPr="00022A8A">
              <w:rPr>
                <w:rFonts w:ascii="標楷體" w:hAnsi="標楷體" w:hint="eastAsia"/>
                <w:sz w:val="22"/>
                <w:szCs w:val="22"/>
              </w:rPr>
              <w:t>5</w:t>
            </w:r>
          </w:p>
        </w:tc>
        <w:tc>
          <w:tcPr>
            <w:tcW w:w="993" w:type="dxa"/>
            <w:vMerge/>
            <w:shd w:val="clear" w:color="auto" w:fill="FFFFFF"/>
          </w:tcPr>
          <w:p w14:paraId="7E48D9DD" w14:textId="77777777" w:rsidR="007F24D0" w:rsidRPr="00022A8A" w:rsidRDefault="007F24D0" w:rsidP="00421C33">
            <w:pPr>
              <w:overflowPunct w:val="0"/>
              <w:autoSpaceDE w:val="0"/>
              <w:autoSpaceDN w:val="0"/>
              <w:snapToGrid w:val="0"/>
              <w:spacing w:line="260" w:lineRule="exact"/>
              <w:jc w:val="both"/>
              <w:rPr>
                <w:rFonts w:ascii="標楷體" w:hAnsi="標楷體"/>
                <w:sz w:val="22"/>
                <w:szCs w:val="22"/>
              </w:rPr>
            </w:pPr>
          </w:p>
        </w:tc>
        <w:tc>
          <w:tcPr>
            <w:tcW w:w="2410" w:type="dxa"/>
            <w:shd w:val="clear" w:color="auto" w:fill="FFFFFF"/>
            <w:vAlign w:val="center"/>
          </w:tcPr>
          <w:p w14:paraId="3886FF35" w14:textId="76784054" w:rsidR="007F24D0" w:rsidRPr="00022A8A" w:rsidRDefault="007F24D0" w:rsidP="00421C33">
            <w:pPr>
              <w:overflowPunct w:val="0"/>
              <w:autoSpaceDE w:val="0"/>
              <w:autoSpaceDN w:val="0"/>
              <w:snapToGrid w:val="0"/>
              <w:spacing w:line="260" w:lineRule="exact"/>
              <w:jc w:val="both"/>
              <w:rPr>
                <w:rFonts w:ascii="標楷體" w:hAnsi="標楷體"/>
                <w:sz w:val="22"/>
                <w:szCs w:val="22"/>
              </w:rPr>
            </w:pPr>
            <w:r w:rsidRPr="00022A8A">
              <w:rPr>
                <w:rFonts w:ascii="標楷體" w:hAnsi="標楷體"/>
                <w:sz w:val="22"/>
                <w:szCs w:val="22"/>
              </w:rPr>
              <w:t>南澳鄉澳花村上部落基礎環境改善工程</w:t>
            </w:r>
          </w:p>
        </w:tc>
        <w:tc>
          <w:tcPr>
            <w:tcW w:w="1133" w:type="dxa"/>
            <w:shd w:val="clear" w:color="auto" w:fill="FFFFFF"/>
            <w:vAlign w:val="center"/>
          </w:tcPr>
          <w:p w14:paraId="2DF9797C" w14:textId="7EF39B97"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spacing w:val="-10"/>
                <w:sz w:val="22"/>
                <w:szCs w:val="22"/>
              </w:rPr>
              <w:t>105/11/29</w:t>
            </w:r>
          </w:p>
        </w:tc>
        <w:tc>
          <w:tcPr>
            <w:tcW w:w="1134" w:type="dxa"/>
            <w:shd w:val="clear" w:color="auto" w:fill="FFFFFF"/>
            <w:vAlign w:val="center"/>
          </w:tcPr>
          <w:p w14:paraId="2AAA951A" w14:textId="402710F4"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spacing w:val="-10"/>
                <w:sz w:val="22"/>
                <w:szCs w:val="22"/>
              </w:rPr>
              <w:t>105/12/23</w:t>
            </w:r>
          </w:p>
        </w:tc>
        <w:tc>
          <w:tcPr>
            <w:tcW w:w="1134" w:type="dxa"/>
            <w:shd w:val="clear" w:color="auto" w:fill="FFFFFF"/>
            <w:vAlign w:val="center"/>
          </w:tcPr>
          <w:p w14:paraId="6D26C0E3" w14:textId="7855A653"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spacing w:val="-10"/>
                <w:sz w:val="22"/>
                <w:szCs w:val="22"/>
              </w:rPr>
              <w:t>106/03/01</w:t>
            </w:r>
          </w:p>
        </w:tc>
        <w:tc>
          <w:tcPr>
            <w:tcW w:w="1134" w:type="dxa"/>
            <w:shd w:val="clear" w:color="auto" w:fill="FFFFFF"/>
            <w:vAlign w:val="center"/>
          </w:tcPr>
          <w:p w14:paraId="02C2B862" w14:textId="4AC29B02" w:rsidR="007F24D0" w:rsidRPr="00992D8A" w:rsidRDefault="007F24D0" w:rsidP="00421C33">
            <w:pPr>
              <w:overflowPunct w:val="0"/>
              <w:autoSpaceDE w:val="0"/>
              <w:autoSpaceDN w:val="0"/>
              <w:adjustRightInd w:val="0"/>
              <w:snapToGrid w:val="0"/>
              <w:spacing w:line="260" w:lineRule="exact"/>
              <w:jc w:val="center"/>
              <w:textAlignment w:val="baseline"/>
              <w:rPr>
                <w:rFonts w:ascii="標楷體" w:hAnsi="標楷體"/>
                <w:spacing w:val="-10"/>
                <w:sz w:val="22"/>
                <w:szCs w:val="22"/>
              </w:rPr>
            </w:pPr>
            <w:r w:rsidRPr="00992D8A">
              <w:rPr>
                <w:rFonts w:ascii="標楷體" w:hAnsi="標楷體"/>
                <w:spacing w:val="-10"/>
                <w:sz w:val="22"/>
                <w:szCs w:val="22"/>
              </w:rPr>
              <w:t>106/3/28</w:t>
            </w:r>
          </w:p>
        </w:tc>
      </w:tr>
    </w:tbl>
    <w:p w14:paraId="3289623A" w14:textId="190A6071" w:rsidR="00E90A48" w:rsidRPr="00FD027F" w:rsidRDefault="00AB5706" w:rsidP="00DC5027">
      <w:pPr>
        <w:pStyle w:val="aff5"/>
        <w:spacing w:line="240" w:lineRule="exact"/>
        <w:ind w:leftChars="227" w:left="726"/>
        <w:rPr>
          <w:rFonts w:ascii="標楷體" w:hAnsi="標楷體"/>
          <w:sz w:val="20"/>
        </w:rPr>
      </w:pPr>
      <w:r w:rsidRPr="00FD027F">
        <w:rPr>
          <w:rFonts w:ascii="標楷體" w:hAnsi="標楷體" w:hint="eastAsia"/>
          <w:sz w:val="20"/>
        </w:rPr>
        <w:t>資料來源：</w:t>
      </w:r>
      <w:r w:rsidR="00B603C8" w:rsidRPr="00FD027F">
        <w:rPr>
          <w:rFonts w:ascii="標楷體" w:hAnsi="標楷體" w:hint="eastAsia"/>
          <w:sz w:val="20"/>
        </w:rPr>
        <w:t>整理自</w:t>
      </w:r>
      <w:r w:rsidR="00B603C8">
        <w:rPr>
          <w:rFonts w:ascii="標楷體" w:hAnsi="標楷體" w:hint="eastAsia"/>
          <w:sz w:val="20"/>
        </w:rPr>
        <w:t>大同鄉及南澳鄉</w:t>
      </w:r>
      <w:r w:rsidR="00B603C8" w:rsidRPr="00FD027F">
        <w:rPr>
          <w:rFonts w:ascii="標楷體" w:hAnsi="標楷體" w:hint="eastAsia"/>
          <w:sz w:val="20"/>
        </w:rPr>
        <w:t>公所提供資料</w:t>
      </w:r>
      <w:r w:rsidRPr="00FD027F">
        <w:rPr>
          <w:rFonts w:ascii="標楷體" w:hAnsi="標楷體" w:hint="eastAsia"/>
          <w:sz w:val="20"/>
        </w:rPr>
        <w:t>。</w:t>
      </w:r>
    </w:p>
    <w:p w14:paraId="2A1BC4DB" w14:textId="4B75A0D0" w:rsidR="008C26E8" w:rsidRPr="00FD027F" w:rsidRDefault="008C26E8" w:rsidP="00AB181C">
      <w:pPr>
        <w:pStyle w:val="2"/>
        <w:widowControl w:val="0"/>
        <w:numPr>
          <w:ilvl w:val="1"/>
          <w:numId w:val="6"/>
        </w:numPr>
        <w:kinsoku/>
        <w:overflowPunct w:val="0"/>
        <w:autoSpaceDE w:val="0"/>
        <w:autoSpaceDN w:val="0"/>
        <w:spacing w:line="540" w:lineRule="exact"/>
        <w:ind w:leftChars="100" w:left="961" w:hangingChars="200" w:hanging="641"/>
        <w:rPr>
          <w:rFonts w:hAnsi="標楷體"/>
        </w:rPr>
      </w:pPr>
      <w:r w:rsidRPr="00FD027F">
        <w:rPr>
          <w:rFonts w:hAnsi="標楷體" w:hint="eastAsia"/>
          <w:b/>
        </w:rPr>
        <w:t>工程</w:t>
      </w:r>
      <w:r w:rsidR="00205694" w:rsidRPr="00FD027F">
        <w:rPr>
          <w:rFonts w:hAnsi="標楷體" w:hint="eastAsia"/>
          <w:b/>
        </w:rPr>
        <w:t>完工後使用</w:t>
      </w:r>
      <w:r w:rsidRPr="00FD027F">
        <w:rPr>
          <w:rFonts w:hAnsi="標楷體" w:hint="eastAsia"/>
          <w:b/>
        </w:rPr>
        <w:t>，有無低度利用、未達使用年限即拆除或不堪使用等情事</w:t>
      </w:r>
    </w:p>
    <w:p w14:paraId="79E491E5" w14:textId="0D6287E6" w:rsidR="00E90A48" w:rsidRPr="00FD027F" w:rsidRDefault="007C256A" w:rsidP="00B77FD7">
      <w:pPr>
        <w:pStyle w:val="24"/>
        <w:overflowPunct w:val="0"/>
        <w:snapToGrid w:val="0"/>
        <w:spacing w:after="0" w:line="560" w:lineRule="exact"/>
        <w:ind w:leftChars="300" w:left="960" w:firstLineChars="200" w:firstLine="640"/>
        <w:jc w:val="both"/>
        <w:rPr>
          <w:rFonts w:ascii="標楷體" w:hAnsi="標楷體"/>
        </w:rPr>
      </w:pPr>
      <w:r w:rsidRPr="007C256A">
        <w:rPr>
          <w:rFonts w:ascii="標楷體" w:hAnsi="標楷體" w:hint="eastAsia"/>
        </w:rPr>
        <w:t>宜蘭縣鄉鎮市公所辦理公告金額以上工程於同工址重複施工採購案件，計有大同鄉公所3件及南澳鄉公所2件，共計5件採購</w:t>
      </w:r>
      <w:r w:rsidRPr="007C256A">
        <w:rPr>
          <w:rFonts w:ascii="標楷體" w:hAnsi="標楷體" w:hint="eastAsia"/>
          <w:szCs w:val="32"/>
        </w:rPr>
        <w:t>案件</w:t>
      </w:r>
      <w:r w:rsidRPr="007C256A">
        <w:rPr>
          <w:rFonts w:ascii="標楷體" w:hAnsi="標楷體" w:hint="eastAsia"/>
        </w:rPr>
        <w:t>，經本室就地稽察結果，</w:t>
      </w:r>
      <w:r w:rsidR="00236A0F">
        <w:rPr>
          <w:rFonts w:ascii="標楷體" w:hAnsi="標楷體" w:hint="eastAsia"/>
        </w:rPr>
        <w:t>有關大同鄉</w:t>
      </w:r>
      <w:r w:rsidR="00236A0F" w:rsidRPr="00236A0F">
        <w:rPr>
          <w:rFonts w:ascii="標楷體" w:hAnsi="標楷體" w:hint="eastAsia"/>
        </w:rPr>
        <w:t>公所辦理104年泰雅生活館空間設備改善工程，於該館一樓E區常設展館</w:t>
      </w:r>
      <w:r w:rsidR="003F11C7">
        <w:rPr>
          <w:rFonts w:ascii="標楷體" w:hAnsi="標楷體" w:hint="eastAsia"/>
        </w:rPr>
        <w:t>地板</w:t>
      </w:r>
      <w:r w:rsidR="00236A0F" w:rsidRPr="00236A0F">
        <w:rPr>
          <w:rFonts w:ascii="標楷體" w:hAnsi="標楷體" w:hint="eastAsia"/>
        </w:rPr>
        <w:t>設置10mm強化玻璃，離地約20公分高，利用玻璃透視特性製造水面效果，開放讓觀眾自由行走之設施，</w:t>
      </w:r>
      <w:r w:rsidR="00236A0F">
        <w:rPr>
          <w:rFonts w:ascii="標楷體" w:hAnsi="標楷體" w:hint="eastAsia"/>
        </w:rPr>
        <w:t>惟</w:t>
      </w:r>
      <w:r w:rsidR="00236A0F" w:rsidRPr="00236A0F">
        <w:rPr>
          <w:rFonts w:ascii="標楷體" w:hAnsi="標楷體" w:hint="eastAsia"/>
        </w:rPr>
        <w:t>因颱風導致展場發生滲水，</w:t>
      </w:r>
      <w:r w:rsidR="003F11C7">
        <w:rPr>
          <w:rFonts w:ascii="標楷體" w:hAnsi="標楷體" w:hint="eastAsia"/>
        </w:rPr>
        <w:t>造成地板多處積水汙損</w:t>
      </w:r>
      <w:r w:rsidR="00236A0F" w:rsidRPr="00236A0F">
        <w:rPr>
          <w:rFonts w:ascii="標楷體" w:hAnsi="標楷體" w:hint="eastAsia"/>
        </w:rPr>
        <w:t>，該公所考量安全問題</w:t>
      </w:r>
      <w:r w:rsidR="003F11C7">
        <w:rPr>
          <w:rFonts w:ascii="標楷體" w:hAnsi="標楷體" w:hint="eastAsia"/>
        </w:rPr>
        <w:t>規劃</w:t>
      </w:r>
      <w:r w:rsidR="00236A0F" w:rsidRPr="00236A0F">
        <w:rPr>
          <w:rFonts w:ascii="標楷體" w:hAnsi="標楷體" w:hint="eastAsia"/>
        </w:rPr>
        <w:t>拆除汰換原始玻璃面設計，嗣於109年12月7日獲文化部</w:t>
      </w:r>
      <w:r w:rsidR="00B77FD7">
        <w:rPr>
          <w:rFonts w:ascii="標楷體" w:hAnsi="標楷體" w:hint="eastAsia"/>
        </w:rPr>
        <w:t>及</w:t>
      </w:r>
      <w:r w:rsidR="00B77FD7" w:rsidRPr="00B77FD7">
        <w:rPr>
          <w:rFonts w:ascii="標楷體" w:hAnsi="標楷體" w:hint="eastAsia"/>
        </w:rPr>
        <w:t>原民</w:t>
      </w:r>
      <w:r w:rsidR="00B77FD7">
        <w:rPr>
          <w:rFonts w:ascii="標楷體" w:hAnsi="標楷體" w:hint="eastAsia"/>
        </w:rPr>
        <w:t>各</w:t>
      </w:r>
      <w:r w:rsidR="00B77FD7" w:rsidRPr="00B77FD7">
        <w:rPr>
          <w:rFonts w:ascii="標楷體" w:hAnsi="標楷體" w:hint="eastAsia"/>
        </w:rPr>
        <w:t>補助270萬元</w:t>
      </w:r>
      <w:r w:rsidR="00B77FD7">
        <w:rPr>
          <w:rFonts w:ascii="標楷體" w:hAnsi="標楷體" w:hint="eastAsia"/>
        </w:rPr>
        <w:t>及</w:t>
      </w:r>
      <w:r w:rsidR="00B77FD7" w:rsidRPr="00B77FD7">
        <w:rPr>
          <w:rFonts w:ascii="標楷體" w:hAnsi="標楷體" w:hint="eastAsia"/>
        </w:rPr>
        <w:t>60萬元</w:t>
      </w:r>
      <w:r w:rsidR="00236A0F" w:rsidRPr="00236A0F">
        <w:rPr>
          <w:rFonts w:ascii="標楷體" w:hAnsi="標楷體" w:hint="eastAsia"/>
        </w:rPr>
        <w:t>辦理</w:t>
      </w:r>
      <w:r w:rsidR="003F11C7">
        <w:rPr>
          <w:rFonts w:ascii="標楷體" w:hAnsi="標楷體" w:hint="eastAsia"/>
        </w:rPr>
        <w:t>該展間</w:t>
      </w:r>
      <w:r w:rsidR="00236A0F" w:rsidRPr="00236A0F">
        <w:rPr>
          <w:rFonts w:ascii="標楷體" w:hAnsi="標楷體" w:hint="eastAsia"/>
        </w:rPr>
        <w:t>改善工程</w:t>
      </w:r>
      <w:r w:rsidR="003F11C7">
        <w:rPr>
          <w:rFonts w:ascii="標楷體" w:hAnsi="標楷體" w:hint="eastAsia"/>
        </w:rPr>
        <w:t>等，</w:t>
      </w:r>
      <w:r w:rsidR="00B77FD7">
        <w:rPr>
          <w:rFonts w:ascii="標楷體" w:hAnsi="標楷體" w:hint="eastAsia"/>
        </w:rPr>
        <w:t>尚無不妥情事</w:t>
      </w:r>
      <w:r w:rsidR="002A25BD" w:rsidRPr="002A25BD">
        <w:rPr>
          <w:rFonts w:ascii="標楷體" w:hAnsi="標楷體" w:hint="eastAsia"/>
          <w:szCs w:val="32"/>
        </w:rPr>
        <w:t>。</w:t>
      </w:r>
    </w:p>
    <w:p w14:paraId="065BCA1F" w14:textId="4A5D4D72" w:rsidR="008C26E8" w:rsidRPr="00BD469A" w:rsidRDefault="008C26E8" w:rsidP="00AB181C">
      <w:pPr>
        <w:pStyle w:val="2"/>
        <w:widowControl w:val="0"/>
        <w:numPr>
          <w:ilvl w:val="1"/>
          <w:numId w:val="6"/>
        </w:numPr>
        <w:kinsoku/>
        <w:overflowPunct w:val="0"/>
        <w:autoSpaceDE w:val="0"/>
        <w:autoSpaceDN w:val="0"/>
        <w:spacing w:line="540" w:lineRule="exact"/>
        <w:ind w:leftChars="100" w:left="961" w:hangingChars="200" w:hanging="641"/>
        <w:rPr>
          <w:rFonts w:hAnsi="標楷體"/>
          <w:spacing w:val="-20"/>
        </w:rPr>
      </w:pPr>
      <w:r w:rsidRPr="00FD027F">
        <w:rPr>
          <w:rFonts w:hAnsi="標楷體" w:hint="eastAsia"/>
          <w:b/>
        </w:rPr>
        <w:t>工程完工後所登記之財產如未達耐用年限，有無未報經主管機關核定，</w:t>
      </w:r>
      <w:r w:rsidRPr="00BD469A">
        <w:rPr>
          <w:rFonts w:hAnsi="標楷體" w:hint="eastAsia"/>
          <w:b/>
          <w:spacing w:val="-10"/>
        </w:rPr>
        <w:t>並轉送審計機關審核後，即先行拆除棄置等情形</w:t>
      </w:r>
    </w:p>
    <w:p w14:paraId="7870F822" w14:textId="44E5352F" w:rsidR="009459F5" w:rsidRPr="00FD027F" w:rsidRDefault="009459F5" w:rsidP="009459F5">
      <w:pPr>
        <w:pStyle w:val="24"/>
        <w:overflowPunct w:val="0"/>
        <w:snapToGrid w:val="0"/>
        <w:spacing w:after="0" w:line="560" w:lineRule="exact"/>
        <w:ind w:leftChars="300" w:left="960" w:firstLineChars="200" w:firstLine="640"/>
        <w:jc w:val="both"/>
        <w:rPr>
          <w:rFonts w:hAnsi="標楷體"/>
        </w:rPr>
      </w:pPr>
      <w:r w:rsidRPr="009459F5">
        <w:rPr>
          <w:rFonts w:hAnsi="標楷體" w:hint="eastAsia"/>
        </w:rPr>
        <w:lastRenderedPageBreak/>
        <w:t>宜蘭縣鄉鎮市公所辦理公告金額以上工程於同工址重複施工採購案件，計有大同鄉公所</w:t>
      </w:r>
      <w:r w:rsidRPr="009459F5">
        <w:rPr>
          <w:rFonts w:hAnsi="標楷體" w:hint="eastAsia"/>
        </w:rPr>
        <w:t>3</w:t>
      </w:r>
      <w:r w:rsidRPr="009459F5">
        <w:rPr>
          <w:rFonts w:hAnsi="標楷體" w:hint="eastAsia"/>
        </w:rPr>
        <w:t>件及南澳鄉公所</w:t>
      </w:r>
      <w:r w:rsidRPr="009459F5">
        <w:rPr>
          <w:rFonts w:hAnsi="標楷體" w:hint="eastAsia"/>
        </w:rPr>
        <w:t>2</w:t>
      </w:r>
      <w:r w:rsidRPr="009459F5">
        <w:rPr>
          <w:rFonts w:hAnsi="標楷體" w:hint="eastAsia"/>
        </w:rPr>
        <w:t>件，共計</w:t>
      </w:r>
      <w:r w:rsidRPr="009459F5">
        <w:rPr>
          <w:rFonts w:hAnsi="標楷體" w:hint="eastAsia"/>
        </w:rPr>
        <w:t>5</w:t>
      </w:r>
      <w:r w:rsidRPr="009459F5">
        <w:rPr>
          <w:rFonts w:hAnsi="標楷體" w:hint="eastAsia"/>
        </w:rPr>
        <w:t>件採購案件，經本室就地稽察結果，</w:t>
      </w:r>
      <w:r>
        <w:rPr>
          <w:rFonts w:hAnsi="標楷體" w:hint="eastAsia"/>
        </w:rPr>
        <w:t>核有</w:t>
      </w:r>
      <w:r w:rsidRPr="009459F5">
        <w:rPr>
          <w:rFonts w:hAnsi="標楷體" w:hint="eastAsia"/>
        </w:rPr>
        <w:t>大同鄉公所於</w:t>
      </w:r>
      <w:r w:rsidRPr="009459F5">
        <w:rPr>
          <w:rFonts w:hAnsi="標楷體" w:hint="eastAsia"/>
        </w:rPr>
        <w:t>111</w:t>
      </w:r>
      <w:r w:rsidRPr="009459F5">
        <w:rPr>
          <w:rFonts w:hAnsi="標楷體" w:hint="eastAsia"/>
        </w:rPr>
        <w:t>年辦理「本鄉泰雅生活館展示空間更新布卸展工程及大同鄉泰雅生活館典藏庫房基礎環境升級工程等兩項工程」，於遊憩中心、影劇區、典藏庫房等購置旅遊資訊導覽互動式螢幕木作檯面、</w:t>
      </w:r>
      <w:r w:rsidRPr="009459F5">
        <w:rPr>
          <w:rFonts w:hAnsi="標楷體" w:hint="eastAsia"/>
        </w:rPr>
        <w:t>43</w:t>
      </w:r>
      <w:r w:rsidRPr="009459F5">
        <w:rPr>
          <w:rFonts w:hAnsi="標楷體" w:hint="eastAsia"/>
        </w:rPr>
        <w:t>吋觸控式互動螢幕等</w:t>
      </w:r>
      <w:r w:rsidRPr="009459F5">
        <w:rPr>
          <w:rFonts w:hAnsi="標楷體" w:hint="eastAsia"/>
        </w:rPr>
        <w:t>6</w:t>
      </w:r>
      <w:r w:rsidRPr="009459F5">
        <w:rPr>
          <w:rFonts w:hAnsi="標楷體" w:hint="eastAsia"/>
        </w:rPr>
        <w:t>項設備，尚未依大同鄉鄉有財產管理自治條例登帳列管</w:t>
      </w:r>
      <w:r>
        <w:rPr>
          <w:rFonts w:hAnsi="標楷體" w:hint="eastAsia"/>
        </w:rPr>
        <w:t>情事</w:t>
      </w:r>
      <w:r w:rsidRPr="009459F5">
        <w:rPr>
          <w:rFonts w:hAnsi="標楷體" w:hint="eastAsia"/>
        </w:rPr>
        <w:t>，</w:t>
      </w:r>
      <w:r w:rsidR="004C199D" w:rsidRPr="004C199D">
        <w:rPr>
          <w:rFonts w:hAnsi="標楷體" w:hint="eastAsia"/>
        </w:rPr>
        <w:t>已列入柒、查核意見</w:t>
      </w:r>
      <w:r w:rsidR="006E6E41">
        <w:rPr>
          <w:rFonts w:hAnsi="標楷體" w:hint="eastAsia"/>
        </w:rPr>
        <w:t>二</w:t>
      </w:r>
      <w:r w:rsidR="004C199D" w:rsidRPr="004C199D">
        <w:rPr>
          <w:rFonts w:hAnsi="標楷體" w:hint="eastAsia"/>
        </w:rPr>
        <w:t>、函請宜蘭縣</w:t>
      </w:r>
      <w:r w:rsidR="004C199D">
        <w:rPr>
          <w:rFonts w:hAnsi="標楷體" w:hint="eastAsia"/>
        </w:rPr>
        <w:t>大同</w:t>
      </w:r>
      <w:r w:rsidR="004C199D" w:rsidRPr="004C199D">
        <w:rPr>
          <w:rFonts w:hAnsi="標楷體" w:hint="eastAsia"/>
        </w:rPr>
        <w:t>鄉公所部分注意事項，通知該公所注意檢討改進，</w:t>
      </w:r>
      <w:r w:rsidRPr="009459F5">
        <w:rPr>
          <w:rFonts w:hAnsi="標楷體" w:hint="eastAsia"/>
        </w:rPr>
        <w:t>依相關規定辦理，並加強財產管理機制。</w:t>
      </w:r>
    </w:p>
    <w:p w14:paraId="0A65C275" w14:textId="731E41C8" w:rsidR="008C26E8" w:rsidRPr="00FD027F" w:rsidRDefault="008C26E8" w:rsidP="00AB181C">
      <w:pPr>
        <w:pStyle w:val="2"/>
        <w:widowControl w:val="0"/>
        <w:numPr>
          <w:ilvl w:val="1"/>
          <w:numId w:val="6"/>
        </w:numPr>
        <w:kinsoku/>
        <w:overflowPunct w:val="0"/>
        <w:autoSpaceDE w:val="0"/>
        <w:autoSpaceDN w:val="0"/>
        <w:spacing w:line="540" w:lineRule="exact"/>
        <w:ind w:leftChars="100" w:left="961" w:hangingChars="200" w:hanging="641"/>
        <w:rPr>
          <w:rFonts w:hAnsi="標楷體"/>
          <w:b/>
        </w:rPr>
      </w:pPr>
      <w:bookmarkStart w:id="1" w:name="_Hlk160108581"/>
      <w:r w:rsidRPr="00FD027F">
        <w:rPr>
          <w:rFonts w:hAnsi="標楷體" w:hint="eastAsia"/>
          <w:b/>
        </w:rPr>
        <w:t>其他相關調查事項（含行政機關優良案例）</w:t>
      </w:r>
    </w:p>
    <w:bookmarkEnd w:id="1"/>
    <w:p w14:paraId="29A75A03" w14:textId="69610CE2" w:rsidR="00FD027F" w:rsidRDefault="00051A71" w:rsidP="006D43B2">
      <w:pPr>
        <w:pStyle w:val="24"/>
        <w:overflowPunct w:val="0"/>
        <w:spacing w:after="0" w:line="540" w:lineRule="exact"/>
        <w:ind w:leftChars="300" w:left="960" w:firstLineChars="200" w:firstLine="640"/>
        <w:jc w:val="both"/>
        <w:rPr>
          <w:rFonts w:ascii="標楷體" w:hAnsi="標楷體"/>
          <w:b/>
          <w:bCs/>
          <w:kern w:val="0"/>
          <w:szCs w:val="52"/>
        </w:rPr>
      </w:pPr>
      <w:r w:rsidRPr="00FD027F">
        <w:rPr>
          <w:rFonts w:ascii="標楷體" w:hAnsi="標楷體" w:hint="eastAsia"/>
        </w:rPr>
        <w:t>無</w:t>
      </w:r>
      <w:r w:rsidR="003150E9" w:rsidRPr="00FD027F">
        <w:rPr>
          <w:rFonts w:ascii="標楷體" w:hAnsi="標楷體" w:hint="eastAsia"/>
        </w:rPr>
        <w:t>。</w:t>
      </w:r>
    </w:p>
    <w:p w14:paraId="5F1A19F7" w14:textId="2413CB7D" w:rsidR="00743E36" w:rsidRDefault="000D6412" w:rsidP="006D43B2">
      <w:pPr>
        <w:pStyle w:val="1"/>
        <w:widowControl w:val="0"/>
        <w:kinsoku/>
        <w:overflowPunct w:val="0"/>
        <w:autoSpaceDE w:val="0"/>
        <w:autoSpaceDN w:val="0"/>
        <w:spacing w:line="540" w:lineRule="exact"/>
        <w:rPr>
          <w:rFonts w:hAnsi="標楷體"/>
          <w:b/>
        </w:rPr>
      </w:pPr>
      <w:r w:rsidRPr="00FD027F">
        <w:rPr>
          <w:rFonts w:hAnsi="標楷體"/>
          <w:b/>
        </w:rPr>
        <w:t>柒、查核意見</w:t>
      </w:r>
    </w:p>
    <w:p w14:paraId="19CC4FF2" w14:textId="4799847B" w:rsidR="00B24E9C" w:rsidRPr="00FD027F" w:rsidRDefault="004F2AC7" w:rsidP="00AB181C">
      <w:pPr>
        <w:pStyle w:val="2"/>
        <w:widowControl w:val="0"/>
        <w:numPr>
          <w:ilvl w:val="1"/>
          <w:numId w:val="7"/>
        </w:numPr>
        <w:kinsoku/>
        <w:overflowPunct w:val="0"/>
        <w:autoSpaceDE w:val="0"/>
        <w:autoSpaceDN w:val="0"/>
        <w:spacing w:line="540" w:lineRule="exact"/>
        <w:ind w:leftChars="100" w:left="961" w:hangingChars="200" w:hanging="641"/>
        <w:rPr>
          <w:rFonts w:hAnsi="標楷體"/>
          <w:b/>
        </w:rPr>
      </w:pPr>
      <w:r>
        <w:rPr>
          <w:rFonts w:hAnsi="標楷體" w:hint="eastAsia"/>
          <w:b/>
        </w:rPr>
        <w:t>宜蘭縣</w:t>
      </w:r>
      <w:r w:rsidR="00B24E9C">
        <w:rPr>
          <w:rFonts w:hAnsi="標楷體" w:hint="eastAsia"/>
          <w:b/>
        </w:rPr>
        <w:t>南澳鄉公所部分</w:t>
      </w:r>
    </w:p>
    <w:p w14:paraId="068C40C6" w14:textId="16C754D7" w:rsidR="000854DD" w:rsidRDefault="000854DD" w:rsidP="006D43B2">
      <w:pPr>
        <w:pStyle w:val="24"/>
        <w:overflowPunct w:val="0"/>
        <w:spacing w:after="0" w:line="540" w:lineRule="exact"/>
        <w:ind w:left="640" w:firstLineChars="101" w:firstLine="324"/>
        <w:jc w:val="both"/>
        <w:rPr>
          <w:rFonts w:hAnsi="標楷體"/>
          <w:b/>
        </w:rPr>
      </w:pPr>
      <w:r w:rsidRPr="00FD027F">
        <w:rPr>
          <w:rFonts w:hAnsi="標楷體" w:hint="eastAsia"/>
          <w:b/>
        </w:rPr>
        <w:t>注意事項</w:t>
      </w:r>
    </w:p>
    <w:p w14:paraId="780E6B28" w14:textId="7923044D" w:rsidR="00B03648" w:rsidRPr="00A4216C" w:rsidRDefault="00A4216C" w:rsidP="00A37372">
      <w:pPr>
        <w:pStyle w:val="24"/>
        <w:numPr>
          <w:ilvl w:val="3"/>
          <w:numId w:val="6"/>
        </w:numPr>
        <w:overflowPunct w:val="0"/>
        <w:spacing w:after="0" w:line="540" w:lineRule="exact"/>
        <w:ind w:leftChars="0" w:left="960" w:firstLine="33"/>
        <w:jc w:val="both"/>
        <w:rPr>
          <w:rFonts w:hAnsi="標楷體"/>
          <w:b/>
          <w:szCs w:val="32"/>
        </w:rPr>
      </w:pPr>
      <w:r>
        <w:rPr>
          <w:rFonts w:hAnsi="標楷體" w:hint="eastAsia"/>
          <w:b/>
          <w:szCs w:val="32"/>
        </w:rPr>
        <w:t>工程採購部分</w:t>
      </w:r>
      <w:r w:rsidRPr="000A0DF0">
        <w:rPr>
          <w:rFonts w:hAnsi="標楷體" w:hint="eastAsia"/>
          <w:b/>
          <w:szCs w:val="32"/>
        </w:rPr>
        <w:t>文件未妥</w:t>
      </w:r>
      <w:proofErr w:type="gramStart"/>
      <w:r w:rsidRPr="000A0DF0">
        <w:rPr>
          <w:rFonts w:hAnsi="標楷體" w:hint="eastAsia"/>
          <w:b/>
          <w:szCs w:val="32"/>
        </w:rPr>
        <w:t>適</w:t>
      </w:r>
      <w:proofErr w:type="gramEnd"/>
      <w:r w:rsidRPr="000A0DF0">
        <w:rPr>
          <w:rFonts w:hAnsi="標楷體" w:hint="eastAsia"/>
          <w:b/>
          <w:szCs w:val="32"/>
        </w:rPr>
        <w:t>保存，允宜注意檢討改進，</w:t>
      </w:r>
      <w:r w:rsidR="00020A01">
        <w:rPr>
          <w:rFonts w:hAnsi="標楷體" w:hint="eastAsia"/>
          <w:b/>
          <w:szCs w:val="32"/>
        </w:rPr>
        <w:t>以</w:t>
      </w:r>
      <w:r w:rsidRPr="000A0DF0">
        <w:rPr>
          <w:rFonts w:hAnsi="標楷體" w:hint="eastAsia"/>
          <w:b/>
          <w:szCs w:val="32"/>
        </w:rPr>
        <w:t>強化採購</w:t>
      </w:r>
      <w:r w:rsidR="00020A01" w:rsidRPr="00020A01">
        <w:rPr>
          <w:rFonts w:hAnsi="標楷體" w:hint="eastAsia"/>
          <w:b/>
          <w:szCs w:val="32"/>
        </w:rPr>
        <w:t>文件保存機制</w:t>
      </w:r>
      <w:r w:rsidRPr="00A4216C">
        <w:rPr>
          <w:rFonts w:hAnsi="標楷體" w:hint="eastAsia"/>
          <w:b/>
          <w:szCs w:val="32"/>
        </w:rPr>
        <w:t>(</w:t>
      </w:r>
      <w:r w:rsidRPr="00A4216C">
        <w:rPr>
          <w:rFonts w:hAnsi="標楷體" w:hint="eastAsia"/>
          <w:b/>
          <w:szCs w:val="32"/>
        </w:rPr>
        <w:t>監督</w:t>
      </w:r>
      <w:r w:rsidRPr="00A4216C">
        <w:rPr>
          <w:rFonts w:hAnsi="標楷體" w:hint="eastAsia"/>
          <w:b/>
          <w:szCs w:val="32"/>
        </w:rPr>
        <w:t>)</w:t>
      </w:r>
    </w:p>
    <w:p w14:paraId="5B4ED1C5" w14:textId="7938B345" w:rsidR="007E21C1" w:rsidRPr="00F864A2" w:rsidRDefault="007E21C1" w:rsidP="00F864A2">
      <w:pPr>
        <w:pStyle w:val="24"/>
        <w:numPr>
          <w:ilvl w:val="3"/>
          <w:numId w:val="6"/>
        </w:numPr>
        <w:overflowPunct w:val="0"/>
        <w:spacing w:after="0" w:line="540" w:lineRule="exact"/>
        <w:ind w:leftChars="0" w:left="960" w:firstLine="600"/>
        <w:jc w:val="both"/>
        <w:rPr>
          <w:rFonts w:ascii="標楷體" w:hAnsi="標楷體"/>
          <w:color w:val="000000" w:themeColor="text1"/>
          <w:szCs w:val="32"/>
        </w:rPr>
      </w:pPr>
      <w:r w:rsidRPr="00F864A2">
        <w:rPr>
          <w:rFonts w:ascii="標楷體" w:hAnsi="標楷體" w:hint="eastAsia"/>
          <w:color w:val="000000" w:themeColor="text1"/>
          <w:szCs w:val="32"/>
        </w:rPr>
        <w:t>依</w:t>
      </w:r>
      <w:r w:rsidR="001422D5" w:rsidRPr="00F864A2">
        <w:rPr>
          <w:rFonts w:ascii="標楷體" w:hAnsi="標楷體" w:hint="eastAsia"/>
          <w:color w:val="000000" w:themeColor="text1"/>
          <w:szCs w:val="32"/>
        </w:rPr>
        <w:t>政府</w:t>
      </w:r>
      <w:r w:rsidRPr="00F864A2">
        <w:rPr>
          <w:rFonts w:ascii="標楷體" w:hAnsi="標楷體" w:hint="eastAsia"/>
          <w:color w:val="000000" w:themeColor="text1"/>
          <w:szCs w:val="32"/>
        </w:rPr>
        <w:t>採購法第107條規定，機關辦理採購之文件，除依會計法或其他法律規定保存者外，應另備具一份，保存於主管機關指定之場所</w:t>
      </w:r>
      <w:r w:rsidRPr="00F864A2">
        <w:rPr>
          <w:rFonts w:ascii="標楷體" w:hint="eastAsia"/>
          <w:color w:val="FF0000"/>
          <w:szCs w:val="32"/>
        </w:rPr>
        <w:t>[詳附件</w:t>
      </w:r>
      <w:r w:rsidR="00846AC4" w:rsidRPr="00F864A2">
        <w:rPr>
          <w:rFonts w:ascii="標楷體"/>
          <w:color w:val="FF0000"/>
          <w:szCs w:val="32"/>
        </w:rPr>
        <w:t>1</w:t>
      </w:r>
      <w:r w:rsidRPr="00F864A2">
        <w:rPr>
          <w:rFonts w:ascii="標楷體" w:hint="eastAsia"/>
          <w:color w:val="FF0000"/>
          <w:szCs w:val="32"/>
        </w:rPr>
        <w:t>，P</w:t>
      </w:r>
      <w:r w:rsidR="001422D5" w:rsidRPr="00F864A2">
        <w:rPr>
          <w:rFonts w:ascii="標楷體"/>
          <w:color w:val="FF0000"/>
          <w:szCs w:val="32"/>
        </w:rPr>
        <w:t>25</w:t>
      </w:r>
      <w:r w:rsidRPr="00F864A2">
        <w:rPr>
          <w:rFonts w:ascii="標楷體"/>
          <w:color w:val="FF0000"/>
          <w:szCs w:val="32"/>
        </w:rPr>
        <w:t>]</w:t>
      </w:r>
      <w:r w:rsidRPr="00F864A2">
        <w:rPr>
          <w:rFonts w:ascii="標楷體" w:hAnsi="標楷體" w:hint="eastAsia"/>
          <w:color w:val="000000" w:themeColor="text1"/>
          <w:szCs w:val="32"/>
        </w:rPr>
        <w:t>；同法施行細則第112條之2規定，採購文件係指採購案件自機關開始計畫至廠商完成契約責任期間所產生之各類文字或非文字紀錄資料及其附件</w:t>
      </w:r>
      <w:r w:rsidR="00832FA7" w:rsidRPr="00F864A2">
        <w:rPr>
          <w:rFonts w:ascii="標楷體" w:hint="eastAsia"/>
          <w:color w:val="FF0000"/>
          <w:szCs w:val="32"/>
        </w:rPr>
        <w:t>[詳附件</w:t>
      </w:r>
      <w:r w:rsidR="00846AC4" w:rsidRPr="00F864A2">
        <w:rPr>
          <w:rFonts w:ascii="標楷體"/>
          <w:color w:val="FF0000"/>
          <w:szCs w:val="32"/>
        </w:rPr>
        <w:t>1</w:t>
      </w:r>
      <w:r w:rsidR="00832FA7" w:rsidRPr="00F864A2">
        <w:rPr>
          <w:rFonts w:ascii="標楷體" w:hint="eastAsia"/>
          <w:color w:val="FF0000"/>
          <w:szCs w:val="32"/>
        </w:rPr>
        <w:t>，P</w:t>
      </w:r>
      <w:r w:rsidR="001422D5" w:rsidRPr="00F864A2">
        <w:rPr>
          <w:rFonts w:ascii="標楷體"/>
          <w:color w:val="FF0000"/>
          <w:szCs w:val="32"/>
        </w:rPr>
        <w:t>26</w:t>
      </w:r>
      <w:r w:rsidR="00832FA7" w:rsidRPr="00F864A2">
        <w:rPr>
          <w:rFonts w:ascii="標楷體"/>
          <w:color w:val="FF0000"/>
          <w:szCs w:val="32"/>
        </w:rPr>
        <w:t>]</w:t>
      </w:r>
      <w:r w:rsidRPr="00F864A2">
        <w:rPr>
          <w:rFonts w:ascii="標楷體" w:hAnsi="標楷體" w:hint="eastAsia"/>
          <w:color w:val="000000" w:themeColor="text1"/>
          <w:szCs w:val="32"/>
        </w:rPr>
        <w:t>。查</w:t>
      </w:r>
      <w:r w:rsidR="00C84142" w:rsidRPr="00F864A2">
        <w:rPr>
          <w:rFonts w:ascii="標楷體" w:hAnsi="標楷體" w:hint="eastAsia"/>
          <w:szCs w:val="32"/>
        </w:rPr>
        <w:t>宜蘭縣南澳鄉公所辦理「</w:t>
      </w:r>
      <w:r w:rsidR="00C84142" w:rsidRPr="00F864A2">
        <w:rPr>
          <w:rFonts w:ascii="標楷體" w:hAnsi="標楷體"/>
          <w:szCs w:val="32"/>
        </w:rPr>
        <w:t>104年度南澳鄉澳花村部落環境改善工程</w:t>
      </w:r>
      <w:r w:rsidR="00C84142" w:rsidRPr="00F864A2">
        <w:rPr>
          <w:rFonts w:ascii="標楷體" w:hAnsi="標楷體" w:hint="eastAsia"/>
          <w:szCs w:val="32"/>
        </w:rPr>
        <w:t>」等</w:t>
      </w:r>
      <w:r w:rsidR="00C84142" w:rsidRPr="00F864A2">
        <w:rPr>
          <w:rFonts w:ascii="標楷體" w:hAnsi="標楷體"/>
          <w:szCs w:val="32"/>
        </w:rPr>
        <w:t>2</w:t>
      </w:r>
      <w:r w:rsidR="00C84142" w:rsidRPr="00F864A2">
        <w:rPr>
          <w:rFonts w:ascii="標楷體" w:hAnsi="標楷體" w:hint="eastAsia"/>
          <w:szCs w:val="32"/>
        </w:rPr>
        <w:t>件採購案件</w:t>
      </w:r>
      <w:r w:rsidRPr="00F864A2">
        <w:rPr>
          <w:rFonts w:ascii="標楷體" w:hAnsi="標楷體" w:hint="eastAsia"/>
          <w:color w:val="000000" w:themeColor="text1"/>
          <w:szCs w:val="32"/>
        </w:rPr>
        <w:t>，</w:t>
      </w:r>
      <w:r w:rsidR="00AE504E" w:rsidRPr="00F864A2">
        <w:rPr>
          <w:rFonts w:ascii="標楷體" w:hAnsi="標楷體" w:hint="eastAsia"/>
          <w:color w:val="000000" w:themeColor="text1"/>
          <w:szCs w:val="32"/>
        </w:rPr>
        <w:t>結算</w:t>
      </w:r>
      <w:r w:rsidR="00395437" w:rsidRPr="00F864A2">
        <w:rPr>
          <w:rFonts w:ascii="標楷體" w:hAnsi="標楷體" w:hint="eastAsia"/>
          <w:color w:val="000000" w:themeColor="text1"/>
          <w:szCs w:val="32"/>
        </w:rPr>
        <w:t>總金額</w:t>
      </w:r>
      <w:r w:rsidR="00395437" w:rsidRPr="00F864A2">
        <w:rPr>
          <w:rFonts w:ascii="標楷體" w:hAnsi="標楷體" w:hint="eastAsia"/>
          <w:color w:val="FF0000"/>
          <w:szCs w:val="32"/>
        </w:rPr>
        <w:t>5</w:t>
      </w:r>
      <w:r w:rsidR="00395437" w:rsidRPr="00F864A2">
        <w:rPr>
          <w:rFonts w:ascii="標楷體" w:hAnsi="標楷體"/>
          <w:color w:val="FF0000"/>
          <w:szCs w:val="32"/>
        </w:rPr>
        <w:t>0</w:t>
      </w:r>
      <w:r w:rsidR="00C24D91" w:rsidRPr="00F864A2">
        <w:rPr>
          <w:rFonts w:ascii="標楷體" w:hAnsi="標楷體"/>
          <w:color w:val="FF0000"/>
          <w:szCs w:val="32"/>
        </w:rPr>
        <w:t>5</w:t>
      </w:r>
      <w:r w:rsidR="00395437" w:rsidRPr="00F864A2">
        <w:rPr>
          <w:rFonts w:ascii="標楷體" w:hAnsi="標楷體" w:hint="eastAsia"/>
          <w:color w:val="000000" w:themeColor="text1"/>
          <w:szCs w:val="32"/>
        </w:rPr>
        <w:t>萬餘元</w:t>
      </w:r>
      <w:r w:rsidR="00832FA7" w:rsidRPr="00F864A2">
        <w:rPr>
          <w:rFonts w:ascii="標楷體" w:hint="eastAsia"/>
          <w:color w:val="FF0000"/>
          <w:szCs w:val="32"/>
        </w:rPr>
        <w:t>[詳附件</w:t>
      </w:r>
      <w:r w:rsidR="00846AC4" w:rsidRPr="00F864A2">
        <w:rPr>
          <w:rFonts w:ascii="標楷體"/>
          <w:color w:val="FF0000"/>
          <w:szCs w:val="32"/>
        </w:rPr>
        <w:t>1</w:t>
      </w:r>
      <w:r w:rsidR="00832FA7" w:rsidRPr="00F864A2">
        <w:rPr>
          <w:rFonts w:ascii="標楷體" w:hint="eastAsia"/>
          <w:color w:val="FF0000"/>
          <w:szCs w:val="32"/>
        </w:rPr>
        <w:t>，P</w:t>
      </w:r>
      <w:r w:rsidR="001422D5" w:rsidRPr="00F864A2">
        <w:rPr>
          <w:rFonts w:ascii="標楷體"/>
          <w:color w:val="FF0000"/>
          <w:szCs w:val="32"/>
        </w:rPr>
        <w:t>23-24</w:t>
      </w:r>
      <w:r w:rsidR="00832FA7" w:rsidRPr="00F864A2">
        <w:rPr>
          <w:rFonts w:ascii="標楷體"/>
          <w:color w:val="FF0000"/>
          <w:szCs w:val="32"/>
        </w:rPr>
        <w:t>]</w:t>
      </w:r>
      <w:r w:rsidR="00395437" w:rsidRPr="00F864A2">
        <w:rPr>
          <w:rFonts w:ascii="標楷體" w:hAnsi="標楷體" w:hint="eastAsia"/>
          <w:color w:val="000000" w:themeColor="text1"/>
          <w:szCs w:val="32"/>
        </w:rPr>
        <w:t>，</w:t>
      </w:r>
      <w:r w:rsidRPr="00F864A2">
        <w:rPr>
          <w:rFonts w:ascii="標楷體" w:hAnsi="標楷體" w:hint="eastAsia"/>
          <w:color w:val="000000" w:themeColor="text1"/>
          <w:szCs w:val="32"/>
        </w:rPr>
        <w:t>部分採購文件</w:t>
      </w:r>
      <w:r w:rsidRPr="00F864A2">
        <w:rPr>
          <w:rFonts w:ascii="標楷體" w:hAnsi="標楷體" w:hint="eastAsia"/>
          <w:color w:val="000000" w:themeColor="text1"/>
          <w:szCs w:val="32"/>
        </w:rPr>
        <w:lastRenderedPageBreak/>
        <w:t>資料，舉如：</w:t>
      </w:r>
      <w:r w:rsidR="00F864A2" w:rsidRPr="00F864A2">
        <w:rPr>
          <w:rFonts w:ascii="標楷體" w:hAnsi="標楷體" w:hint="eastAsia"/>
          <w:color w:val="000000" w:themeColor="text1"/>
          <w:szCs w:val="32"/>
        </w:rPr>
        <w:t>向中央機關申請補助之申請函文及計畫書與核定補助函文</w:t>
      </w:r>
      <w:r w:rsidRPr="00F864A2">
        <w:rPr>
          <w:rFonts w:ascii="標楷體" w:hAnsi="標楷體" w:hint="eastAsia"/>
          <w:color w:val="000000" w:themeColor="text1"/>
          <w:szCs w:val="32"/>
        </w:rPr>
        <w:t>、</w:t>
      </w:r>
      <w:r w:rsidR="00F864A2" w:rsidRPr="00F864A2">
        <w:rPr>
          <w:rFonts w:ascii="標楷體" w:hAnsi="標楷體" w:hint="eastAsia"/>
          <w:color w:val="000000" w:themeColor="text1"/>
          <w:szCs w:val="32"/>
        </w:rPr>
        <w:t>辦理</w:t>
      </w:r>
      <w:r w:rsidR="007D39C7" w:rsidRPr="00F864A2">
        <w:rPr>
          <w:rFonts w:ascii="標楷體" w:hAnsi="標楷體" w:hint="eastAsia"/>
          <w:color w:val="000000" w:themeColor="text1"/>
          <w:szCs w:val="32"/>
        </w:rPr>
        <w:t>採購</w:t>
      </w:r>
      <w:r w:rsidR="00F864A2" w:rsidRPr="00F864A2">
        <w:rPr>
          <w:rFonts w:ascii="標楷體" w:hAnsi="標楷體" w:hint="eastAsia"/>
          <w:color w:val="000000" w:themeColor="text1"/>
          <w:szCs w:val="32"/>
        </w:rPr>
        <w:t>招標</w:t>
      </w:r>
      <w:r w:rsidR="007D39C7" w:rsidRPr="00F864A2">
        <w:rPr>
          <w:rFonts w:ascii="標楷體" w:hAnsi="標楷體" w:hint="eastAsia"/>
          <w:color w:val="000000" w:themeColor="text1"/>
          <w:szCs w:val="32"/>
        </w:rPr>
        <w:t>簽</w:t>
      </w:r>
      <w:r w:rsidR="00F864A2" w:rsidRPr="00F864A2">
        <w:rPr>
          <w:rFonts w:ascii="標楷體" w:hAnsi="標楷體" w:hint="eastAsia"/>
          <w:color w:val="000000" w:themeColor="text1"/>
          <w:szCs w:val="32"/>
        </w:rPr>
        <w:t>案</w:t>
      </w:r>
      <w:r w:rsidRPr="00F864A2">
        <w:rPr>
          <w:rFonts w:ascii="標楷體" w:hAnsi="標楷體" w:hint="eastAsia"/>
          <w:color w:val="000000" w:themeColor="text1"/>
          <w:szCs w:val="32"/>
        </w:rPr>
        <w:t>，及</w:t>
      </w:r>
      <w:r w:rsidR="007D39C7" w:rsidRPr="00F864A2">
        <w:rPr>
          <w:rFonts w:ascii="標楷體" w:hAnsi="標楷體" w:hint="eastAsia"/>
          <w:color w:val="000000" w:themeColor="text1"/>
          <w:szCs w:val="32"/>
        </w:rPr>
        <w:t>結算書</w:t>
      </w:r>
      <w:r w:rsidRPr="00F864A2">
        <w:rPr>
          <w:rFonts w:ascii="標楷體" w:hAnsi="標楷體" w:hint="eastAsia"/>
          <w:color w:val="000000" w:themeColor="text1"/>
          <w:szCs w:val="32"/>
        </w:rPr>
        <w:t>資料等</w:t>
      </w:r>
      <w:r w:rsidR="007D39C7" w:rsidRPr="00F864A2">
        <w:rPr>
          <w:rFonts w:ascii="標楷體" w:hAnsi="標楷體" w:hint="eastAsia"/>
          <w:color w:val="000000" w:themeColor="text1"/>
          <w:szCs w:val="32"/>
        </w:rPr>
        <w:t>(表</w:t>
      </w:r>
      <w:r w:rsidR="00BA0280" w:rsidRPr="00F864A2">
        <w:rPr>
          <w:rFonts w:ascii="標楷體" w:hAnsi="標楷體" w:hint="eastAsia"/>
          <w:color w:val="000000" w:themeColor="text1"/>
          <w:szCs w:val="32"/>
        </w:rPr>
        <w:t>4</w:t>
      </w:r>
      <w:r w:rsidR="007D39C7" w:rsidRPr="00F864A2">
        <w:rPr>
          <w:rFonts w:ascii="標楷體" w:hAnsi="標楷體"/>
          <w:color w:val="000000" w:themeColor="text1"/>
          <w:szCs w:val="32"/>
        </w:rPr>
        <w:t>)</w:t>
      </w:r>
      <w:r w:rsidRPr="00F864A2">
        <w:rPr>
          <w:rFonts w:ascii="標楷體" w:hAnsi="標楷體" w:hint="eastAsia"/>
          <w:color w:val="000000" w:themeColor="text1"/>
          <w:szCs w:val="32"/>
        </w:rPr>
        <w:t>，</w:t>
      </w:r>
      <w:r w:rsidR="007B0439" w:rsidRPr="007B0439">
        <w:rPr>
          <w:rFonts w:ascii="標楷體" w:hAnsi="標楷體" w:hint="eastAsia"/>
          <w:color w:val="FF0000"/>
          <w:szCs w:val="32"/>
        </w:rPr>
        <w:t>均</w:t>
      </w:r>
      <w:r w:rsidRPr="00F864A2">
        <w:rPr>
          <w:rFonts w:ascii="標楷體" w:hAnsi="標楷體" w:hint="eastAsia"/>
          <w:color w:val="000000" w:themeColor="text1"/>
          <w:szCs w:val="32"/>
        </w:rPr>
        <w:t>未能於</w:t>
      </w:r>
      <w:r w:rsidRPr="00F864A2">
        <w:rPr>
          <w:rFonts w:ascii="標楷體" w:hAnsi="標楷體" w:hint="eastAsia"/>
          <w:color w:val="7030A0"/>
          <w:szCs w:val="32"/>
        </w:rPr>
        <w:t>本室</w:t>
      </w:r>
      <w:r w:rsidRPr="00F864A2">
        <w:rPr>
          <w:rFonts w:ascii="標楷體" w:hAnsi="標楷體" w:hint="eastAsia"/>
          <w:color w:val="000000" w:themeColor="text1"/>
          <w:szCs w:val="32"/>
        </w:rPr>
        <w:t>就地抽查</w:t>
      </w:r>
      <w:r w:rsidR="00F864A2" w:rsidRPr="00F864A2">
        <w:rPr>
          <w:rFonts w:ascii="標楷體" w:hAnsi="標楷體" w:hint="eastAsia"/>
          <w:color w:val="000000" w:themeColor="text1"/>
          <w:szCs w:val="32"/>
        </w:rPr>
        <w:t>日(113年3月14日)</w:t>
      </w:r>
      <w:r w:rsidRPr="00F864A2">
        <w:rPr>
          <w:rFonts w:ascii="標楷體" w:hAnsi="標楷體" w:hint="eastAsia"/>
          <w:color w:val="000000" w:themeColor="text1"/>
          <w:szCs w:val="32"/>
        </w:rPr>
        <w:t>提供，</w:t>
      </w:r>
      <w:r w:rsidR="00395437" w:rsidRPr="00F864A2">
        <w:rPr>
          <w:rFonts w:ascii="標楷體" w:hAnsi="標楷體" w:hint="eastAsia"/>
          <w:color w:val="000000" w:themeColor="text1"/>
          <w:szCs w:val="32"/>
        </w:rPr>
        <w:t>據該公所說明，</w:t>
      </w:r>
      <w:r w:rsidR="00CC0303" w:rsidRPr="00F864A2">
        <w:rPr>
          <w:rFonts w:ascii="標楷體" w:hAnsi="標楷體" w:hint="eastAsia"/>
          <w:color w:val="000000" w:themeColor="text1"/>
          <w:szCs w:val="32"/>
        </w:rPr>
        <w:t>係</w:t>
      </w:r>
      <w:r w:rsidR="00395437" w:rsidRPr="00F864A2">
        <w:rPr>
          <w:rFonts w:ascii="標楷體" w:hAnsi="標楷體" w:hint="eastAsia"/>
          <w:color w:val="000000" w:themeColor="text1"/>
          <w:szCs w:val="32"/>
        </w:rPr>
        <w:t>因</w:t>
      </w:r>
      <w:r w:rsidR="00AE504E" w:rsidRPr="00F864A2">
        <w:rPr>
          <w:rFonts w:ascii="標楷體" w:hAnsi="標楷體" w:hint="eastAsia"/>
          <w:color w:val="000000" w:themeColor="text1"/>
          <w:szCs w:val="32"/>
        </w:rPr>
        <w:t>該2案結案迄至本室</w:t>
      </w:r>
      <w:r w:rsidR="007B0439">
        <w:rPr>
          <w:rFonts w:ascii="標楷體" w:hAnsi="標楷體" w:hint="eastAsia"/>
          <w:color w:val="000000" w:themeColor="text1"/>
          <w:szCs w:val="32"/>
        </w:rPr>
        <w:t>就地抽查</w:t>
      </w:r>
      <w:r w:rsidR="007B0439" w:rsidRPr="007B0439">
        <w:rPr>
          <w:rFonts w:ascii="標楷體" w:hAnsi="標楷體" w:hint="eastAsia"/>
          <w:color w:val="FF0000"/>
          <w:szCs w:val="32"/>
        </w:rPr>
        <w:t>時</w:t>
      </w:r>
      <w:r w:rsidR="00347B99" w:rsidRPr="00F864A2">
        <w:rPr>
          <w:rFonts w:ascii="標楷體" w:hAnsi="標楷體" w:hint="eastAsia"/>
          <w:color w:val="000000" w:themeColor="text1"/>
          <w:szCs w:val="32"/>
        </w:rPr>
        <w:t>已逾7年，採購資料歷經多位承辦人交接</w:t>
      </w:r>
      <w:r w:rsidR="00347B99" w:rsidRPr="00020A01">
        <w:rPr>
          <w:rFonts w:ascii="標楷體" w:hAnsi="標楷體" w:hint="eastAsia"/>
          <w:color w:val="FF0000"/>
          <w:szCs w:val="32"/>
        </w:rPr>
        <w:t>及宜蘭縣政府電子公文系統</w:t>
      </w:r>
      <w:r w:rsidR="00020A01" w:rsidRPr="00020A01">
        <w:rPr>
          <w:rFonts w:ascii="標楷體" w:hAnsi="標楷體" w:hint="eastAsia"/>
          <w:color w:val="FF0000"/>
          <w:szCs w:val="32"/>
        </w:rPr>
        <w:t>上線無紙化</w:t>
      </w:r>
      <w:r w:rsidR="006E6E41" w:rsidRPr="00020A01">
        <w:rPr>
          <w:rFonts w:ascii="標楷體" w:hAnsi="標楷體" w:hint="eastAsia"/>
          <w:color w:val="FF0000"/>
          <w:szCs w:val="32"/>
        </w:rPr>
        <w:t>，</w:t>
      </w:r>
      <w:r w:rsidR="00020A01" w:rsidRPr="00020A01">
        <w:rPr>
          <w:rFonts w:ascii="標楷體" w:hAnsi="標楷體" w:hint="eastAsia"/>
          <w:color w:val="FF0000"/>
          <w:szCs w:val="32"/>
        </w:rPr>
        <w:t>爰</w:t>
      </w:r>
      <w:r w:rsidR="006E6E41">
        <w:rPr>
          <w:rFonts w:ascii="標楷體" w:hAnsi="標楷體" w:hint="eastAsia"/>
          <w:color w:val="000000" w:themeColor="text1"/>
          <w:szCs w:val="32"/>
        </w:rPr>
        <w:t>未留存該</w:t>
      </w:r>
      <w:r w:rsidR="00BF420B">
        <w:rPr>
          <w:rFonts w:ascii="標楷體" w:hAnsi="標楷體" w:hint="eastAsia"/>
          <w:color w:val="000000" w:themeColor="text1"/>
          <w:szCs w:val="32"/>
        </w:rPr>
        <w:t>等</w:t>
      </w:r>
      <w:r w:rsidR="006E6E41">
        <w:rPr>
          <w:rFonts w:ascii="標楷體" w:hAnsi="標楷體" w:hint="eastAsia"/>
          <w:color w:val="000000" w:themeColor="text1"/>
          <w:szCs w:val="32"/>
        </w:rPr>
        <w:t>資料</w:t>
      </w:r>
      <w:bookmarkStart w:id="2" w:name="_GoBack"/>
      <w:bookmarkEnd w:id="2"/>
      <w:r w:rsidR="00832FA7" w:rsidRPr="00F864A2">
        <w:rPr>
          <w:rFonts w:ascii="標楷體" w:hint="eastAsia"/>
          <w:color w:val="FF0000"/>
          <w:szCs w:val="32"/>
        </w:rPr>
        <w:t>[詳附件</w:t>
      </w:r>
      <w:r w:rsidR="00846AC4" w:rsidRPr="00F864A2">
        <w:rPr>
          <w:rFonts w:ascii="標楷體"/>
          <w:color w:val="FF0000"/>
          <w:szCs w:val="32"/>
        </w:rPr>
        <w:t>1</w:t>
      </w:r>
      <w:r w:rsidR="00832FA7" w:rsidRPr="00F864A2">
        <w:rPr>
          <w:rFonts w:ascii="標楷體" w:hint="eastAsia"/>
          <w:color w:val="FF0000"/>
          <w:szCs w:val="32"/>
        </w:rPr>
        <w:t>，P</w:t>
      </w:r>
      <w:r w:rsidR="001422D5" w:rsidRPr="00F864A2">
        <w:rPr>
          <w:rFonts w:ascii="標楷體"/>
          <w:color w:val="FF0000"/>
          <w:szCs w:val="32"/>
        </w:rPr>
        <w:t>22</w:t>
      </w:r>
      <w:r w:rsidR="00832FA7" w:rsidRPr="00F864A2">
        <w:rPr>
          <w:rFonts w:ascii="標楷體"/>
          <w:color w:val="FF0000"/>
          <w:szCs w:val="32"/>
        </w:rPr>
        <w:t>]</w:t>
      </w:r>
      <w:r w:rsidRPr="00F864A2">
        <w:rPr>
          <w:rFonts w:ascii="標楷體" w:hAnsi="標楷體" w:hint="eastAsia"/>
          <w:color w:val="000000" w:themeColor="text1"/>
          <w:szCs w:val="32"/>
        </w:rPr>
        <w:t>，核有</w:t>
      </w:r>
      <w:r w:rsidR="00F864A2">
        <w:rPr>
          <w:rFonts w:ascii="標楷體" w:hAnsi="標楷體" w:hint="eastAsia"/>
          <w:color w:val="000000" w:themeColor="text1"/>
          <w:szCs w:val="32"/>
        </w:rPr>
        <w:t>未依政府採</w:t>
      </w:r>
      <w:r w:rsidR="006F4C2B">
        <w:rPr>
          <w:rFonts w:ascii="標楷體" w:hAnsi="標楷體" w:hint="eastAsia"/>
          <w:color w:val="000000" w:themeColor="text1"/>
          <w:szCs w:val="32"/>
        </w:rPr>
        <w:t>購</w:t>
      </w:r>
      <w:r w:rsidR="00F864A2">
        <w:rPr>
          <w:rFonts w:ascii="標楷體" w:hAnsi="標楷體" w:hint="eastAsia"/>
          <w:color w:val="000000" w:themeColor="text1"/>
          <w:szCs w:val="32"/>
        </w:rPr>
        <w:t>法規定</w:t>
      </w:r>
      <w:r w:rsidR="00F864A2" w:rsidRPr="00F864A2">
        <w:rPr>
          <w:rFonts w:ascii="標楷體" w:hAnsi="標楷體" w:hint="eastAsia"/>
          <w:color w:val="000000" w:themeColor="text1"/>
          <w:szCs w:val="32"/>
        </w:rPr>
        <w:t>妥適保存</w:t>
      </w:r>
      <w:r w:rsidRPr="00F864A2">
        <w:rPr>
          <w:rFonts w:ascii="標楷體" w:hAnsi="標楷體" w:hint="eastAsia"/>
          <w:color w:val="000000" w:themeColor="text1"/>
          <w:szCs w:val="32"/>
        </w:rPr>
        <w:t>採購文件</w:t>
      </w:r>
      <w:r w:rsidR="00F864A2">
        <w:rPr>
          <w:rFonts w:ascii="標楷體" w:hAnsi="標楷體" w:hint="eastAsia"/>
          <w:color w:val="000000" w:themeColor="text1"/>
          <w:szCs w:val="32"/>
        </w:rPr>
        <w:t>情事</w:t>
      </w:r>
      <w:r w:rsidRPr="00F864A2">
        <w:rPr>
          <w:rFonts w:ascii="標楷體" w:hAnsi="標楷體" w:hint="eastAsia"/>
          <w:color w:val="000000" w:themeColor="text1"/>
          <w:szCs w:val="32"/>
        </w:rPr>
        <w:t>，擬通知注意檢討改進，並研議建立相關</w:t>
      </w:r>
      <w:r w:rsidRPr="00F864A2">
        <w:rPr>
          <w:rFonts w:ascii="標楷體" w:hAnsi="標楷體" w:hint="eastAsia"/>
          <w:szCs w:val="32"/>
        </w:rPr>
        <w:t>採購</w:t>
      </w:r>
      <w:r w:rsidR="00020A01">
        <w:rPr>
          <w:rFonts w:ascii="標楷體" w:hAnsi="標楷體" w:hint="eastAsia"/>
          <w:szCs w:val="32"/>
        </w:rPr>
        <w:t>文件保存機制</w:t>
      </w:r>
      <w:r w:rsidRPr="00F864A2">
        <w:rPr>
          <w:rFonts w:ascii="標楷體" w:hAnsi="標楷體" w:hint="eastAsia"/>
          <w:szCs w:val="32"/>
        </w:rPr>
        <w:t>，俾利</w:t>
      </w:r>
      <w:r w:rsidR="00020A01">
        <w:rPr>
          <w:rFonts w:ascii="標楷體" w:hAnsi="標楷體" w:hint="eastAsia"/>
          <w:szCs w:val="32"/>
        </w:rPr>
        <w:t>健全</w:t>
      </w:r>
      <w:r w:rsidRPr="00F864A2">
        <w:rPr>
          <w:rFonts w:ascii="標楷體" w:hAnsi="標楷體" w:hint="eastAsia"/>
          <w:szCs w:val="32"/>
        </w:rPr>
        <w:t>採購秩序。</w:t>
      </w:r>
      <w:r w:rsidRPr="00F864A2">
        <w:rPr>
          <w:rFonts w:ascii="標楷體" w:hAnsi="標楷體" w:hint="eastAsia"/>
          <w:color w:val="000000" w:themeColor="text1"/>
          <w:szCs w:val="32"/>
        </w:rPr>
        <w:t>【查核人員：</w:t>
      </w:r>
      <w:r w:rsidR="00846AC4" w:rsidRPr="00F864A2">
        <w:rPr>
          <w:rFonts w:ascii="標楷體" w:hAnsi="標楷體" w:hint="eastAsia"/>
          <w:color w:val="000000" w:themeColor="text1"/>
          <w:szCs w:val="32"/>
        </w:rPr>
        <w:t>官毅明</w:t>
      </w:r>
      <w:r w:rsidRPr="00F864A2">
        <w:rPr>
          <w:rFonts w:ascii="標楷體" w:hAnsi="標楷體" w:hint="eastAsia"/>
          <w:color w:val="000000" w:themeColor="text1"/>
          <w:szCs w:val="32"/>
        </w:rPr>
        <w:t>，詳附件</w:t>
      </w:r>
      <w:r w:rsidR="00846AC4" w:rsidRPr="00F864A2">
        <w:rPr>
          <w:rFonts w:ascii="標楷體" w:hAnsi="標楷體" w:hint="eastAsia"/>
          <w:color w:val="000000" w:themeColor="text1"/>
          <w:szCs w:val="32"/>
        </w:rPr>
        <w:t>1</w:t>
      </w:r>
      <w:r w:rsidRPr="00F864A2">
        <w:rPr>
          <w:rFonts w:ascii="標楷體" w:hAnsi="標楷體" w:hint="eastAsia"/>
          <w:color w:val="000000" w:themeColor="text1"/>
          <w:szCs w:val="32"/>
        </w:rPr>
        <w:t>】</w:t>
      </w:r>
    </w:p>
    <w:p w14:paraId="79BBC62B" w14:textId="1844B93F" w:rsidR="00837201" w:rsidRPr="00A12EED" w:rsidRDefault="00BA0280" w:rsidP="00A12EED">
      <w:pPr>
        <w:snapToGrid w:val="0"/>
        <w:spacing w:beforeLines="50" w:before="228" w:line="288" w:lineRule="auto"/>
        <w:ind w:firstLineChars="253" w:firstLine="709"/>
        <w:jc w:val="center"/>
        <w:rPr>
          <w:rFonts w:ascii="標楷體" w:hAnsi="標楷體"/>
          <w:b/>
          <w:sz w:val="28"/>
          <w:szCs w:val="28"/>
        </w:rPr>
      </w:pPr>
      <w:r w:rsidRPr="00A12EED">
        <w:rPr>
          <w:rFonts w:ascii="標楷體" w:hAnsi="標楷體" w:hint="eastAsia"/>
          <w:b/>
          <w:sz w:val="28"/>
          <w:szCs w:val="28"/>
        </w:rPr>
        <w:t>表</w:t>
      </w:r>
      <w:r w:rsidRPr="00A12EED">
        <w:rPr>
          <w:rFonts w:ascii="標楷體" w:hAnsi="標楷體"/>
          <w:b/>
          <w:sz w:val="28"/>
          <w:szCs w:val="28"/>
        </w:rPr>
        <w:t>4</w:t>
      </w:r>
      <w:r w:rsidRPr="00A12EED">
        <w:rPr>
          <w:rFonts w:ascii="標楷體" w:hAnsi="標楷體" w:hint="eastAsia"/>
          <w:b/>
          <w:sz w:val="28"/>
          <w:szCs w:val="28"/>
        </w:rPr>
        <w:t xml:space="preserve"> </w:t>
      </w:r>
      <w:r w:rsidRPr="00A12EED">
        <w:rPr>
          <w:rFonts w:ascii="標楷體" w:hAnsi="標楷體"/>
          <w:b/>
          <w:sz w:val="28"/>
          <w:szCs w:val="28"/>
        </w:rPr>
        <w:t xml:space="preserve"> </w:t>
      </w:r>
      <w:r w:rsidR="00837201" w:rsidRPr="00A12EED">
        <w:rPr>
          <w:rFonts w:ascii="標楷體" w:hAnsi="標楷體" w:hint="eastAsia"/>
          <w:b/>
          <w:sz w:val="28"/>
          <w:szCs w:val="28"/>
        </w:rPr>
        <w:t>未留存採購文件資料</w:t>
      </w:r>
    </w:p>
    <w:p w14:paraId="1CE34302" w14:textId="6260604B" w:rsidR="00832FA7" w:rsidRPr="00832FA7" w:rsidRDefault="00832FA7" w:rsidP="001151DF">
      <w:pPr>
        <w:widowControl w:val="0"/>
        <w:overflowPunct w:val="0"/>
        <w:autoSpaceDE w:val="0"/>
        <w:autoSpaceDN w:val="0"/>
        <w:adjustRightInd w:val="0"/>
        <w:spacing w:line="200" w:lineRule="exact"/>
        <w:jc w:val="right"/>
        <w:textAlignment w:val="baseline"/>
        <w:rPr>
          <w:rFonts w:ascii="標楷體" w:hAnsi="標楷體"/>
          <w:bCs/>
          <w:sz w:val="20"/>
        </w:rPr>
      </w:pPr>
      <w:r w:rsidRPr="00832FA7">
        <w:rPr>
          <w:rFonts w:ascii="標楷體" w:hAnsi="標楷體" w:hint="eastAsia"/>
          <w:bCs/>
          <w:sz w:val="20"/>
        </w:rPr>
        <w:t>單位：新臺幣元</w:t>
      </w:r>
    </w:p>
    <w:tbl>
      <w:tblPr>
        <w:tblW w:w="850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569"/>
        <w:gridCol w:w="2381"/>
        <w:gridCol w:w="1296"/>
        <w:gridCol w:w="1299"/>
        <w:gridCol w:w="2960"/>
      </w:tblGrid>
      <w:tr w:rsidR="00CC0303" w:rsidRPr="00FD027F" w14:paraId="304C7873" w14:textId="77777777" w:rsidTr="00576ECD">
        <w:trPr>
          <w:tblHeader/>
        </w:trPr>
        <w:tc>
          <w:tcPr>
            <w:tcW w:w="0" w:type="auto"/>
            <w:shd w:val="clear" w:color="auto" w:fill="E7E6E6"/>
            <w:vAlign w:val="center"/>
          </w:tcPr>
          <w:p w14:paraId="33AE5329" w14:textId="77777777" w:rsidR="00CC0303" w:rsidRPr="00FD027F"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r w:rsidRPr="00FD027F">
              <w:rPr>
                <w:rFonts w:ascii="標楷體" w:hAnsi="標楷體" w:hint="eastAsia"/>
                <w:sz w:val="24"/>
              </w:rPr>
              <w:t>項次</w:t>
            </w:r>
          </w:p>
        </w:tc>
        <w:tc>
          <w:tcPr>
            <w:tcW w:w="0" w:type="auto"/>
            <w:shd w:val="clear" w:color="auto" w:fill="E7E6E6"/>
            <w:vAlign w:val="center"/>
          </w:tcPr>
          <w:p w14:paraId="41B92955" w14:textId="77777777" w:rsidR="00CC0303" w:rsidRPr="00FD027F"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r w:rsidRPr="00FD027F">
              <w:rPr>
                <w:rFonts w:ascii="標楷體" w:hAnsi="標楷體" w:hint="eastAsia"/>
                <w:sz w:val="24"/>
              </w:rPr>
              <w:t>標案名稱</w:t>
            </w:r>
          </w:p>
        </w:tc>
        <w:tc>
          <w:tcPr>
            <w:tcW w:w="0" w:type="auto"/>
            <w:shd w:val="clear" w:color="auto" w:fill="E7E6E6"/>
            <w:vAlign w:val="center"/>
          </w:tcPr>
          <w:p w14:paraId="172FE1EA" w14:textId="051D4FAC" w:rsidR="00CC0303"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r>
              <w:rPr>
                <w:rFonts w:ascii="標楷體" w:hAnsi="標楷體" w:hint="eastAsia"/>
                <w:sz w:val="24"/>
              </w:rPr>
              <w:t>竣工日期</w:t>
            </w:r>
          </w:p>
        </w:tc>
        <w:tc>
          <w:tcPr>
            <w:tcW w:w="0" w:type="auto"/>
            <w:shd w:val="clear" w:color="auto" w:fill="E7E6E6"/>
            <w:vAlign w:val="center"/>
          </w:tcPr>
          <w:p w14:paraId="6F9D46BD" w14:textId="719D2952" w:rsidR="00CC0303"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r>
              <w:rPr>
                <w:rFonts w:ascii="標楷體" w:hAnsi="標楷體" w:hint="eastAsia"/>
                <w:sz w:val="24"/>
              </w:rPr>
              <w:t>結算金額</w:t>
            </w:r>
          </w:p>
        </w:tc>
        <w:tc>
          <w:tcPr>
            <w:tcW w:w="2960" w:type="dxa"/>
            <w:shd w:val="clear" w:color="auto" w:fill="E7E6E6"/>
            <w:vAlign w:val="center"/>
          </w:tcPr>
          <w:p w14:paraId="2186D43D" w14:textId="15BFDA16" w:rsidR="00CC0303" w:rsidRPr="00FD027F"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r>
              <w:rPr>
                <w:rFonts w:ascii="標楷體" w:hAnsi="標楷體" w:hint="eastAsia"/>
                <w:sz w:val="24"/>
              </w:rPr>
              <w:t>未留存</w:t>
            </w:r>
            <w:r w:rsidR="00E56329">
              <w:rPr>
                <w:rFonts w:ascii="標楷體" w:hAnsi="標楷體" w:hint="eastAsia"/>
                <w:sz w:val="24"/>
              </w:rPr>
              <w:t>採購</w:t>
            </w:r>
            <w:r>
              <w:rPr>
                <w:rFonts w:ascii="標楷體" w:hAnsi="標楷體" w:hint="eastAsia"/>
                <w:sz w:val="24"/>
              </w:rPr>
              <w:t>文件清單</w:t>
            </w:r>
          </w:p>
        </w:tc>
      </w:tr>
      <w:tr w:rsidR="00CC0303" w:rsidRPr="00FD027F" w14:paraId="423CCD0D" w14:textId="77777777" w:rsidTr="00576ECD">
        <w:trPr>
          <w:trHeight w:val="420"/>
        </w:trPr>
        <w:tc>
          <w:tcPr>
            <w:tcW w:w="0" w:type="auto"/>
            <w:shd w:val="clear" w:color="auto" w:fill="FFFFFF"/>
            <w:vAlign w:val="center"/>
          </w:tcPr>
          <w:p w14:paraId="4D442263" w14:textId="77777777" w:rsidR="00CC0303"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p>
        </w:tc>
        <w:tc>
          <w:tcPr>
            <w:tcW w:w="0" w:type="auto"/>
            <w:shd w:val="clear" w:color="auto" w:fill="FFFFFF"/>
            <w:vAlign w:val="center"/>
          </w:tcPr>
          <w:p w14:paraId="49E81F28" w14:textId="7E5DA3D1" w:rsidR="00CC0303" w:rsidRPr="008B3773" w:rsidRDefault="00CC0303" w:rsidP="00CC0303">
            <w:pPr>
              <w:overflowPunct w:val="0"/>
              <w:autoSpaceDE w:val="0"/>
              <w:autoSpaceDN w:val="0"/>
              <w:snapToGrid w:val="0"/>
              <w:spacing w:line="260" w:lineRule="exact"/>
              <w:jc w:val="center"/>
              <w:rPr>
                <w:rFonts w:ascii="標楷體" w:hAnsi="標楷體"/>
                <w:sz w:val="24"/>
                <w:szCs w:val="24"/>
              </w:rPr>
            </w:pPr>
            <w:r w:rsidRPr="00CC0303">
              <w:rPr>
                <w:rFonts w:ascii="標楷體" w:hAnsi="標楷體" w:hint="eastAsia"/>
                <w:b/>
                <w:bCs/>
                <w:sz w:val="24"/>
              </w:rPr>
              <w:t>合 計</w:t>
            </w:r>
          </w:p>
        </w:tc>
        <w:tc>
          <w:tcPr>
            <w:tcW w:w="0" w:type="auto"/>
            <w:shd w:val="clear" w:color="auto" w:fill="FFFFFF"/>
            <w:vAlign w:val="center"/>
          </w:tcPr>
          <w:p w14:paraId="690030A6" w14:textId="2BDDFDC8" w:rsidR="00CC0303" w:rsidRPr="00CC0303" w:rsidRDefault="00CC0303" w:rsidP="00585445">
            <w:pPr>
              <w:overflowPunct w:val="0"/>
              <w:autoSpaceDE w:val="0"/>
              <w:autoSpaceDN w:val="0"/>
              <w:snapToGrid w:val="0"/>
              <w:spacing w:line="260" w:lineRule="exact"/>
              <w:jc w:val="center"/>
              <w:rPr>
                <w:rFonts w:ascii="標楷體" w:hAnsi="標楷體"/>
                <w:b/>
                <w:bCs/>
                <w:sz w:val="24"/>
              </w:rPr>
            </w:pPr>
          </w:p>
        </w:tc>
        <w:tc>
          <w:tcPr>
            <w:tcW w:w="0" w:type="auto"/>
            <w:shd w:val="clear" w:color="auto" w:fill="FFFFFF"/>
            <w:vAlign w:val="center"/>
          </w:tcPr>
          <w:p w14:paraId="47573874" w14:textId="66270A5E" w:rsidR="00CC0303" w:rsidRPr="00CC0303" w:rsidRDefault="00CC0303" w:rsidP="00585445">
            <w:pPr>
              <w:overflowPunct w:val="0"/>
              <w:autoSpaceDE w:val="0"/>
              <w:autoSpaceDN w:val="0"/>
              <w:snapToGrid w:val="0"/>
              <w:spacing w:line="260" w:lineRule="exact"/>
              <w:jc w:val="center"/>
              <w:rPr>
                <w:rFonts w:ascii="標楷體" w:hAnsi="標楷體"/>
                <w:b/>
                <w:bCs/>
                <w:sz w:val="24"/>
              </w:rPr>
            </w:pPr>
            <w:r w:rsidRPr="00CC0303">
              <w:rPr>
                <w:rFonts w:ascii="標楷體" w:hAnsi="標楷體" w:hint="eastAsia"/>
                <w:b/>
                <w:bCs/>
                <w:sz w:val="24"/>
              </w:rPr>
              <w:t>5</w:t>
            </w:r>
            <w:r w:rsidRPr="00CC0303">
              <w:rPr>
                <w:rFonts w:ascii="標楷體" w:hAnsi="標楷體"/>
                <w:b/>
                <w:bCs/>
                <w:sz w:val="24"/>
              </w:rPr>
              <w:t>,051,302</w:t>
            </w:r>
          </w:p>
        </w:tc>
        <w:tc>
          <w:tcPr>
            <w:tcW w:w="2960" w:type="dxa"/>
            <w:shd w:val="clear" w:color="auto" w:fill="FFFFFF"/>
            <w:vAlign w:val="center"/>
          </w:tcPr>
          <w:p w14:paraId="781DA669" w14:textId="77777777" w:rsidR="00CC0303" w:rsidRPr="00CC0303" w:rsidRDefault="00CC0303" w:rsidP="00395437">
            <w:pPr>
              <w:overflowPunct w:val="0"/>
              <w:autoSpaceDE w:val="0"/>
              <w:autoSpaceDN w:val="0"/>
              <w:snapToGrid w:val="0"/>
              <w:spacing w:line="260" w:lineRule="exact"/>
              <w:jc w:val="both"/>
              <w:rPr>
                <w:rFonts w:ascii="標楷體" w:hAnsi="標楷體"/>
                <w:b/>
                <w:bCs/>
                <w:sz w:val="24"/>
              </w:rPr>
            </w:pPr>
          </w:p>
        </w:tc>
      </w:tr>
      <w:tr w:rsidR="00CC0303" w:rsidRPr="00FD027F" w14:paraId="0E8B6C34" w14:textId="77777777" w:rsidTr="00576ECD">
        <w:trPr>
          <w:trHeight w:val="420"/>
        </w:trPr>
        <w:tc>
          <w:tcPr>
            <w:tcW w:w="0" w:type="auto"/>
            <w:vMerge w:val="restart"/>
            <w:shd w:val="clear" w:color="auto" w:fill="FFFFFF"/>
            <w:vAlign w:val="center"/>
          </w:tcPr>
          <w:p w14:paraId="1519CFE8" w14:textId="0F8A5975" w:rsidR="00CC0303" w:rsidRPr="00FD027F"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r>
              <w:rPr>
                <w:rFonts w:ascii="標楷體" w:hAnsi="標楷體"/>
                <w:sz w:val="24"/>
              </w:rPr>
              <w:t>1</w:t>
            </w:r>
          </w:p>
        </w:tc>
        <w:tc>
          <w:tcPr>
            <w:tcW w:w="0" w:type="auto"/>
            <w:vMerge w:val="restart"/>
            <w:shd w:val="clear" w:color="auto" w:fill="FFFFFF"/>
            <w:vAlign w:val="center"/>
          </w:tcPr>
          <w:p w14:paraId="1A49B5D9" w14:textId="77777777" w:rsidR="00CC0303" w:rsidRPr="00FD027F" w:rsidRDefault="00CC0303" w:rsidP="00C20A03">
            <w:pPr>
              <w:overflowPunct w:val="0"/>
              <w:autoSpaceDE w:val="0"/>
              <w:autoSpaceDN w:val="0"/>
              <w:snapToGrid w:val="0"/>
              <w:spacing w:line="260" w:lineRule="exact"/>
              <w:jc w:val="both"/>
              <w:rPr>
                <w:rFonts w:ascii="標楷體" w:hAnsi="標楷體"/>
                <w:b/>
                <w:bCs/>
                <w:sz w:val="24"/>
              </w:rPr>
            </w:pPr>
            <w:r w:rsidRPr="008B3773">
              <w:rPr>
                <w:rFonts w:ascii="標楷體" w:hAnsi="標楷體"/>
                <w:sz w:val="24"/>
                <w:szCs w:val="24"/>
              </w:rPr>
              <w:t>104年度南澳鄉澳花村部落環境改善工程</w:t>
            </w:r>
          </w:p>
        </w:tc>
        <w:tc>
          <w:tcPr>
            <w:tcW w:w="0" w:type="auto"/>
            <w:vMerge w:val="restart"/>
            <w:shd w:val="clear" w:color="auto" w:fill="FFFFFF"/>
            <w:vAlign w:val="center"/>
          </w:tcPr>
          <w:p w14:paraId="7F7FC121" w14:textId="19B41CBB" w:rsidR="00CC0303" w:rsidRPr="00395437" w:rsidRDefault="00CC0303" w:rsidP="00585445">
            <w:pPr>
              <w:overflowPunct w:val="0"/>
              <w:autoSpaceDE w:val="0"/>
              <w:autoSpaceDN w:val="0"/>
              <w:snapToGrid w:val="0"/>
              <w:spacing w:line="260" w:lineRule="exact"/>
              <w:jc w:val="center"/>
              <w:rPr>
                <w:rFonts w:ascii="標楷體" w:hAnsi="標楷體"/>
                <w:bCs/>
                <w:sz w:val="24"/>
              </w:rPr>
            </w:pPr>
            <w:r>
              <w:rPr>
                <w:rFonts w:ascii="標楷體" w:hAnsi="標楷體" w:hint="eastAsia"/>
                <w:bCs/>
                <w:sz w:val="24"/>
              </w:rPr>
              <w:t>1</w:t>
            </w:r>
            <w:r>
              <w:rPr>
                <w:rFonts w:ascii="標楷體" w:hAnsi="標楷體"/>
                <w:bCs/>
                <w:sz w:val="24"/>
              </w:rPr>
              <w:t>04/11/16</w:t>
            </w:r>
          </w:p>
        </w:tc>
        <w:tc>
          <w:tcPr>
            <w:tcW w:w="0" w:type="auto"/>
            <w:vMerge w:val="restart"/>
            <w:shd w:val="clear" w:color="auto" w:fill="FFFFFF"/>
            <w:vAlign w:val="center"/>
          </w:tcPr>
          <w:p w14:paraId="1413B535" w14:textId="308F1510" w:rsidR="00CC0303" w:rsidRPr="00395437" w:rsidRDefault="00CC0303" w:rsidP="00585445">
            <w:pPr>
              <w:overflowPunct w:val="0"/>
              <w:autoSpaceDE w:val="0"/>
              <w:autoSpaceDN w:val="0"/>
              <w:snapToGrid w:val="0"/>
              <w:spacing w:line="260" w:lineRule="exact"/>
              <w:jc w:val="center"/>
              <w:rPr>
                <w:rFonts w:ascii="標楷體" w:hAnsi="標楷體"/>
                <w:bCs/>
                <w:sz w:val="24"/>
              </w:rPr>
            </w:pPr>
            <w:r>
              <w:rPr>
                <w:rFonts w:ascii="標楷體" w:hAnsi="標楷體" w:hint="eastAsia"/>
                <w:bCs/>
                <w:sz w:val="24"/>
              </w:rPr>
              <w:t>1</w:t>
            </w:r>
            <w:r>
              <w:rPr>
                <w:rFonts w:ascii="標楷體" w:hAnsi="標楷體"/>
                <w:bCs/>
                <w:sz w:val="24"/>
              </w:rPr>
              <w:t>,988,637</w:t>
            </w:r>
          </w:p>
        </w:tc>
        <w:tc>
          <w:tcPr>
            <w:tcW w:w="2960" w:type="dxa"/>
            <w:shd w:val="clear" w:color="auto" w:fill="FFFFFF"/>
            <w:vAlign w:val="center"/>
          </w:tcPr>
          <w:p w14:paraId="18D21303" w14:textId="4B24BCA1" w:rsidR="00CC0303" w:rsidRPr="00395437" w:rsidRDefault="00CC0303" w:rsidP="00F864A2">
            <w:pPr>
              <w:overflowPunct w:val="0"/>
              <w:autoSpaceDE w:val="0"/>
              <w:autoSpaceDN w:val="0"/>
              <w:snapToGrid w:val="0"/>
              <w:spacing w:line="260" w:lineRule="exact"/>
              <w:jc w:val="both"/>
              <w:rPr>
                <w:rFonts w:ascii="標楷體" w:hAnsi="標楷體"/>
                <w:bCs/>
                <w:sz w:val="24"/>
              </w:rPr>
            </w:pPr>
            <w:r w:rsidRPr="00395437">
              <w:rPr>
                <w:rFonts w:ascii="標楷體" w:hAnsi="標楷體" w:hint="eastAsia"/>
                <w:bCs/>
                <w:sz w:val="24"/>
              </w:rPr>
              <w:t>向中央機關申請補助之計畫書</w:t>
            </w:r>
          </w:p>
        </w:tc>
      </w:tr>
      <w:tr w:rsidR="00CC0303" w:rsidRPr="00FD027F" w14:paraId="6D2AA734" w14:textId="77777777" w:rsidTr="00576ECD">
        <w:trPr>
          <w:trHeight w:val="64"/>
        </w:trPr>
        <w:tc>
          <w:tcPr>
            <w:tcW w:w="0" w:type="auto"/>
            <w:vMerge/>
            <w:shd w:val="clear" w:color="auto" w:fill="FFFFFF"/>
            <w:vAlign w:val="center"/>
          </w:tcPr>
          <w:p w14:paraId="42DD95C3" w14:textId="77777777" w:rsidR="00CC0303"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p>
        </w:tc>
        <w:tc>
          <w:tcPr>
            <w:tcW w:w="0" w:type="auto"/>
            <w:vMerge/>
            <w:shd w:val="clear" w:color="auto" w:fill="FFFFFF"/>
            <w:vAlign w:val="center"/>
          </w:tcPr>
          <w:p w14:paraId="49C741EA" w14:textId="77777777" w:rsidR="00CC0303" w:rsidRPr="008B3773" w:rsidRDefault="00CC0303" w:rsidP="00C20A03">
            <w:pPr>
              <w:overflowPunct w:val="0"/>
              <w:autoSpaceDE w:val="0"/>
              <w:autoSpaceDN w:val="0"/>
              <w:snapToGrid w:val="0"/>
              <w:spacing w:line="260" w:lineRule="exact"/>
              <w:jc w:val="both"/>
              <w:rPr>
                <w:rFonts w:ascii="標楷體" w:hAnsi="標楷體"/>
                <w:sz w:val="24"/>
                <w:szCs w:val="24"/>
              </w:rPr>
            </w:pPr>
          </w:p>
        </w:tc>
        <w:tc>
          <w:tcPr>
            <w:tcW w:w="0" w:type="auto"/>
            <w:vMerge/>
            <w:shd w:val="clear" w:color="auto" w:fill="FFFFFF"/>
            <w:vAlign w:val="center"/>
          </w:tcPr>
          <w:p w14:paraId="7C38934F" w14:textId="77777777" w:rsidR="00CC0303" w:rsidRPr="00395437" w:rsidRDefault="00CC0303" w:rsidP="00585445">
            <w:pPr>
              <w:overflowPunct w:val="0"/>
              <w:autoSpaceDE w:val="0"/>
              <w:autoSpaceDN w:val="0"/>
              <w:snapToGrid w:val="0"/>
              <w:spacing w:line="260" w:lineRule="exact"/>
              <w:jc w:val="center"/>
              <w:rPr>
                <w:rFonts w:ascii="標楷體" w:hAnsi="標楷體"/>
                <w:bCs/>
                <w:sz w:val="24"/>
              </w:rPr>
            </w:pPr>
          </w:p>
        </w:tc>
        <w:tc>
          <w:tcPr>
            <w:tcW w:w="0" w:type="auto"/>
            <w:vMerge/>
            <w:shd w:val="clear" w:color="auto" w:fill="FFFFFF"/>
            <w:vAlign w:val="center"/>
          </w:tcPr>
          <w:p w14:paraId="21782DB8" w14:textId="77777777" w:rsidR="00CC0303" w:rsidRPr="00395437" w:rsidRDefault="00CC0303" w:rsidP="00585445">
            <w:pPr>
              <w:overflowPunct w:val="0"/>
              <w:autoSpaceDE w:val="0"/>
              <w:autoSpaceDN w:val="0"/>
              <w:snapToGrid w:val="0"/>
              <w:spacing w:line="260" w:lineRule="exact"/>
              <w:jc w:val="center"/>
              <w:rPr>
                <w:rFonts w:ascii="標楷體" w:hAnsi="標楷體"/>
                <w:bCs/>
                <w:sz w:val="24"/>
              </w:rPr>
            </w:pPr>
          </w:p>
        </w:tc>
        <w:tc>
          <w:tcPr>
            <w:tcW w:w="2960" w:type="dxa"/>
            <w:shd w:val="clear" w:color="auto" w:fill="FFFFFF"/>
            <w:vAlign w:val="center"/>
          </w:tcPr>
          <w:p w14:paraId="1A7EB49A" w14:textId="6B2C00FA" w:rsidR="00CC0303" w:rsidRPr="00395437" w:rsidRDefault="00CC0303" w:rsidP="00395437">
            <w:pPr>
              <w:overflowPunct w:val="0"/>
              <w:autoSpaceDE w:val="0"/>
              <w:autoSpaceDN w:val="0"/>
              <w:snapToGrid w:val="0"/>
              <w:spacing w:line="260" w:lineRule="exact"/>
              <w:jc w:val="both"/>
              <w:rPr>
                <w:rFonts w:ascii="標楷體" w:hAnsi="標楷體"/>
                <w:bCs/>
                <w:sz w:val="24"/>
              </w:rPr>
            </w:pPr>
            <w:r>
              <w:rPr>
                <w:rFonts w:ascii="標楷體" w:hAnsi="標楷體" w:hint="eastAsia"/>
                <w:bCs/>
                <w:sz w:val="24"/>
              </w:rPr>
              <w:t>核定預算書</w:t>
            </w:r>
          </w:p>
        </w:tc>
      </w:tr>
      <w:tr w:rsidR="00CC0303" w:rsidRPr="00FD027F" w14:paraId="6A06B9F4" w14:textId="77777777" w:rsidTr="00576ECD">
        <w:trPr>
          <w:trHeight w:val="350"/>
        </w:trPr>
        <w:tc>
          <w:tcPr>
            <w:tcW w:w="0" w:type="auto"/>
            <w:vMerge/>
            <w:shd w:val="clear" w:color="auto" w:fill="FFFFFF"/>
            <w:vAlign w:val="center"/>
          </w:tcPr>
          <w:p w14:paraId="531D3DEE" w14:textId="77777777" w:rsidR="00CC0303"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p>
        </w:tc>
        <w:tc>
          <w:tcPr>
            <w:tcW w:w="0" w:type="auto"/>
            <w:vMerge/>
            <w:shd w:val="clear" w:color="auto" w:fill="FFFFFF"/>
            <w:vAlign w:val="center"/>
          </w:tcPr>
          <w:p w14:paraId="23DDAEBA" w14:textId="77777777" w:rsidR="00CC0303" w:rsidRPr="008B3773" w:rsidRDefault="00CC0303" w:rsidP="00C20A03">
            <w:pPr>
              <w:overflowPunct w:val="0"/>
              <w:autoSpaceDE w:val="0"/>
              <w:autoSpaceDN w:val="0"/>
              <w:snapToGrid w:val="0"/>
              <w:spacing w:line="260" w:lineRule="exact"/>
              <w:jc w:val="both"/>
              <w:rPr>
                <w:rFonts w:ascii="標楷體" w:hAnsi="標楷體"/>
                <w:sz w:val="24"/>
                <w:szCs w:val="24"/>
              </w:rPr>
            </w:pPr>
          </w:p>
        </w:tc>
        <w:tc>
          <w:tcPr>
            <w:tcW w:w="0" w:type="auto"/>
            <w:vMerge/>
            <w:shd w:val="clear" w:color="auto" w:fill="FFFFFF"/>
            <w:vAlign w:val="center"/>
          </w:tcPr>
          <w:p w14:paraId="0564E728" w14:textId="77777777" w:rsidR="00CC0303" w:rsidRPr="00395437" w:rsidRDefault="00CC0303" w:rsidP="00585445">
            <w:pPr>
              <w:overflowPunct w:val="0"/>
              <w:autoSpaceDE w:val="0"/>
              <w:autoSpaceDN w:val="0"/>
              <w:snapToGrid w:val="0"/>
              <w:spacing w:line="260" w:lineRule="exact"/>
              <w:jc w:val="center"/>
              <w:rPr>
                <w:rFonts w:ascii="標楷體" w:hAnsi="標楷體"/>
                <w:bCs/>
                <w:sz w:val="24"/>
              </w:rPr>
            </w:pPr>
          </w:p>
        </w:tc>
        <w:tc>
          <w:tcPr>
            <w:tcW w:w="0" w:type="auto"/>
            <w:vMerge/>
            <w:shd w:val="clear" w:color="auto" w:fill="FFFFFF"/>
            <w:vAlign w:val="center"/>
          </w:tcPr>
          <w:p w14:paraId="5FCC6991" w14:textId="77777777" w:rsidR="00CC0303" w:rsidRPr="00395437" w:rsidRDefault="00CC0303" w:rsidP="00585445">
            <w:pPr>
              <w:overflowPunct w:val="0"/>
              <w:autoSpaceDE w:val="0"/>
              <w:autoSpaceDN w:val="0"/>
              <w:snapToGrid w:val="0"/>
              <w:spacing w:line="260" w:lineRule="exact"/>
              <w:jc w:val="center"/>
              <w:rPr>
                <w:rFonts w:ascii="標楷體" w:hAnsi="標楷體"/>
                <w:bCs/>
                <w:sz w:val="24"/>
              </w:rPr>
            </w:pPr>
          </w:p>
        </w:tc>
        <w:tc>
          <w:tcPr>
            <w:tcW w:w="2960" w:type="dxa"/>
            <w:shd w:val="clear" w:color="auto" w:fill="FFFFFF"/>
            <w:vAlign w:val="center"/>
          </w:tcPr>
          <w:p w14:paraId="0A84D231" w14:textId="393B3E27" w:rsidR="00CC0303" w:rsidRPr="00395437" w:rsidRDefault="00F864A2" w:rsidP="00F864A2">
            <w:pPr>
              <w:overflowPunct w:val="0"/>
              <w:autoSpaceDE w:val="0"/>
              <w:autoSpaceDN w:val="0"/>
              <w:snapToGrid w:val="0"/>
              <w:spacing w:line="260" w:lineRule="exact"/>
              <w:jc w:val="both"/>
              <w:rPr>
                <w:rFonts w:ascii="標楷體" w:hAnsi="標楷體"/>
                <w:bCs/>
                <w:sz w:val="24"/>
              </w:rPr>
            </w:pPr>
            <w:r>
              <w:rPr>
                <w:rFonts w:ascii="標楷體" w:hAnsi="標楷體" w:hint="eastAsia"/>
                <w:bCs/>
                <w:sz w:val="24"/>
              </w:rPr>
              <w:t>辦理</w:t>
            </w:r>
            <w:r w:rsidR="00CC0303" w:rsidRPr="00395437">
              <w:rPr>
                <w:rFonts w:ascii="標楷體" w:hAnsi="標楷體" w:hint="eastAsia"/>
                <w:bCs/>
                <w:sz w:val="24"/>
              </w:rPr>
              <w:t>採購</w:t>
            </w:r>
            <w:r>
              <w:rPr>
                <w:rFonts w:ascii="標楷體" w:hAnsi="標楷體" w:hint="eastAsia"/>
                <w:bCs/>
                <w:sz w:val="24"/>
              </w:rPr>
              <w:t>招標簽</w:t>
            </w:r>
            <w:r w:rsidR="00CC0303" w:rsidRPr="00395437">
              <w:rPr>
                <w:rFonts w:ascii="標楷體" w:hAnsi="標楷體" w:hint="eastAsia"/>
                <w:bCs/>
                <w:sz w:val="24"/>
              </w:rPr>
              <w:t>案</w:t>
            </w:r>
          </w:p>
        </w:tc>
      </w:tr>
      <w:tr w:rsidR="00CC0303" w:rsidRPr="00FD027F" w14:paraId="0BF3BD2F" w14:textId="77777777" w:rsidTr="00576ECD">
        <w:trPr>
          <w:trHeight w:val="64"/>
        </w:trPr>
        <w:tc>
          <w:tcPr>
            <w:tcW w:w="0" w:type="auto"/>
            <w:vMerge/>
            <w:shd w:val="clear" w:color="auto" w:fill="FFFFFF"/>
            <w:vAlign w:val="center"/>
          </w:tcPr>
          <w:p w14:paraId="6CE3F20D" w14:textId="77777777" w:rsidR="00CC0303" w:rsidRDefault="00CC0303" w:rsidP="00C20A03">
            <w:pPr>
              <w:overflowPunct w:val="0"/>
              <w:autoSpaceDE w:val="0"/>
              <w:autoSpaceDN w:val="0"/>
              <w:adjustRightInd w:val="0"/>
              <w:snapToGrid w:val="0"/>
              <w:spacing w:line="260" w:lineRule="exact"/>
              <w:jc w:val="center"/>
              <w:textAlignment w:val="baseline"/>
              <w:rPr>
                <w:rFonts w:ascii="標楷體" w:hAnsi="標楷體"/>
                <w:sz w:val="24"/>
              </w:rPr>
            </w:pPr>
          </w:p>
        </w:tc>
        <w:tc>
          <w:tcPr>
            <w:tcW w:w="0" w:type="auto"/>
            <w:vMerge/>
            <w:shd w:val="clear" w:color="auto" w:fill="FFFFFF"/>
            <w:vAlign w:val="center"/>
          </w:tcPr>
          <w:p w14:paraId="7FC9C4F2" w14:textId="77777777" w:rsidR="00CC0303" w:rsidRPr="008B3773" w:rsidRDefault="00CC0303" w:rsidP="00C20A03">
            <w:pPr>
              <w:overflowPunct w:val="0"/>
              <w:autoSpaceDE w:val="0"/>
              <w:autoSpaceDN w:val="0"/>
              <w:snapToGrid w:val="0"/>
              <w:spacing w:line="260" w:lineRule="exact"/>
              <w:jc w:val="both"/>
              <w:rPr>
                <w:rFonts w:ascii="標楷體" w:hAnsi="標楷體"/>
                <w:sz w:val="24"/>
                <w:szCs w:val="24"/>
              </w:rPr>
            </w:pPr>
          </w:p>
        </w:tc>
        <w:tc>
          <w:tcPr>
            <w:tcW w:w="0" w:type="auto"/>
            <w:vMerge/>
            <w:shd w:val="clear" w:color="auto" w:fill="FFFFFF"/>
            <w:vAlign w:val="center"/>
          </w:tcPr>
          <w:p w14:paraId="4AE888D2" w14:textId="77777777" w:rsidR="00CC0303" w:rsidRPr="00395437" w:rsidRDefault="00CC0303" w:rsidP="00585445">
            <w:pPr>
              <w:overflowPunct w:val="0"/>
              <w:autoSpaceDE w:val="0"/>
              <w:autoSpaceDN w:val="0"/>
              <w:snapToGrid w:val="0"/>
              <w:spacing w:line="260" w:lineRule="exact"/>
              <w:jc w:val="center"/>
              <w:rPr>
                <w:rFonts w:ascii="標楷體" w:hAnsi="標楷體"/>
                <w:bCs/>
                <w:sz w:val="24"/>
              </w:rPr>
            </w:pPr>
          </w:p>
        </w:tc>
        <w:tc>
          <w:tcPr>
            <w:tcW w:w="0" w:type="auto"/>
            <w:vMerge/>
            <w:shd w:val="clear" w:color="auto" w:fill="FFFFFF"/>
            <w:vAlign w:val="center"/>
          </w:tcPr>
          <w:p w14:paraId="11DC80EB" w14:textId="77777777" w:rsidR="00CC0303" w:rsidRPr="00395437" w:rsidRDefault="00CC0303" w:rsidP="00585445">
            <w:pPr>
              <w:overflowPunct w:val="0"/>
              <w:autoSpaceDE w:val="0"/>
              <w:autoSpaceDN w:val="0"/>
              <w:snapToGrid w:val="0"/>
              <w:spacing w:line="260" w:lineRule="exact"/>
              <w:jc w:val="center"/>
              <w:rPr>
                <w:rFonts w:ascii="標楷體" w:hAnsi="標楷體"/>
                <w:bCs/>
                <w:sz w:val="24"/>
              </w:rPr>
            </w:pPr>
          </w:p>
        </w:tc>
        <w:tc>
          <w:tcPr>
            <w:tcW w:w="2960" w:type="dxa"/>
            <w:shd w:val="clear" w:color="auto" w:fill="FFFFFF"/>
            <w:vAlign w:val="center"/>
          </w:tcPr>
          <w:p w14:paraId="7A956B3A" w14:textId="3FFAC175" w:rsidR="00CC0303" w:rsidRPr="00395437" w:rsidRDefault="00CC0303" w:rsidP="00395437">
            <w:pPr>
              <w:overflowPunct w:val="0"/>
              <w:autoSpaceDE w:val="0"/>
              <w:autoSpaceDN w:val="0"/>
              <w:snapToGrid w:val="0"/>
              <w:spacing w:line="260" w:lineRule="exact"/>
              <w:jc w:val="both"/>
              <w:rPr>
                <w:rFonts w:ascii="標楷體" w:hAnsi="標楷體"/>
                <w:bCs/>
                <w:sz w:val="24"/>
              </w:rPr>
            </w:pPr>
            <w:r w:rsidRPr="00395437">
              <w:rPr>
                <w:rFonts w:ascii="標楷體" w:hAnsi="標楷體" w:hint="eastAsia"/>
                <w:bCs/>
                <w:sz w:val="24"/>
              </w:rPr>
              <w:t>結算書</w:t>
            </w:r>
          </w:p>
        </w:tc>
      </w:tr>
      <w:tr w:rsidR="00CC0303" w:rsidRPr="00FD027F" w14:paraId="0F5EDCBF" w14:textId="77777777" w:rsidTr="00576ECD">
        <w:trPr>
          <w:trHeight w:val="515"/>
        </w:trPr>
        <w:tc>
          <w:tcPr>
            <w:tcW w:w="0" w:type="auto"/>
            <w:vMerge w:val="restart"/>
            <w:shd w:val="clear" w:color="auto" w:fill="FFFFFF"/>
            <w:vAlign w:val="center"/>
          </w:tcPr>
          <w:p w14:paraId="15C2C5C2" w14:textId="0C6800C0" w:rsidR="00CC0303" w:rsidRPr="00FD027F" w:rsidRDefault="00CC0303" w:rsidP="00395437">
            <w:pPr>
              <w:overflowPunct w:val="0"/>
              <w:autoSpaceDE w:val="0"/>
              <w:autoSpaceDN w:val="0"/>
              <w:adjustRightInd w:val="0"/>
              <w:snapToGrid w:val="0"/>
              <w:spacing w:line="260" w:lineRule="exact"/>
              <w:jc w:val="center"/>
              <w:textAlignment w:val="baseline"/>
              <w:rPr>
                <w:rFonts w:ascii="標楷體" w:hAnsi="標楷體"/>
                <w:sz w:val="24"/>
              </w:rPr>
            </w:pPr>
            <w:r>
              <w:rPr>
                <w:rFonts w:ascii="標楷體" w:hAnsi="標楷體"/>
                <w:sz w:val="24"/>
              </w:rPr>
              <w:t>2</w:t>
            </w:r>
          </w:p>
        </w:tc>
        <w:tc>
          <w:tcPr>
            <w:tcW w:w="0" w:type="auto"/>
            <w:vMerge w:val="restart"/>
            <w:shd w:val="clear" w:color="auto" w:fill="FFFFFF"/>
            <w:vAlign w:val="center"/>
          </w:tcPr>
          <w:p w14:paraId="6C296629" w14:textId="77777777" w:rsidR="00CC0303" w:rsidRPr="00FD027F" w:rsidRDefault="00CC0303" w:rsidP="00395437">
            <w:pPr>
              <w:overflowPunct w:val="0"/>
              <w:autoSpaceDE w:val="0"/>
              <w:autoSpaceDN w:val="0"/>
              <w:snapToGrid w:val="0"/>
              <w:spacing w:line="260" w:lineRule="exact"/>
              <w:jc w:val="both"/>
              <w:rPr>
                <w:rFonts w:ascii="標楷體" w:hAnsi="標楷體"/>
                <w:sz w:val="24"/>
              </w:rPr>
            </w:pPr>
            <w:r w:rsidRPr="008B3773">
              <w:rPr>
                <w:rFonts w:ascii="標楷體" w:hAnsi="標楷體"/>
                <w:sz w:val="24"/>
                <w:szCs w:val="24"/>
              </w:rPr>
              <w:t>南澳鄉澳花村上部落基礎環境改善工程</w:t>
            </w:r>
          </w:p>
        </w:tc>
        <w:tc>
          <w:tcPr>
            <w:tcW w:w="0" w:type="auto"/>
            <w:vMerge w:val="restart"/>
            <w:shd w:val="clear" w:color="auto" w:fill="FFFFFF"/>
            <w:vAlign w:val="center"/>
          </w:tcPr>
          <w:p w14:paraId="044C6A6A" w14:textId="12C900F4" w:rsidR="00CC0303" w:rsidRPr="00395437" w:rsidRDefault="00CC0303" w:rsidP="00585445">
            <w:pPr>
              <w:overflowPunct w:val="0"/>
              <w:autoSpaceDE w:val="0"/>
              <w:autoSpaceDN w:val="0"/>
              <w:adjustRightInd w:val="0"/>
              <w:snapToGrid w:val="0"/>
              <w:spacing w:line="260" w:lineRule="exact"/>
              <w:jc w:val="center"/>
              <w:textAlignment w:val="baseline"/>
              <w:rPr>
                <w:rFonts w:ascii="標楷體" w:hAnsi="標楷體"/>
                <w:bCs/>
                <w:sz w:val="24"/>
              </w:rPr>
            </w:pPr>
            <w:r>
              <w:rPr>
                <w:rFonts w:ascii="標楷體" w:hAnsi="標楷體" w:hint="eastAsia"/>
                <w:bCs/>
                <w:sz w:val="24"/>
              </w:rPr>
              <w:t>1</w:t>
            </w:r>
            <w:r>
              <w:rPr>
                <w:rFonts w:ascii="標楷體" w:hAnsi="標楷體"/>
                <w:bCs/>
                <w:sz w:val="24"/>
              </w:rPr>
              <w:t>06/3/1</w:t>
            </w:r>
          </w:p>
        </w:tc>
        <w:tc>
          <w:tcPr>
            <w:tcW w:w="0" w:type="auto"/>
            <w:vMerge w:val="restart"/>
            <w:shd w:val="clear" w:color="auto" w:fill="FFFFFF"/>
            <w:vAlign w:val="center"/>
          </w:tcPr>
          <w:p w14:paraId="6C6730AB" w14:textId="361D4C84" w:rsidR="00CC0303" w:rsidRPr="00395437" w:rsidRDefault="00CC0303" w:rsidP="00585445">
            <w:pPr>
              <w:overflowPunct w:val="0"/>
              <w:autoSpaceDE w:val="0"/>
              <w:autoSpaceDN w:val="0"/>
              <w:adjustRightInd w:val="0"/>
              <w:snapToGrid w:val="0"/>
              <w:spacing w:line="260" w:lineRule="exact"/>
              <w:jc w:val="center"/>
              <w:textAlignment w:val="baseline"/>
              <w:rPr>
                <w:rFonts w:ascii="標楷體" w:hAnsi="標楷體"/>
                <w:bCs/>
                <w:sz w:val="24"/>
              </w:rPr>
            </w:pPr>
            <w:r>
              <w:rPr>
                <w:rFonts w:ascii="標楷體" w:hAnsi="標楷體" w:hint="eastAsia"/>
                <w:bCs/>
                <w:sz w:val="24"/>
              </w:rPr>
              <w:t>3</w:t>
            </w:r>
            <w:r>
              <w:rPr>
                <w:rFonts w:ascii="標楷體" w:hAnsi="標楷體"/>
                <w:bCs/>
                <w:sz w:val="24"/>
              </w:rPr>
              <w:t>,062,665</w:t>
            </w:r>
          </w:p>
        </w:tc>
        <w:tc>
          <w:tcPr>
            <w:tcW w:w="2960" w:type="dxa"/>
            <w:shd w:val="clear" w:color="auto" w:fill="FFFFFF"/>
            <w:vAlign w:val="center"/>
          </w:tcPr>
          <w:p w14:paraId="0B412610" w14:textId="132121EC" w:rsidR="00CC0303" w:rsidRPr="00FD027F" w:rsidRDefault="00CC0303" w:rsidP="00F864A2">
            <w:pPr>
              <w:overflowPunct w:val="0"/>
              <w:autoSpaceDE w:val="0"/>
              <w:autoSpaceDN w:val="0"/>
              <w:adjustRightInd w:val="0"/>
              <w:snapToGrid w:val="0"/>
              <w:spacing w:line="260" w:lineRule="exact"/>
              <w:jc w:val="both"/>
              <w:textAlignment w:val="baseline"/>
              <w:rPr>
                <w:rFonts w:ascii="標楷體" w:hAnsi="標楷體"/>
                <w:sz w:val="24"/>
              </w:rPr>
            </w:pPr>
            <w:r w:rsidRPr="00395437">
              <w:rPr>
                <w:rFonts w:ascii="標楷體" w:hAnsi="標楷體" w:hint="eastAsia"/>
                <w:bCs/>
                <w:sz w:val="24"/>
              </w:rPr>
              <w:t>向中央機關申請補助之申請</w:t>
            </w:r>
            <w:r w:rsidR="00F864A2">
              <w:rPr>
                <w:rFonts w:ascii="標楷體" w:hAnsi="標楷體" w:hint="eastAsia"/>
                <w:bCs/>
                <w:sz w:val="24"/>
              </w:rPr>
              <w:t>函文及</w:t>
            </w:r>
            <w:r w:rsidRPr="00395437">
              <w:rPr>
                <w:rFonts w:ascii="標楷體" w:hAnsi="標楷體" w:hint="eastAsia"/>
                <w:bCs/>
                <w:sz w:val="24"/>
              </w:rPr>
              <w:t>計畫書</w:t>
            </w:r>
            <w:r w:rsidR="00F864A2">
              <w:rPr>
                <w:rFonts w:ascii="標楷體" w:hAnsi="標楷體" w:hint="eastAsia"/>
                <w:bCs/>
                <w:sz w:val="24"/>
              </w:rPr>
              <w:t>與</w:t>
            </w:r>
            <w:r w:rsidRPr="00395437">
              <w:rPr>
                <w:rFonts w:ascii="標楷體" w:hAnsi="標楷體" w:hint="eastAsia"/>
                <w:bCs/>
                <w:sz w:val="24"/>
              </w:rPr>
              <w:t>核定</w:t>
            </w:r>
            <w:r w:rsidR="00F864A2">
              <w:rPr>
                <w:rFonts w:ascii="標楷體" w:hAnsi="標楷體" w:hint="eastAsia"/>
                <w:bCs/>
                <w:sz w:val="24"/>
              </w:rPr>
              <w:t>補助</w:t>
            </w:r>
            <w:r w:rsidRPr="00395437">
              <w:rPr>
                <w:rFonts w:ascii="標楷體" w:hAnsi="標楷體" w:hint="eastAsia"/>
                <w:bCs/>
                <w:sz w:val="24"/>
              </w:rPr>
              <w:t>函文</w:t>
            </w:r>
          </w:p>
        </w:tc>
      </w:tr>
      <w:tr w:rsidR="00CC0303" w:rsidRPr="00FD027F" w14:paraId="2E3F13E2" w14:textId="77777777" w:rsidTr="00576ECD">
        <w:trPr>
          <w:trHeight w:val="144"/>
        </w:trPr>
        <w:tc>
          <w:tcPr>
            <w:tcW w:w="0" w:type="auto"/>
            <w:vMerge/>
            <w:shd w:val="clear" w:color="auto" w:fill="FFFFFF"/>
            <w:vAlign w:val="center"/>
          </w:tcPr>
          <w:p w14:paraId="096D4677" w14:textId="77777777" w:rsidR="00CC0303" w:rsidRDefault="00CC0303" w:rsidP="00395437">
            <w:pPr>
              <w:overflowPunct w:val="0"/>
              <w:autoSpaceDE w:val="0"/>
              <w:autoSpaceDN w:val="0"/>
              <w:adjustRightInd w:val="0"/>
              <w:snapToGrid w:val="0"/>
              <w:spacing w:line="260" w:lineRule="exact"/>
              <w:jc w:val="center"/>
              <w:textAlignment w:val="baseline"/>
              <w:rPr>
                <w:rFonts w:ascii="標楷體" w:hAnsi="標楷體"/>
                <w:sz w:val="24"/>
              </w:rPr>
            </w:pPr>
          </w:p>
        </w:tc>
        <w:tc>
          <w:tcPr>
            <w:tcW w:w="0" w:type="auto"/>
            <w:vMerge/>
            <w:shd w:val="clear" w:color="auto" w:fill="FFFFFF"/>
            <w:vAlign w:val="center"/>
          </w:tcPr>
          <w:p w14:paraId="4034EA6B" w14:textId="77777777" w:rsidR="00CC0303" w:rsidRPr="008B3773" w:rsidRDefault="00CC0303" w:rsidP="00395437">
            <w:pPr>
              <w:overflowPunct w:val="0"/>
              <w:autoSpaceDE w:val="0"/>
              <w:autoSpaceDN w:val="0"/>
              <w:snapToGrid w:val="0"/>
              <w:spacing w:line="260" w:lineRule="exact"/>
              <w:jc w:val="both"/>
              <w:rPr>
                <w:rFonts w:ascii="標楷體" w:hAnsi="標楷體"/>
                <w:sz w:val="24"/>
                <w:szCs w:val="24"/>
              </w:rPr>
            </w:pPr>
          </w:p>
        </w:tc>
        <w:tc>
          <w:tcPr>
            <w:tcW w:w="0" w:type="auto"/>
            <w:vMerge/>
            <w:shd w:val="clear" w:color="auto" w:fill="FFFFFF"/>
          </w:tcPr>
          <w:p w14:paraId="10E5E7E3" w14:textId="77777777" w:rsidR="00CC0303" w:rsidRPr="00395437" w:rsidRDefault="00CC0303" w:rsidP="00395437">
            <w:pPr>
              <w:overflowPunct w:val="0"/>
              <w:autoSpaceDE w:val="0"/>
              <w:autoSpaceDN w:val="0"/>
              <w:adjustRightInd w:val="0"/>
              <w:snapToGrid w:val="0"/>
              <w:spacing w:line="260" w:lineRule="exact"/>
              <w:jc w:val="center"/>
              <w:textAlignment w:val="baseline"/>
              <w:rPr>
                <w:rFonts w:ascii="標楷體" w:hAnsi="標楷體"/>
                <w:bCs/>
                <w:sz w:val="24"/>
              </w:rPr>
            </w:pPr>
          </w:p>
        </w:tc>
        <w:tc>
          <w:tcPr>
            <w:tcW w:w="0" w:type="auto"/>
            <w:vMerge/>
            <w:shd w:val="clear" w:color="auto" w:fill="FFFFFF"/>
          </w:tcPr>
          <w:p w14:paraId="4EC6585D" w14:textId="77777777" w:rsidR="00CC0303" w:rsidRPr="00395437" w:rsidRDefault="00CC0303" w:rsidP="00395437">
            <w:pPr>
              <w:overflowPunct w:val="0"/>
              <w:autoSpaceDE w:val="0"/>
              <w:autoSpaceDN w:val="0"/>
              <w:adjustRightInd w:val="0"/>
              <w:snapToGrid w:val="0"/>
              <w:spacing w:line="260" w:lineRule="exact"/>
              <w:jc w:val="center"/>
              <w:textAlignment w:val="baseline"/>
              <w:rPr>
                <w:rFonts w:ascii="標楷體" w:hAnsi="標楷體"/>
                <w:bCs/>
                <w:sz w:val="24"/>
              </w:rPr>
            </w:pPr>
          </w:p>
        </w:tc>
        <w:tc>
          <w:tcPr>
            <w:tcW w:w="2960" w:type="dxa"/>
            <w:shd w:val="clear" w:color="auto" w:fill="FFFFFF"/>
            <w:vAlign w:val="center"/>
          </w:tcPr>
          <w:p w14:paraId="4911E4A3" w14:textId="4DC30C94" w:rsidR="00CC0303" w:rsidRPr="00FD027F" w:rsidRDefault="00CC0303" w:rsidP="00585445">
            <w:pPr>
              <w:overflowPunct w:val="0"/>
              <w:autoSpaceDE w:val="0"/>
              <w:autoSpaceDN w:val="0"/>
              <w:adjustRightInd w:val="0"/>
              <w:snapToGrid w:val="0"/>
              <w:spacing w:line="260" w:lineRule="exact"/>
              <w:jc w:val="both"/>
              <w:textAlignment w:val="baseline"/>
              <w:rPr>
                <w:rFonts w:ascii="標楷體" w:hAnsi="標楷體"/>
                <w:sz w:val="24"/>
              </w:rPr>
            </w:pPr>
            <w:r w:rsidRPr="00395437">
              <w:rPr>
                <w:rFonts w:ascii="標楷體" w:hAnsi="標楷體" w:hint="eastAsia"/>
                <w:bCs/>
                <w:sz w:val="24"/>
              </w:rPr>
              <w:t>契約文件(含契約本文、標單詳細價目表、單價分析表及圖說)</w:t>
            </w:r>
          </w:p>
        </w:tc>
      </w:tr>
    </w:tbl>
    <w:p w14:paraId="4FC7AE03" w14:textId="36519588" w:rsidR="009459F5" w:rsidRPr="00576ECD" w:rsidRDefault="00576ECD" w:rsidP="00A12EED">
      <w:pPr>
        <w:pStyle w:val="aff5"/>
        <w:spacing w:line="240" w:lineRule="exact"/>
        <w:ind w:leftChars="227" w:left="726"/>
        <w:rPr>
          <w:rFonts w:hAnsi="標楷體"/>
          <w:b/>
        </w:rPr>
      </w:pPr>
      <w:r w:rsidRPr="00FD027F">
        <w:rPr>
          <w:rFonts w:ascii="標楷體" w:hAnsi="標楷體" w:hint="eastAsia"/>
          <w:sz w:val="20"/>
        </w:rPr>
        <w:t>資料來源：整理自</w:t>
      </w:r>
      <w:r>
        <w:rPr>
          <w:rFonts w:ascii="標楷體" w:hAnsi="標楷體" w:hint="eastAsia"/>
          <w:sz w:val="20"/>
        </w:rPr>
        <w:t>南澳鄉</w:t>
      </w:r>
      <w:r w:rsidRPr="00FD027F">
        <w:rPr>
          <w:rFonts w:ascii="標楷體" w:hAnsi="標楷體" w:hint="eastAsia"/>
          <w:sz w:val="20"/>
        </w:rPr>
        <w:t>公所提供資料。</w:t>
      </w:r>
    </w:p>
    <w:p w14:paraId="08587978" w14:textId="58C4F826" w:rsidR="009459F5" w:rsidRPr="00A74E1A" w:rsidRDefault="00F4711E" w:rsidP="009459F5">
      <w:pPr>
        <w:pStyle w:val="2"/>
        <w:widowControl w:val="0"/>
        <w:numPr>
          <w:ilvl w:val="1"/>
          <w:numId w:val="7"/>
        </w:numPr>
        <w:kinsoku/>
        <w:overflowPunct w:val="0"/>
        <w:autoSpaceDE w:val="0"/>
        <w:autoSpaceDN w:val="0"/>
        <w:spacing w:line="540" w:lineRule="exact"/>
        <w:ind w:leftChars="100" w:left="961" w:hangingChars="200" w:hanging="641"/>
        <w:rPr>
          <w:rFonts w:hAnsi="標楷體"/>
          <w:b/>
        </w:rPr>
      </w:pPr>
      <w:r>
        <w:rPr>
          <w:rFonts w:hAnsi="標楷體" w:hint="eastAsia"/>
          <w:b/>
        </w:rPr>
        <w:t>宜蘭縣</w:t>
      </w:r>
      <w:r w:rsidR="009459F5">
        <w:rPr>
          <w:rFonts w:hAnsi="標楷體" w:hint="eastAsia"/>
          <w:b/>
        </w:rPr>
        <w:t>大同鄉</w:t>
      </w:r>
      <w:r w:rsidR="009459F5" w:rsidRPr="00A74E1A">
        <w:rPr>
          <w:rFonts w:hAnsi="標楷體" w:hint="eastAsia"/>
          <w:b/>
        </w:rPr>
        <w:t>公所部分</w:t>
      </w:r>
    </w:p>
    <w:p w14:paraId="4538A3D8" w14:textId="77777777" w:rsidR="009459F5" w:rsidRPr="00A74E1A" w:rsidRDefault="009459F5" w:rsidP="009459F5">
      <w:pPr>
        <w:pStyle w:val="24"/>
        <w:overflowPunct w:val="0"/>
        <w:spacing w:after="0" w:line="540" w:lineRule="exact"/>
        <w:ind w:left="640" w:right="640" w:firstLineChars="101" w:firstLine="324"/>
        <w:jc w:val="both"/>
        <w:rPr>
          <w:rFonts w:hAnsi="標楷體"/>
          <w:b/>
        </w:rPr>
      </w:pPr>
      <w:r w:rsidRPr="00A74E1A">
        <w:rPr>
          <w:rFonts w:hAnsi="標楷體" w:hint="eastAsia"/>
          <w:b/>
        </w:rPr>
        <w:t>注意事項</w:t>
      </w:r>
    </w:p>
    <w:p w14:paraId="28F2789A" w14:textId="77777777" w:rsidR="009459F5" w:rsidRDefault="009459F5" w:rsidP="009459F5">
      <w:pPr>
        <w:pStyle w:val="1"/>
        <w:widowControl w:val="0"/>
        <w:kinsoku/>
        <w:overflowPunct w:val="0"/>
        <w:autoSpaceDE w:val="0"/>
        <w:autoSpaceDN w:val="0"/>
        <w:spacing w:line="540" w:lineRule="exact"/>
        <w:ind w:leftChars="266" w:left="992" w:hangingChars="44" w:hanging="141"/>
        <w:rPr>
          <w:rFonts w:hAnsi="標楷體"/>
          <w:b/>
        </w:rPr>
      </w:pPr>
      <w:r w:rsidRPr="00A74E1A">
        <w:rPr>
          <w:rFonts w:hAnsi="標楷體" w:hint="eastAsia"/>
          <w:b/>
        </w:rPr>
        <w:tab/>
      </w:r>
      <w:r w:rsidRPr="0019300B">
        <w:rPr>
          <w:rFonts w:hAnsi="標楷體" w:hint="eastAsia"/>
          <w:b/>
        </w:rPr>
        <w:t>購置財產設備未依規定辦理財產登帳列管</w:t>
      </w:r>
      <w:r>
        <w:rPr>
          <w:rFonts w:hAnsi="標楷體" w:hint="eastAsia"/>
          <w:b/>
        </w:rPr>
        <w:t>，</w:t>
      </w:r>
      <w:r w:rsidRPr="00A74E1A">
        <w:rPr>
          <w:rFonts w:hAnsi="標楷體" w:hint="eastAsia"/>
          <w:b/>
        </w:rPr>
        <w:t>允宜注意檢討改進，</w:t>
      </w:r>
      <w:r>
        <w:rPr>
          <w:rFonts w:hAnsi="標楷體" w:hint="eastAsia"/>
          <w:b/>
        </w:rPr>
        <w:t>加強</w:t>
      </w:r>
      <w:r w:rsidRPr="0019300B">
        <w:rPr>
          <w:rFonts w:hAnsi="標楷體" w:hint="eastAsia"/>
          <w:b/>
        </w:rPr>
        <w:t>財產</w:t>
      </w:r>
      <w:r>
        <w:rPr>
          <w:rFonts w:hAnsi="標楷體" w:hint="eastAsia"/>
          <w:b/>
        </w:rPr>
        <w:t>管理機制</w:t>
      </w:r>
      <w:r w:rsidRPr="00A74E1A">
        <w:rPr>
          <w:rFonts w:hAnsi="標楷體" w:hint="eastAsia"/>
          <w:b/>
        </w:rPr>
        <w:t>(監督)</w:t>
      </w:r>
    </w:p>
    <w:p w14:paraId="62790C29" w14:textId="2670B340" w:rsidR="00245C96" w:rsidRPr="00245C96" w:rsidRDefault="009459F5" w:rsidP="006F4C2B">
      <w:pPr>
        <w:pStyle w:val="24"/>
        <w:numPr>
          <w:ilvl w:val="3"/>
          <w:numId w:val="6"/>
        </w:numPr>
        <w:overflowPunct w:val="0"/>
        <w:spacing w:after="0" w:line="540" w:lineRule="exact"/>
        <w:ind w:leftChars="0" w:left="960" w:firstLine="600"/>
        <w:jc w:val="both"/>
        <w:rPr>
          <w:rFonts w:ascii="標楷體" w:hAnsi="標楷體"/>
          <w:szCs w:val="32"/>
        </w:rPr>
      </w:pPr>
      <w:r w:rsidRPr="00245C96">
        <w:rPr>
          <w:rFonts w:ascii="標楷體" w:hAnsi="標楷體" w:hint="eastAsia"/>
          <w:szCs w:val="32"/>
        </w:rPr>
        <w:t>依宜蘭縣大同鄉鄉有財產管理自治條例第3條及第1</w:t>
      </w:r>
      <w:r w:rsidR="00BE3829">
        <w:rPr>
          <w:rFonts w:ascii="標楷體" w:hAnsi="標楷體"/>
          <w:szCs w:val="32"/>
        </w:rPr>
        <w:t>3</w:t>
      </w:r>
      <w:r w:rsidRPr="00245C96">
        <w:rPr>
          <w:rFonts w:ascii="標楷體" w:hAnsi="標楷體" w:hint="eastAsia"/>
          <w:szCs w:val="32"/>
        </w:rPr>
        <w:t>條規定，鄉有財產包含</w:t>
      </w:r>
      <w:r w:rsidRPr="00245C96">
        <w:rPr>
          <w:rFonts w:ascii="標楷體" w:hAnsi="標楷體" w:hint="eastAsia"/>
          <w:color w:val="000000" w:themeColor="text1"/>
          <w:szCs w:val="32"/>
        </w:rPr>
        <w:t>不動產</w:t>
      </w:r>
      <w:r w:rsidRPr="00245C96">
        <w:rPr>
          <w:rFonts w:ascii="標楷體" w:hAnsi="標楷體" w:hint="eastAsia"/>
          <w:szCs w:val="32"/>
        </w:rPr>
        <w:t>及動產，其中動產應於取得後立即登帳列管</w:t>
      </w:r>
      <w:r w:rsidRPr="00245C96">
        <w:rPr>
          <w:rFonts w:ascii="標楷體" w:hAnsi="標楷體" w:hint="eastAsia"/>
          <w:color w:val="FF0000"/>
          <w:szCs w:val="32"/>
        </w:rPr>
        <w:t>[詳附件</w:t>
      </w:r>
      <w:r w:rsidR="00FF72B2">
        <w:rPr>
          <w:rFonts w:ascii="標楷體" w:hAnsi="標楷體" w:hint="eastAsia"/>
          <w:color w:val="FF0000"/>
          <w:szCs w:val="32"/>
        </w:rPr>
        <w:t>2</w:t>
      </w:r>
      <w:r w:rsidRPr="00245C96">
        <w:rPr>
          <w:rFonts w:ascii="標楷體" w:hAnsi="標楷體" w:hint="eastAsia"/>
          <w:color w:val="FF0000"/>
          <w:szCs w:val="32"/>
        </w:rPr>
        <w:t>，P</w:t>
      </w:r>
      <w:r w:rsidR="00FF72B2">
        <w:rPr>
          <w:rFonts w:ascii="標楷體" w:hAnsi="標楷體" w:hint="eastAsia"/>
          <w:color w:val="FF0000"/>
          <w:szCs w:val="32"/>
        </w:rPr>
        <w:t>1、3</w:t>
      </w:r>
      <w:r w:rsidRPr="00245C96">
        <w:rPr>
          <w:rFonts w:ascii="標楷體" w:hAnsi="標楷體" w:hint="eastAsia"/>
          <w:color w:val="FF0000"/>
          <w:szCs w:val="32"/>
        </w:rPr>
        <w:t>]</w:t>
      </w:r>
      <w:r w:rsidRPr="00245C96">
        <w:rPr>
          <w:rFonts w:ascii="標楷體" w:hAnsi="標楷體" w:hint="eastAsia"/>
          <w:szCs w:val="32"/>
        </w:rPr>
        <w:t>；另依行政院所頒</w:t>
      </w:r>
      <w:r w:rsidRPr="00245C96">
        <w:rPr>
          <w:rFonts w:ascii="標楷體" w:hAnsi="標楷體" w:hint="eastAsia"/>
          <w:color w:val="000000" w:themeColor="text1"/>
          <w:szCs w:val="32"/>
        </w:rPr>
        <w:t>財物</w:t>
      </w:r>
      <w:r w:rsidRPr="00245C96">
        <w:rPr>
          <w:rFonts w:ascii="標楷體" w:hAnsi="標楷體" w:hint="eastAsia"/>
          <w:szCs w:val="32"/>
        </w:rPr>
        <w:t>分類標準，</w:t>
      </w:r>
      <w:r w:rsidR="00B860A3">
        <w:rPr>
          <w:rFonts w:ascii="標楷體" w:hAnsi="標楷體" w:hint="eastAsia"/>
          <w:szCs w:val="32"/>
        </w:rPr>
        <w:t>甲篇</w:t>
      </w:r>
      <w:r w:rsidRPr="00245C96">
        <w:rPr>
          <w:rFonts w:ascii="標楷體" w:hAnsi="標楷體" w:hint="eastAsia"/>
          <w:szCs w:val="32"/>
        </w:rPr>
        <w:t>財物標準分類總說明</w:t>
      </w:r>
      <w:r w:rsidR="00B860A3">
        <w:rPr>
          <w:rFonts w:ascii="標楷體" w:hAnsi="標楷體" w:hint="eastAsia"/>
          <w:szCs w:val="32"/>
        </w:rPr>
        <w:t>載述</w:t>
      </w:r>
      <w:r w:rsidRPr="00245C96">
        <w:rPr>
          <w:rFonts w:ascii="標楷體" w:hAnsi="標楷體" w:hint="eastAsia"/>
          <w:szCs w:val="32"/>
        </w:rPr>
        <w:t>，財產包括金額</w:t>
      </w:r>
      <w:r w:rsidR="006E4A9A">
        <w:rPr>
          <w:rFonts w:ascii="標楷體" w:hAnsi="標楷體" w:hint="eastAsia"/>
          <w:szCs w:val="32"/>
        </w:rPr>
        <w:t>1</w:t>
      </w:r>
      <w:r w:rsidRPr="00245C96">
        <w:rPr>
          <w:rFonts w:ascii="標楷體" w:hAnsi="標楷體" w:hint="eastAsia"/>
          <w:szCs w:val="32"/>
        </w:rPr>
        <w:t>萬</w:t>
      </w:r>
      <w:r w:rsidRPr="00245C96">
        <w:rPr>
          <w:rFonts w:ascii="標楷體" w:hAnsi="標楷體" w:hint="eastAsia"/>
          <w:szCs w:val="32"/>
        </w:rPr>
        <w:lastRenderedPageBreak/>
        <w:t>元以上且使用年限在</w:t>
      </w:r>
      <w:r w:rsidR="006E4A9A">
        <w:rPr>
          <w:rFonts w:ascii="標楷體" w:hAnsi="標楷體" w:hint="eastAsia"/>
          <w:szCs w:val="32"/>
        </w:rPr>
        <w:t>2</w:t>
      </w:r>
      <w:r w:rsidRPr="00245C96">
        <w:rPr>
          <w:rFonts w:ascii="標楷體" w:hAnsi="標楷體" w:hint="eastAsia"/>
          <w:szCs w:val="32"/>
        </w:rPr>
        <w:t>年以上之機械及設備、交通及運輸設備及什項設備</w:t>
      </w:r>
      <w:r w:rsidRPr="00245C96">
        <w:rPr>
          <w:rFonts w:ascii="標楷體" w:hAnsi="標楷體" w:hint="eastAsia"/>
          <w:color w:val="FF0000"/>
          <w:szCs w:val="32"/>
        </w:rPr>
        <w:t>[詳附件</w:t>
      </w:r>
      <w:r w:rsidR="00FF72B2">
        <w:rPr>
          <w:rFonts w:ascii="標楷體" w:hAnsi="標楷體" w:hint="eastAsia"/>
          <w:color w:val="FF0000"/>
          <w:szCs w:val="32"/>
        </w:rPr>
        <w:t>2</w:t>
      </w:r>
      <w:r w:rsidRPr="00245C96">
        <w:rPr>
          <w:rFonts w:ascii="標楷體" w:hAnsi="標楷體" w:hint="eastAsia"/>
          <w:color w:val="FF0000"/>
          <w:szCs w:val="32"/>
        </w:rPr>
        <w:t>，P</w:t>
      </w:r>
      <w:r w:rsidR="00FF72B2">
        <w:rPr>
          <w:rFonts w:ascii="標楷體" w:hAnsi="標楷體" w:hint="eastAsia"/>
          <w:color w:val="FF0000"/>
          <w:szCs w:val="32"/>
        </w:rPr>
        <w:t>7</w:t>
      </w:r>
      <w:r w:rsidRPr="00245C96">
        <w:rPr>
          <w:rFonts w:ascii="標楷體" w:hAnsi="標楷體" w:hint="eastAsia"/>
          <w:color w:val="FF0000"/>
          <w:szCs w:val="32"/>
        </w:rPr>
        <w:t>]</w:t>
      </w:r>
      <w:r w:rsidRPr="00245C96">
        <w:rPr>
          <w:rFonts w:ascii="標楷體" w:hAnsi="標楷體" w:hint="eastAsia"/>
          <w:szCs w:val="32"/>
        </w:rPr>
        <w:t>。經查宜蘭縣大同鄉公所於111年辦理「本鄉泰雅生活館展示空間更新</w:t>
      </w:r>
      <w:proofErr w:type="gramStart"/>
      <w:r w:rsidRPr="00245C96">
        <w:rPr>
          <w:rFonts w:ascii="標楷體" w:hAnsi="標楷體" w:hint="eastAsia"/>
          <w:szCs w:val="32"/>
        </w:rPr>
        <w:t>布卸展</w:t>
      </w:r>
      <w:proofErr w:type="gramEnd"/>
      <w:r w:rsidRPr="00245C96">
        <w:rPr>
          <w:rFonts w:ascii="標楷體" w:hAnsi="標楷體" w:hint="eastAsia"/>
          <w:szCs w:val="32"/>
        </w:rPr>
        <w:t>工程及大同鄉泰雅生活館典藏庫房基礎環境升級工程等兩項工程」</w:t>
      </w:r>
      <w:r w:rsidR="00B860A3">
        <w:rPr>
          <w:rFonts w:ascii="標楷體" w:hAnsi="標楷體" w:hint="eastAsia"/>
          <w:szCs w:val="32"/>
        </w:rPr>
        <w:t>採購案</w:t>
      </w:r>
      <w:r w:rsidRPr="00245C96">
        <w:rPr>
          <w:rFonts w:ascii="標楷體" w:hAnsi="標楷體" w:hint="eastAsia"/>
          <w:szCs w:val="32"/>
        </w:rPr>
        <w:t>，廠商於111年6月21日竣工，該公所於同年月30日完成驗收，結算金額403萬餘元</w:t>
      </w:r>
      <w:r w:rsidR="00FF72B2" w:rsidRPr="00BC79B1">
        <w:rPr>
          <w:rFonts w:ascii="標楷體" w:hAnsi="標楷體" w:hint="eastAsia"/>
          <w:color w:val="FF0000"/>
          <w:szCs w:val="32"/>
        </w:rPr>
        <w:t>[詳附件2，P11]</w:t>
      </w:r>
      <w:r w:rsidRPr="00245C96">
        <w:rPr>
          <w:rFonts w:ascii="標楷體" w:hAnsi="標楷體" w:hint="eastAsia"/>
          <w:szCs w:val="32"/>
        </w:rPr>
        <w:t>，</w:t>
      </w:r>
      <w:proofErr w:type="gramStart"/>
      <w:r w:rsidRPr="00245C96">
        <w:rPr>
          <w:rFonts w:ascii="標楷體" w:hAnsi="標楷體" w:hint="eastAsia"/>
          <w:szCs w:val="32"/>
        </w:rPr>
        <w:t>查上開</w:t>
      </w:r>
      <w:proofErr w:type="gramEnd"/>
      <w:r w:rsidRPr="00245C96">
        <w:rPr>
          <w:rFonts w:ascii="標楷體" w:hAnsi="標楷體" w:hint="eastAsia"/>
          <w:szCs w:val="32"/>
        </w:rPr>
        <w:t>工程於遊憩中心、</w:t>
      </w:r>
      <w:proofErr w:type="gramStart"/>
      <w:r w:rsidRPr="00245C96">
        <w:rPr>
          <w:rFonts w:ascii="標楷體" w:hAnsi="標楷體" w:hint="eastAsia"/>
          <w:szCs w:val="32"/>
        </w:rPr>
        <w:t>影劇區</w:t>
      </w:r>
      <w:proofErr w:type="gramEnd"/>
      <w:r w:rsidRPr="00245C96">
        <w:rPr>
          <w:rFonts w:ascii="標楷體" w:hAnsi="標楷體" w:hint="eastAsia"/>
          <w:szCs w:val="32"/>
        </w:rPr>
        <w:t>、典藏庫房等購置旅遊資訊導</w:t>
      </w:r>
      <w:proofErr w:type="gramStart"/>
      <w:r w:rsidRPr="00245C96">
        <w:rPr>
          <w:rFonts w:ascii="標楷體" w:hAnsi="標楷體" w:hint="eastAsia"/>
          <w:szCs w:val="32"/>
        </w:rPr>
        <w:t>覽</w:t>
      </w:r>
      <w:proofErr w:type="gramEnd"/>
      <w:r w:rsidRPr="00245C96">
        <w:rPr>
          <w:rFonts w:ascii="標楷體" w:hAnsi="標楷體" w:hint="eastAsia"/>
          <w:szCs w:val="32"/>
        </w:rPr>
        <w:t>互動式螢幕木作檯面、43吋觸控式互動螢幕等6項設備</w:t>
      </w:r>
      <w:r w:rsidRPr="00245C96">
        <w:rPr>
          <w:rFonts w:ascii="標楷體" w:hAnsi="標楷體" w:hint="eastAsia"/>
          <w:color w:val="FF0000"/>
          <w:szCs w:val="32"/>
        </w:rPr>
        <w:t>[詳附件</w:t>
      </w:r>
      <w:r w:rsidR="00576ECD">
        <w:rPr>
          <w:rFonts w:ascii="標楷體" w:hAnsi="標楷體" w:hint="eastAsia"/>
          <w:color w:val="FF0000"/>
          <w:szCs w:val="32"/>
        </w:rPr>
        <w:t>2</w:t>
      </w:r>
      <w:r w:rsidRPr="00245C96">
        <w:rPr>
          <w:rFonts w:ascii="標楷體" w:hAnsi="標楷體" w:hint="eastAsia"/>
          <w:color w:val="FF0000"/>
          <w:szCs w:val="32"/>
        </w:rPr>
        <w:t>，P</w:t>
      </w:r>
      <w:r w:rsidR="00FF72B2">
        <w:rPr>
          <w:rFonts w:ascii="標楷體" w:hAnsi="標楷體" w:hint="eastAsia"/>
          <w:color w:val="FF0000"/>
          <w:szCs w:val="32"/>
        </w:rPr>
        <w:t>35-39</w:t>
      </w:r>
      <w:r w:rsidRPr="00245C96">
        <w:rPr>
          <w:rFonts w:ascii="標楷體" w:hAnsi="標楷體" w:hint="eastAsia"/>
          <w:color w:val="FF0000"/>
          <w:szCs w:val="32"/>
        </w:rPr>
        <w:t>]</w:t>
      </w:r>
      <w:r w:rsidRPr="00245C96">
        <w:rPr>
          <w:rFonts w:ascii="標楷體" w:hAnsi="標楷體" w:hint="eastAsia"/>
          <w:szCs w:val="32"/>
        </w:rPr>
        <w:t>，</w:t>
      </w:r>
      <w:r w:rsidR="007B0439" w:rsidRPr="007B0439">
        <w:rPr>
          <w:rFonts w:ascii="標楷體" w:hAnsi="標楷體" w:hint="eastAsia"/>
          <w:color w:val="FF0000"/>
          <w:szCs w:val="32"/>
        </w:rPr>
        <w:t>各項</w:t>
      </w:r>
      <w:r w:rsidRPr="00245C96">
        <w:rPr>
          <w:rFonts w:ascii="標楷體" w:hAnsi="標楷體" w:hint="eastAsia"/>
          <w:szCs w:val="32"/>
        </w:rPr>
        <w:t>金額已達</w:t>
      </w:r>
      <w:r w:rsidR="00A35C04">
        <w:rPr>
          <w:rFonts w:ascii="標楷體" w:hAnsi="標楷體" w:hint="eastAsia"/>
          <w:szCs w:val="32"/>
        </w:rPr>
        <w:t>1</w:t>
      </w:r>
      <w:r w:rsidRPr="00245C96">
        <w:rPr>
          <w:rFonts w:ascii="標楷體" w:hAnsi="標楷體" w:hint="eastAsia"/>
          <w:szCs w:val="32"/>
        </w:rPr>
        <w:t>萬元以上且使用年限在</w:t>
      </w:r>
      <w:r w:rsidR="00A35C04">
        <w:rPr>
          <w:rFonts w:ascii="標楷體" w:hAnsi="標楷體" w:hint="eastAsia"/>
          <w:szCs w:val="32"/>
        </w:rPr>
        <w:t>2</w:t>
      </w:r>
      <w:r w:rsidRPr="00245C96">
        <w:rPr>
          <w:rFonts w:ascii="標楷體" w:hAnsi="標楷體" w:hint="eastAsia"/>
          <w:szCs w:val="32"/>
        </w:rPr>
        <w:t>年以上之什項設備，合計總價46萬8</w:t>
      </w:r>
      <w:r w:rsidR="006F4C2B">
        <w:rPr>
          <w:rFonts w:ascii="標楷體" w:hAnsi="標楷體"/>
          <w:szCs w:val="32"/>
        </w:rPr>
        <w:t>,</w:t>
      </w:r>
      <w:r w:rsidRPr="00245C96">
        <w:rPr>
          <w:rFonts w:ascii="標楷體" w:hAnsi="標楷體" w:hint="eastAsia"/>
          <w:szCs w:val="32"/>
        </w:rPr>
        <w:t>034元，尚未依上開財產管理自治條例規定登帳列管(表</w:t>
      </w:r>
      <w:r w:rsidR="00576ECD">
        <w:rPr>
          <w:rFonts w:ascii="標楷體" w:hAnsi="標楷體" w:hint="eastAsia"/>
          <w:szCs w:val="32"/>
        </w:rPr>
        <w:t>5</w:t>
      </w:r>
      <w:r w:rsidRPr="00245C96">
        <w:rPr>
          <w:rFonts w:ascii="標楷體" w:hAnsi="標楷體" w:hint="eastAsia"/>
          <w:szCs w:val="32"/>
        </w:rPr>
        <w:t>)，核欠妥適，擬通知注意檢討改進，</w:t>
      </w:r>
      <w:proofErr w:type="gramStart"/>
      <w:r w:rsidR="007B0439" w:rsidRPr="007B0439">
        <w:rPr>
          <w:rFonts w:ascii="標楷體" w:hAnsi="標楷體" w:hint="eastAsia"/>
          <w:color w:val="FF0000"/>
          <w:szCs w:val="32"/>
        </w:rPr>
        <w:t>確</w:t>
      </w:r>
      <w:r w:rsidRPr="00245C96">
        <w:rPr>
          <w:rFonts w:ascii="標楷體" w:hAnsi="標楷體" w:hint="eastAsia"/>
          <w:szCs w:val="32"/>
        </w:rPr>
        <w:t>依相關</w:t>
      </w:r>
      <w:proofErr w:type="gramEnd"/>
      <w:r w:rsidRPr="00245C96">
        <w:rPr>
          <w:rFonts w:ascii="標楷體" w:hAnsi="標楷體" w:hint="eastAsia"/>
          <w:szCs w:val="32"/>
        </w:rPr>
        <w:t>規定辦理，並加強財產管理機制。</w:t>
      </w:r>
      <w:r w:rsidR="00245C96" w:rsidRPr="00245C96">
        <w:rPr>
          <w:rFonts w:ascii="標楷體" w:hAnsi="標楷體" w:hint="eastAsia"/>
          <w:szCs w:val="32"/>
        </w:rPr>
        <w:t>【查核人員：</w:t>
      </w:r>
      <w:r w:rsidR="00245C96">
        <w:rPr>
          <w:rFonts w:ascii="標楷體" w:hAnsi="標楷體" w:hint="eastAsia"/>
          <w:szCs w:val="32"/>
        </w:rPr>
        <w:t>楊仁文</w:t>
      </w:r>
      <w:r w:rsidR="00245C96" w:rsidRPr="00245C96">
        <w:rPr>
          <w:rFonts w:ascii="標楷體" w:hAnsi="標楷體" w:hint="eastAsia"/>
          <w:szCs w:val="32"/>
        </w:rPr>
        <w:t>，詳附件</w:t>
      </w:r>
      <w:r w:rsidR="00245C96">
        <w:rPr>
          <w:rFonts w:ascii="標楷體" w:hAnsi="標楷體" w:hint="eastAsia"/>
          <w:szCs w:val="32"/>
        </w:rPr>
        <w:t>2</w:t>
      </w:r>
      <w:r w:rsidR="00245C96" w:rsidRPr="00245C96">
        <w:rPr>
          <w:rFonts w:ascii="標楷體" w:hAnsi="標楷體" w:hint="eastAsia"/>
          <w:szCs w:val="32"/>
        </w:rPr>
        <w:t>】</w:t>
      </w:r>
    </w:p>
    <w:p w14:paraId="79678F57" w14:textId="3B0624BB" w:rsidR="009459F5" w:rsidRPr="0019300B" w:rsidRDefault="009459F5" w:rsidP="009459F5">
      <w:pPr>
        <w:snapToGrid w:val="0"/>
        <w:spacing w:beforeLines="50" w:before="228" w:line="288" w:lineRule="auto"/>
        <w:ind w:firstLineChars="253" w:firstLine="709"/>
        <w:jc w:val="center"/>
        <w:rPr>
          <w:rFonts w:ascii="標楷體" w:hAnsi="標楷體"/>
          <w:b/>
          <w:sz w:val="28"/>
          <w:szCs w:val="28"/>
        </w:rPr>
      </w:pPr>
      <w:r w:rsidRPr="0019300B">
        <w:rPr>
          <w:rFonts w:ascii="標楷體" w:hAnsi="標楷體" w:hint="eastAsia"/>
          <w:b/>
          <w:sz w:val="28"/>
          <w:szCs w:val="28"/>
        </w:rPr>
        <w:t>表</w:t>
      </w:r>
      <w:r w:rsidR="00576ECD">
        <w:rPr>
          <w:rFonts w:ascii="標楷體" w:hAnsi="標楷體" w:hint="eastAsia"/>
          <w:b/>
          <w:sz w:val="28"/>
          <w:szCs w:val="28"/>
        </w:rPr>
        <w:t>5</w:t>
      </w:r>
      <w:r w:rsidRPr="0019300B">
        <w:rPr>
          <w:rFonts w:ascii="標楷體" w:hAnsi="標楷體" w:hint="eastAsia"/>
          <w:b/>
          <w:sz w:val="28"/>
          <w:szCs w:val="28"/>
        </w:rPr>
        <w:t xml:space="preserve">  宜蘭縣大同鄉公所漏未列帳財產</w:t>
      </w:r>
    </w:p>
    <w:p w14:paraId="14F2F95D" w14:textId="77777777" w:rsidR="009459F5" w:rsidRPr="0019300B" w:rsidRDefault="009459F5" w:rsidP="00245C96">
      <w:pPr>
        <w:snapToGrid w:val="0"/>
        <w:spacing w:line="288" w:lineRule="auto"/>
        <w:ind w:right="-1"/>
        <w:jc w:val="right"/>
        <w:rPr>
          <w:rFonts w:ascii="標楷體" w:hAnsi="標楷體"/>
          <w:sz w:val="22"/>
          <w:szCs w:val="22"/>
        </w:rPr>
      </w:pPr>
      <w:r w:rsidRPr="0019300B">
        <w:rPr>
          <w:rFonts w:ascii="標楷體" w:hAnsi="標楷體" w:hint="eastAsia"/>
          <w:sz w:val="22"/>
          <w:szCs w:val="22"/>
        </w:rPr>
        <w:t>單位：新臺幣元</w:t>
      </w:r>
    </w:p>
    <w:tbl>
      <w:tblPr>
        <w:tblW w:w="807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1364"/>
        <w:gridCol w:w="2977"/>
        <w:gridCol w:w="1470"/>
        <w:gridCol w:w="932"/>
        <w:gridCol w:w="1336"/>
      </w:tblGrid>
      <w:tr w:rsidR="009459F5" w:rsidRPr="0019300B" w14:paraId="1B326401" w14:textId="77777777" w:rsidTr="003D2795">
        <w:trPr>
          <w:trHeight w:val="340"/>
          <w:tblHeader/>
        </w:trPr>
        <w:tc>
          <w:tcPr>
            <w:tcW w:w="1364" w:type="dxa"/>
            <w:shd w:val="clear" w:color="auto" w:fill="E7E6E6" w:themeFill="background2"/>
            <w:vAlign w:val="center"/>
          </w:tcPr>
          <w:p w14:paraId="485528E5" w14:textId="77777777" w:rsidR="009459F5" w:rsidRPr="0019300B" w:rsidRDefault="009459F5" w:rsidP="003D2795">
            <w:pPr>
              <w:snapToGrid w:val="0"/>
              <w:spacing w:line="288" w:lineRule="auto"/>
              <w:jc w:val="center"/>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存放地點</w:t>
            </w:r>
          </w:p>
        </w:tc>
        <w:tc>
          <w:tcPr>
            <w:tcW w:w="2977" w:type="dxa"/>
            <w:shd w:val="clear" w:color="auto" w:fill="E7E6E6" w:themeFill="background2"/>
            <w:noWrap/>
            <w:vAlign w:val="center"/>
          </w:tcPr>
          <w:p w14:paraId="060EB74E" w14:textId="77777777" w:rsidR="009459F5" w:rsidRPr="0019300B" w:rsidRDefault="009459F5" w:rsidP="003D2795">
            <w:pPr>
              <w:snapToGrid w:val="0"/>
              <w:spacing w:line="288" w:lineRule="auto"/>
              <w:jc w:val="center"/>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未列帳財產項目</w:t>
            </w:r>
          </w:p>
        </w:tc>
        <w:tc>
          <w:tcPr>
            <w:tcW w:w="1470" w:type="dxa"/>
            <w:shd w:val="clear" w:color="auto" w:fill="E7E6E6" w:themeFill="background2"/>
            <w:noWrap/>
            <w:vAlign w:val="center"/>
          </w:tcPr>
          <w:p w14:paraId="7D9AE434" w14:textId="77777777" w:rsidR="009459F5" w:rsidRPr="0019300B" w:rsidRDefault="009459F5" w:rsidP="003D2795">
            <w:pPr>
              <w:snapToGrid w:val="0"/>
              <w:spacing w:line="288" w:lineRule="auto"/>
              <w:jc w:val="center"/>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單價金額</w:t>
            </w:r>
          </w:p>
        </w:tc>
        <w:tc>
          <w:tcPr>
            <w:tcW w:w="932" w:type="dxa"/>
            <w:shd w:val="clear" w:color="auto" w:fill="E7E6E6" w:themeFill="background2"/>
            <w:vAlign w:val="center"/>
          </w:tcPr>
          <w:p w14:paraId="3A3199EC" w14:textId="77777777" w:rsidR="009459F5" w:rsidRPr="0019300B" w:rsidRDefault="009459F5" w:rsidP="003D2795">
            <w:pPr>
              <w:snapToGrid w:val="0"/>
              <w:spacing w:line="288" w:lineRule="auto"/>
              <w:jc w:val="center"/>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數量</w:t>
            </w:r>
          </w:p>
        </w:tc>
        <w:tc>
          <w:tcPr>
            <w:tcW w:w="1336" w:type="dxa"/>
            <w:shd w:val="clear" w:color="auto" w:fill="E7E6E6" w:themeFill="background2"/>
            <w:vAlign w:val="center"/>
          </w:tcPr>
          <w:p w14:paraId="1BEAD677" w14:textId="77777777" w:rsidR="009459F5" w:rsidRPr="0019300B" w:rsidRDefault="009459F5" w:rsidP="003D2795">
            <w:pPr>
              <w:snapToGrid w:val="0"/>
              <w:spacing w:line="288" w:lineRule="auto"/>
              <w:jc w:val="center"/>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總價</w:t>
            </w:r>
          </w:p>
        </w:tc>
      </w:tr>
      <w:tr w:rsidR="009459F5" w:rsidRPr="0019300B" w14:paraId="0F0A8724" w14:textId="77777777" w:rsidTr="00245C96">
        <w:trPr>
          <w:trHeight w:val="340"/>
          <w:tblHeader/>
        </w:trPr>
        <w:tc>
          <w:tcPr>
            <w:tcW w:w="4341" w:type="dxa"/>
            <w:gridSpan w:val="2"/>
            <w:vAlign w:val="center"/>
          </w:tcPr>
          <w:p w14:paraId="77334CDB" w14:textId="5FC25D68" w:rsidR="009459F5" w:rsidRPr="00931A50" w:rsidRDefault="009459F5" w:rsidP="00461739">
            <w:pPr>
              <w:snapToGrid w:val="0"/>
              <w:spacing w:line="288" w:lineRule="auto"/>
              <w:jc w:val="center"/>
              <w:rPr>
                <w:rFonts w:ascii="標楷體" w:hAnsi="標楷體" w:cs="新細明體"/>
                <w:b/>
                <w:color w:val="000000"/>
                <w:kern w:val="0"/>
                <w:sz w:val="24"/>
                <w:szCs w:val="24"/>
              </w:rPr>
            </w:pPr>
            <w:r w:rsidRPr="00931A50">
              <w:rPr>
                <w:rFonts w:ascii="標楷體" w:hAnsi="標楷體" w:cs="新細明體" w:hint="eastAsia"/>
                <w:b/>
                <w:color w:val="000000"/>
                <w:kern w:val="0"/>
                <w:sz w:val="24"/>
                <w:szCs w:val="24"/>
              </w:rPr>
              <w:t>合計</w:t>
            </w:r>
          </w:p>
        </w:tc>
        <w:tc>
          <w:tcPr>
            <w:tcW w:w="1470" w:type="dxa"/>
            <w:noWrap/>
            <w:vAlign w:val="center"/>
          </w:tcPr>
          <w:p w14:paraId="06186D3E" w14:textId="77777777" w:rsidR="009459F5" w:rsidRPr="00931A50" w:rsidRDefault="009459F5" w:rsidP="00461739">
            <w:pPr>
              <w:snapToGrid w:val="0"/>
              <w:spacing w:line="288" w:lineRule="auto"/>
              <w:jc w:val="right"/>
              <w:rPr>
                <w:rFonts w:ascii="標楷體" w:hAnsi="標楷體" w:cs="新細明體"/>
                <w:b/>
                <w:color w:val="000000"/>
                <w:kern w:val="0"/>
                <w:sz w:val="24"/>
                <w:szCs w:val="24"/>
              </w:rPr>
            </w:pPr>
          </w:p>
        </w:tc>
        <w:tc>
          <w:tcPr>
            <w:tcW w:w="932" w:type="dxa"/>
          </w:tcPr>
          <w:p w14:paraId="7223846A" w14:textId="77777777" w:rsidR="009459F5" w:rsidRPr="00931A50" w:rsidRDefault="009459F5" w:rsidP="00461739">
            <w:pPr>
              <w:snapToGrid w:val="0"/>
              <w:spacing w:line="288" w:lineRule="auto"/>
              <w:jc w:val="right"/>
              <w:rPr>
                <w:rFonts w:ascii="標楷體" w:hAnsi="標楷體" w:cs="新細明體"/>
                <w:b/>
                <w:color w:val="000000"/>
                <w:kern w:val="0"/>
                <w:sz w:val="24"/>
                <w:szCs w:val="24"/>
              </w:rPr>
            </w:pPr>
          </w:p>
        </w:tc>
        <w:tc>
          <w:tcPr>
            <w:tcW w:w="1336" w:type="dxa"/>
          </w:tcPr>
          <w:p w14:paraId="579BCCBE" w14:textId="77777777" w:rsidR="009459F5" w:rsidRPr="00931A50" w:rsidRDefault="009459F5" w:rsidP="00461739">
            <w:pPr>
              <w:snapToGrid w:val="0"/>
              <w:spacing w:line="288" w:lineRule="auto"/>
              <w:jc w:val="right"/>
              <w:rPr>
                <w:rFonts w:ascii="標楷體" w:hAnsi="標楷體" w:cs="新細明體"/>
                <w:b/>
                <w:color w:val="000000"/>
                <w:kern w:val="0"/>
                <w:sz w:val="24"/>
                <w:szCs w:val="24"/>
              </w:rPr>
            </w:pPr>
            <w:r w:rsidRPr="00931A50">
              <w:rPr>
                <w:rFonts w:ascii="標楷體" w:hAnsi="標楷體" w:cs="新細明體"/>
                <w:b/>
                <w:color w:val="000000"/>
                <w:kern w:val="0"/>
                <w:sz w:val="24"/>
                <w:szCs w:val="24"/>
              </w:rPr>
              <w:t>468,034</w:t>
            </w:r>
          </w:p>
        </w:tc>
      </w:tr>
      <w:tr w:rsidR="009459F5" w:rsidRPr="0019300B" w14:paraId="18FF9DE0" w14:textId="77777777" w:rsidTr="00245C96">
        <w:trPr>
          <w:trHeight w:val="340"/>
          <w:tblHeader/>
        </w:trPr>
        <w:tc>
          <w:tcPr>
            <w:tcW w:w="1364" w:type="dxa"/>
            <w:vMerge w:val="restart"/>
            <w:vAlign w:val="center"/>
          </w:tcPr>
          <w:p w14:paraId="21EF3C0F"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遊憩中心</w:t>
            </w:r>
          </w:p>
        </w:tc>
        <w:tc>
          <w:tcPr>
            <w:tcW w:w="2977" w:type="dxa"/>
            <w:noWrap/>
            <w:vAlign w:val="center"/>
          </w:tcPr>
          <w:p w14:paraId="71DFC5F7"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旅遊資訊導覽互動式螢幕木作檯面</w:t>
            </w:r>
          </w:p>
        </w:tc>
        <w:tc>
          <w:tcPr>
            <w:tcW w:w="1470" w:type="dxa"/>
            <w:noWrap/>
            <w:vAlign w:val="center"/>
          </w:tcPr>
          <w:p w14:paraId="30BA8F9D"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28</w:t>
            </w:r>
            <w:r w:rsidRPr="0019300B">
              <w:rPr>
                <w:rFonts w:ascii="標楷體" w:hAnsi="標楷體" w:cs="新細明體"/>
                <w:color w:val="000000"/>
                <w:kern w:val="0"/>
                <w:sz w:val="24"/>
                <w:szCs w:val="24"/>
              </w:rPr>
              <w:t>,</w:t>
            </w:r>
            <w:r w:rsidRPr="0019300B">
              <w:rPr>
                <w:rFonts w:ascii="標楷體" w:hAnsi="標楷體" w:cs="新細明體" w:hint="eastAsia"/>
                <w:color w:val="000000"/>
                <w:kern w:val="0"/>
                <w:sz w:val="24"/>
                <w:szCs w:val="24"/>
              </w:rPr>
              <w:t>161</w:t>
            </w:r>
          </w:p>
        </w:tc>
        <w:tc>
          <w:tcPr>
            <w:tcW w:w="932" w:type="dxa"/>
            <w:vAlign w:val="center"/>
          </w:tcPr>
          <w:p w14:paraId="00244FAF"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1</w:t>
            </w:r>
          </w:p>
        </w:tc>
        <w:tc>
          <w:tcPr>
            <w:tcW w:w="1336" w:type="dxa"/>
            <w:vAlign w:val="center"/>
          </w:tcPr>
          <w:p w14:paraId="0C11914B"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28</w:t>
            </w:r>
            <w:r w:rsidRPr="0019300B">
              <w:rPr>
                <w:rFonts w:ascii="標楷體" w:hAnsi="標楷體" w:cs="新細明體"/>
                <w:color w:val="000000"/>
                <w:kern w:val="0"/>
                <w:sz w:val="24"/>
                <w:szCs w:val="24"/>
              </w:rPr>
              <w:t>,</w:t>
            </w:r>
            <w:r w:rsidRPr="0019300B">
              <w:rPr>
                <w:rFonts w:ascii="標楷體" w:hAnsi="標楷體" w:cs="新細明體" w:hint="eastAsia"/>
                <w:color w:val="000000"/>
                <w:kern w:val="0"/>
                <w:sz w:val="24"/>
                <w:szCs w:val="24"/>
              </w:rPr>
              <w:t>161</w:t>
            </w:r>
          </w:p>
        </w:tc>
      </w:tr>
      <w:tr w:rsidR="009459F5" w:rsidRPr="0019300B" w14:paraId="5BD2F529" w14:textId="77777777" w:rsidTr="00245C96">
        <w:trPr>
          <w:trHeight w:val="340"/>
          <w:tblHeader/>
        </w:trPr>
        <w:tc>
          <w:tcPr>
            <w:tcW w:w="1364" w:type="dxa"/>
            <w:vMerge/>
            <w:vAlign w:val="center"/>
          </w:tcPr>
          <w:p w14:paraId="21586200"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p>
        </w:tc>
        <w:tc>
          <w:tcPr>
            <w:tcW w:w="2977" w:type="dxa"/>
            <w:noWrap/>
            <w:vAlign w:val="center"/>
          </w:tcPr>
          <w:p w14:paraId="56B4571A"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color w:val="000000"/>
                <w:kern w:val="0"/>
                <w:sz w:val="24"/>
                <w:szCs w:val="24"/>
              </w:rPr>
              <w:t>43</w:t>
            </w:r>
            <w:r w:rsidRPr="0019300B">
              <w:rPr>
                <w:rFonts w:ascii="標楷體" w:hAnsi="標楷體" w:cs="新細明體" w:hint="eastAsia"/>
                <w:color w:val="000000"/>
                <w:kern w:val="0"/>
                <w:sz w:val="24"/>
                <w:szCs w:val="24"/>
              </w:rPr>
              <w:t>吋觸控式互動螢幕</w:t>
            </w:r>
          </w:p>
        </w:tc>
        <w:tc>
          <w:tcPr>
            <w:tcW w:w="1470" w:type="dxa"/>
            <w:noWrap/>
            <w:vAlign w:val="center"/>
          </w:tcPr>
          <w:p w14:paraId="5F7E725F"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color w:val="000000"/>
                <w:kern w:val="0"/>
                <w:sz w:val="24"/>
                <w:szCs w:val="24"/>
              </w:rPr>
              <w:t>52,801</w:t>
            </w:r>
          </w:p>
        </w:tc>
        <w:tc>
          <w:tcPr>
            <w:tcW w:w="932" w:type="dxa"/>
            <w:vAlign w:val="center"/>
          </w:tcPr>
          <w:p w14:paraId="10F69AA7"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1</w:t>
            </w:r>
          </w:p>
        </w:tc>
        <w:tc>
          <w:tcPr>
            <w:tcW w:w="1336" w:type="dxa"/>
            <w:vAlign w:val="center"/>
          </w:tcPr>
          <w:p w14:paraId="5F97C0F9"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color w:val="000000"/>
                <w:kern w:val="0"/>
                <w:sz w:val="24"/>
                <w:szCs w:val="24"/>
              </w:rPr>
              <w:t>52,801</w:t>
            </w:r>
          </w:p>
        </w:tc>
      </w:tr>
      <w:tr w:rsidR="009459F5" w:rsidRPr="0019300B" w14:paraId="02068011" w14:textId="77777777" w:rsidTr="00245C96">
        <w:trPr>
          <w:trHeight w:val="340"/>
          <w:tblHeader/>
        </w:trPr>
        <w:tc>
          <w:tcPr>
            <w:tcW w:w="1364" w:type="dxa"/>
            <w:vMerge w:val="restart"/>
            <w:vAlign w:val="center"/>
          </w:tcPr>
          <w:p w14:paraId="47140487"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影劇區</w:t>
            </w:r>
          </w:p>
        </w:tc>
        <w:tc>
          <w:tcPr>
            <w:tcW w:w="2977" w:type="dxa"/>
            <w:noWrap/>
            <w:vAlign w:val="center"/>
          </w:tcPr>
          <w:p w14:paraId="65FE98B1"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開合式白板</w:t>
            </w:r>
          </w:p>
        </w:tc>
        <w:tc>
          <w:tcPr>
            <w:tcW w:w="1470" w:type="dxa"/>
            <w:noWrap/>
            <w:vAlign w:val="center"/>
          </w:tcPr>
          <w:p w14:paraId="73349C7C"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46</w:t>
            </w:r>
            <w:r w:rsidRPr="0019300B">
              <w:rPr>
                <w:rFonts w:ascii="標楷體" w:hAnsi="標楷體" w:cs="新細明體"/>
                <w:color w:val="000000"/>
                <w:kern w:val="0"/>
                <w:sz w:val="24"/>
                <w:szCs w:val="24"/>
              </w:rPr>
              <w:t>,</w:t>
            </w:r>
            <w:r w:rsidRPr="0019300B">
              <w:rPr>
                <w:rFonts w:ascii="標楷體" w:hAnsi="標楷體" w:cs="新細明體" w:hint="eastAsia"/>
                <w:color w:val="000000"/>
                <w:kern w:val="0"/>
                <w:sz w:val="24"/>
                <w:szCs w:val="24"/>
              </w:rPr>
              <w:t>641</w:t>
            </w:r>
          </w:p>
        </w:tc>
        <w:tc>
          <w:tcPr>
            <w:tcW w:w="932" w:type="dxa"/>
            <w:vAlign w:val="center"/>
          </w:tcPr>
          <w:p w14:paraId="44642740"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1</w:t>
            </w:r>
          </w:p>
        </w:tc>
        <w:tc>
          <w:tcPr>
            <w:tcW w:w="1336" w:type="dxa"/>
            <w:vAlign w:val="center"/>
          </w:tcPr>
          <w:p w14:paraId="514292CC"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46</w:t>
            </w:r>
            <w:r w:rsidRPr="0019300B">
              <w:rPr>
                <w:rFonts w:ascii="標楷體" w:hAnsi="標楷體" w:cs="新細明體"/>
                <w:color w:val="000000"/>
                <w:kern w:val="0"/>
                <w:sz w:val="24"/>
                <w:szCs w:val="24"/>
              </w:rPr>
              <w:t>,</w:t>
            </w:r>
            <w:r w:rsidRPr="0019300B">
              <w:rPr>
                <w:rFonts w:ascii="標楷體" w:hAnsi="標楷體" w:cs="新細明體" w:hint="eastAsia"/>
                <w:color w:val="000000"/>
                <w:kern w:val="0"/>
                <w:sz w:val="24"/>
                <w:szCs w:val="24"/>
              </w:rPr>
              <w:t>641</w:t>
            </w:r>
          </w:p>
        </w:tc>
      </w:tr>
      <w:tr w:rsidR="009459F5" w:rsidRPr="0019300B" w14:paraId="65FE8013" w14:textId="77777777" w:rsidTr="00245C96">
        <w:trPr>
          <w:trHeight w:val="646"/>
          <w:tblHeader/>
        </w:trPr>
        <w:tc>
          <w:tcPr>
            <w:tcW w:w="1364" w:type="dxa"/>
            <w:vMerge/>
            <w:vAlign w:val="center"/>
          </w:tcPr>
          <w:p w14:paraId="4E6BCB7D"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p>
        </w:tc>
        <w:tc>
          <w:tcPr>
            <w:tcW w:w="2977" w:type="dxa"/>
            <w:noWrap/>
            <w:vAlign w:val="center"/>
          </w:tcPr>
          <w:p w14:paraId="186A66E9"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color w:val="000000"/>
                <w:kern w:val="0"/>
                <w:sz w:val="24"/>
                <w:szCs w:val="24"/>
              </w:rPr>
              <w:t>75</w:t>
            </w:r>
            <w:r w:rsidRPr="0019300B">
              <w:rPr>
                <w:rFonts w:ascii="標楷體" w:hAnsi="標楷體" w:cs="新細明體" w:hint="eastAsia"/>
                <w:color w:val="000000"/>
                <w:kern w:val="0"/>
                <w:sz w:val="24"/>
                <w:szCs w:val="24"/>
              </w:rPr>
              <w:t>吋觸控式互動螢幕</w:t>
            </w:r>
          </w:p>
        </w:tc>
        <w:tc>
          <w:tcPr>
            <w:tcW w:w="1470" w:type="dxa"/>
            <w:noWrap/>
            <w:vAlign w:val="center"/>
          </w:tcPr>
          <w:p w14:paraId="44FAC3B9"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color w:val="000000"/>
                <w:kern w:val="0"/>
                <w:sz w:val="24"/>
                <w:szCs w:val="24"/>
              </w:rPr>
              <w:t>92,403</w:t>
            </w:r>
          </w:p>
        </w:tc>
        <w:tc>
          <w:tcPr>
            <w:tcW w:w="932" w:type="dxa"/>
            <w:vAlign w:val="center"/>
          </w:tcPr>
          <w:p w14:paraId="63336A32"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1</w:t>
            </w:r>
          </w:p>
        </w:tc>
        <w:tc>
          <w:tcPr>
            <w:tcW w:w="1336" w:type="dxa"/>
            <w:vAlign w:val="center"/>
          </w:tcPr>
          <w:p w14:paraId="467DDFC6"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color w:val="000000"/>
                <w:kern w:val="0"/>
                <w:sz w:val="24"/>
                <w:szCs w:val="24"/>
              </w:rPr>
              <w:t>92,403</w:t>
            </w:r>
          </w:p>
        </w:tc>
      </w:tr>
      <w:tr w:rsidR="009459F5" w:rsidRPr="0019300B" w14:paraId="390CB1C5" w14:textId="77777777" w:rsidTr="00245C96">
        <w:trPr>
          <w:trHeight w:val="646"/>
          <w:tblHeader/>
        </w:trPr>
        <w:tc>
          <w:tcPr>
            <w:tcW w:w="1364" w:type="dxa"/>
            <w:vMerge w:val="restart"/>
            <w:vAlign w:val="center"/>
          </w:tcPr>
          <w:p w14:paraId="6F844E3D"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典藏庫房</w:t>
            </w:r>
          </w:p>
        </w:tc>
        <w:tc>
          <w:tcPr>
            <w:tcW w:w="2977" w:type="dxa"/>
            <w:noWrap/>
            <w:vAlign w:val="center"/>
          </w:tcPr>
          <w:p w14:paraId="41BA653C"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恆溫恆濕設備</w:t>
            </w:r>
          </w:p>
        </w:tc>
        <w:tc>
          <w:tcPr>
            <w:tcW w:w="1470" w:type="dxa"/>
            <w:noWrap/>
            <w:vAlign w:val="center"/>
          </w:tcPr>
          <w:p w14:paraId="26CA7801"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color w:val="000000"/>
                <w:kern w:val="0"/>
                <w:sz w:val="24"/>
                <w:szCs w:val="24"/>
              </w:rPr>
              <w:t>139,044</w:t>
            </w:r>
          </w:p>
        </w:tc>
        <w:tc>
          <w:tcPr>
            <w:tcW w:w="932" w:type="dxa"/>
            <w:vAlign w:val="center"/>
          </w:tcPr>
          <w:p w14:paraId="406A8399"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1</w:t>
            </w:r>
          </w:p>
        </w:tc>
        <w:tc>
          <w:tcPr>
            <w:tcW w:w="1336" w:type="dxa"/>
            <w:vAlign w:val="center"/>
          </w:tcPr>
          <w:p w14:paraId="51475820"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color w:val="000000"/>
                <w:kern w:val="0"/>
                <w:sz w:val="24"/>
                <w:szCs w:val="24"/>
              </w:rPr>
              <w:t>139,044</w:t>
            </w:r>
          </w:p>
        </w:tc>
      </w:tr>
      <w:tr w:rsidR="009459F5" w:rsidRPr="0019300B" w14:paraId="5A0FEC9D" w14:textId="77777777" w:rsidTr="00245C96">
        <w:trPr>
          <w:trHeight w:val="646"/>
          <w:tblHeader/>
        </w:trPr>
        <w:tc>
          <w:tcPr>
            <w:tcW w:w="1364" w:type="dxa"/>
            <w:vMerge/>
            <w:vAlign w:val="center"/>
          </w:tcPr>
          <w:p w14:paraId="370CACDB"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p>
        </w:tc>
        <w:tc>
          <w:tcPr>
            <w:tcW w:w="2977" w:type="dxa"/>
            <w:noWrap/>
            <w:vAlign w:val="center"/>
          </w:tcPr>
          <w:p w14:paraId="7C5022AC" w14:textId="77777777" w:rsidR="009459F5" w:rsidRPr="0019300B" w:rsidRDefault="009459F5" w:rsidP="00461739">
            <w:pPr>
              <w:snapToGrid w:val="0"/>
              <w:spacing w:line="288" w:lineRule="auto"/>
              <w:jc w:val="both"/>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中型固定架</w:t>
            </w:r>
          </w:p>
        </w:tc>
        <w:tc>
          <w:tcPr>
            <w:tcW w:w="1470" w:type="dxa"/>
            <w:noWrap/>
            <w:vAlign w:val="center"/>
          </w:tcPr>
          <w:p w14:paraId="294F2DE0"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27</w:t>
            </w:r>
            <w:r w:rsidRPr="0019300B">
              <w:rPr>
                <w:rFonts w:ascii="標楷體" w:hAnsi="標楷體" w:cs="新細明體"/>
                <w:color w:val="000000"/>
                <w:kern w:val="0"/>
                <w:sz w:val="24"/>
                <w:szCs w:val="24"/>
              </w:rPr>
              <w:t>,</w:t>
            </w:r>
            <w:r w:rsidRPr="0019300B">
              <w:rPr>
                <w:rFonts w:ascii="標楷體" w:hAnsi="標楷體" w:cs="新細明體" w:hint="eastAsia"/>
                <w:color w:val="000000"/>
                <w:kern w:val="0"/>
                <w:sz w:val="24"/>
                <w:szCs w:val="24"/>
              </w:rPr>
              <w:t>246</w:t>
            </w:r>
          </w:p>
        </w:tc>
        <w:tc>
          <w:tcPr>
            <w:tcW w:w="932" w:type="dxa"/>
            <w:vAlign w:val="center"/>
          </w:tcPr>
          <w:p w14:paraId="5D9FBAEC"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4</w:t>
            </w:r>
          </w:p>
        </w:tc>
        <w:tc>
          <w:tcPr>
            <w:tcW w:w="1336" w:type="dxa"/>
            <w:vAlign w:val="center"/>
          </w:tcPr>
          <w:p w14:paraId="53D2D3B0" w14:textId="77777777" w:rsidR="009459F5" w:rsidRPr="0019300B" w:rsidRDefault="009459F5" w:rsidP="00461739">
            <w:pPr>
              <w:snapToGrid w:val="0"/>
              <w:spacing w:line="288" w:lineRule="auto"/>
              <w:jc w:val="right"/>
              <w:rPr>
                <w:rFonts w:ascii="標楷體" w:hAnsi="標楷體" w:cs="新細明體"/>
                <w:color w:val="000000"/>
                <w:kern w:val="0"/>
                <w:sz w:val="24"/>
                <w:szCs w:val="24"/>
              </w:rPr>
            </w:pPr>
            <w:r w:rsidRPr="0019300B">
              <w:rPr>
                <w:rFonts w:ascii="標楷體" w:hAnsi="標楷體" w:cs="新細明體" w:hint="eastAsia"/>
                <w:color w:val="000000"/>
                <w:kern w:val="0"/>
                <w:sz w:val="24"/>
                <w:szCs w:val="24"/>
              </w:rPr>
              <w:t>108,984</w:t>
            </w:r>
          </w:p>
        </w:tc>
      </w:tr>
    </w:tbl>
    <w:p w14:paraId="2FF52F88" w14:textId="3D2E2096" w:rsidR="009459F5" w:rsidRDefault="009459F5" w:rsidP="009459F5">
      <w:pPr>
        <w:snapToGrid w:val="0"/>
        <w:spacing w:line="288" w:lineRule="auto"/>
        <w:ind w:firstLineChars="496" w:firstLine="992"/>
        <w:rPr>
          <w:rFonts w:ascii="標楷體" w:hAnsi="標楷體"/>
          <w:sz w:val="20"/>
        </w:rPr>
      </w:pPr>
      <w:r w:rsidRPr="003306F4">
        <w:rPr>
          <w:rFonts w:ascii="標楷體" w:hAnsi="標楷體" w:hint="eastAsia"/>
          <w:sz w:val="20"/>
        </w:rPr>
        <w:t>資料來源：整理自大同鄉公所提供資料。</w:t>
      </w:r>
    </w:p>
    <w:p w14:paraId="2DA4EA98" w14:textId="3E1F2FE0" w:rsidR="00A12EED" w:rsidRDefault="00A12EED" w:rsidP="009459F5">
      <w:pPr>
        <w:snapToGrid w:val="0"/>
        <w:spacing w:line="288" w:lineRule="auto"/>
        <w:ind w:firstLineChars="496" w:firstLine="992"/>
        <w:rPr>
          <w:rFonts w:ascii="標楷體" w:hAnsi="標楷體"/>
          <w:sz w:val="20"/>
        </w:rPr>
      </w:pPr>
    </w:p>
    <w:p w14:paraId="4D7C779F" w14:textId="08907F8C" w:rsidR="00A12EED" w:rsidRDefault="00A12EED" w:rsidP="009459F5">
      <w:pPr>
        <w:snapToGrid w:val="0"/>
        <w:spacing w:line="288" w:lineRule="auto"/>
        <w:ind w:firstLineChars="496" w:firstLine="992"/>
        <w:rPr>
          <w:rFonts w:ascii="標楷體" w:hAnsi="標楷體"/>
          <w:sz w:val="20"/>
        </w:rPr>
      </w:pPr>
    </w:p>
    <w:p w14:paraId="2A79C366" w14:textId="77777777" w:rsidR="00A12EED" w:rsidRPr="003306F4" w:rsidRDefault="00A12EED" w:rsidP="009459F5">
      <w:pPr>
        <w:snapToGrid w:val="0"/>
        <w:spacing w:line="288" w:lineRule="auto"/>
        <w:ind w:firstLineChars="496" w:firstLine="992"/>
        <w:rPr>
          <w:rFonts w:ascii="標楷體" w:hAnsi="標楷體"/>
          <w:sz w:val="20"/>
        </w:rPr>
      </w:pPr>
    </w:p>
    <w:p w14:paraId="5C921969" w14:textId="446B0BA1" w:rsidR="00015EAB" w:rsidRPr="00FD027F" w:rsidRDefault="000D6412" w:rsidP="00F53773">
      <w:pPr>
        <w:pStyle w:val="1"/>
        <w:widowControl w:val="0"/>
        <w:kinsoku/>
        <w:overflowPunct w:val="0"/>
        <w:autoSpaceDE w:val="0"/>
        <w:autoSpaceDN w:val="0"/>
        <w:spacing w:line="520" w:lineRule="atLeast"/>
        <w:rPr>
          <w:rFonts w:hAnsi="標楷體"/>
          <w:b/>
        </w:rPr>
      </w:pPr>
      <w:r w:rsidRPr="00FD027F">
        <w:rPr>
          <w:rFonts w:hAnsi="標楷體"/>
          <w:b/>
        </w:rPr>
        <w:t>捌、擬議處理意見</w:t>
      </w:r>
    </w:p>
    <w:p w14:paraId="4B8602D2" w14:textId="1FFE147E" w:rsidR="001D550A" w:rsidRDefault="001D550A" w:rsidP="006B6DD8">
      <w:pPr>
        <w:pStyle w:val="24"/>
        <w:wordWrap w:val="0"/>
        <w:overflowPunct w:val="0"/>
        <w:spacing w:after="0" w:line="520" w:lineRule="exact"/>
        <w:ind w:leftChars="177" w:left="566" w:firstLineChars="200" w:firstLine="640"/>
        <w:jc w:val="both"/>
        <w:rPr>
          <w:rFonts w:hAnsi="標楷體"/>
          <w:color w:val="000000" w:themeColor="text1"/>
        </w:rPr>
      </w:pPr>
      <w:r w:rsidRPr="00095597">
        <w:rPr>
          <w:rFonts w:ascii="標楷體" w:hAnsi="標楷體" w:hint="eastAsia"/>
          <w:color w:val="000000" w:themeColor="text1"/>
          <w:szCs w:val="24"/>
        </w:rPr>
        <w:lastRenderedPageBreak/>
        <w:t>上開</w:t>
      </w:r>
      <w:r w:rsidRPr="00095597">
        <w:rPr>
          <w:rFonts w:ascii="標楷體" w:hAnsi="標楷體" w:hint="eastAsia"/>
          <w:color w:val="000000" w:themeColor="text1"/>
        </w:rPr>
        <w:t>查核意見，擬</w:t>
      </w:r>
      <w:r w:rsidR="00575A9C">
        <w:rPr>
          <w:rFonts w:ascii="標楷體" w:hAnsi="標楷體" w:hint="eastAsia"/>
          <w:color w:val="000000" w:themeColor="text1"/>
        </w:rPr>
        <w:t>分別</w:t>
      </w:r>
      <w:r w:rsidRPr="00095597">
        <w:rPr>
          <w:rFonts w:ascii="標楷體" w:hAnsi="標楷體" w:hint="eastAsia"/>
          <w:color w:val="000000" w:themeColor="text1"/>
        </w:rPr>
        <w:t>通知</w:t>
      </w:r>
      <w:r w:rsidR="006B6DD8">
        <w:rPr>
          <w:rFonts w:ascii="標楷體" w:hAnsi="標楷體" w:hint="eastAsia"/>
          <w:color w:val="000000" w:themeColor="text1"/>
        </w:rPr>
        <w:t>南澳鄉及大同鄉</w:t>
      </w:r>
      <w:r w:rsidRPr="000E716B">
        <w:rPr>
          <w:rFonts w:ascii="標楷體" w:hAnsi="標楷體" w:hint="eastAsia"/>
          <w:snapToGrid w:val="0"/>
          <w:color w:val="FF0000"/>
        </w:rPr>
        <w:t>公所</w:t>
      </w:r>
      <w:r>
        <w:rPr>
          <w:rFonts w:ascii="標楷體" w:hAnsi="標楷體" w:hint="eastAsia"/>
          <w:snapToGrid w:val="0"/>
          <w:color w:val="000000" w:themeColor="text1"/>
        </w:rPr>
        <w:t>注意檢討改善</w:t>
      </w:r>
      <w:r w:rsidRPr="00095597">
        <w:rPr>
          <w:rFonts w:ascii="標楷體" w:hAnsi="標楷體" w:hint="eastAsia"/>
          <w:color w:val="000000" w:themeColor="text1"/>
        </w:rPr>
        <w:t>，並將調查結果</w:t>
      </w:r>
      <w:r>
        <w:rPr>
          <w:rFonts w:ascii="標楷體" w:hAnsi="標楷體" w:hint="eastAsia"/>
          <w:color w:val="000000" w:themeColor="text1"/>
        </w:rPr>
        <w:t>(</w:t>
      </w:r>
      <w:r w:rsidRPr="00B906B3">
        <w:rPr>
          <w:rFonts w:ascii="標楷體" w:hAnsi="標楷體"/>
        </w:rPr>
        <w:t>調查</w:t>
      </w:r>
      <w:r>
        <w:rPr>
          <w:rFonts w:ascii="標楷體" w:hAnsi="標楷體" w:hint="eastAsia"/>
        </w:rPr>
        <w:t>報告</w:t>
      </w:r>
      <w:r w:rsidRPr="00D71521">
        <w:rPr>
          <w:rFonts w:ascii="標楷體" w:hAnsi="標楷體" w:hint="eastAsia"/>
        </w:rPr>
        <w:t>及審核通知</w:t>
      </w:r>
      <w:r>
        <w:rPr>
          <w:rFonts w:ascii="標楷體" w:hAnsi="標楷體"/>
          <w:color w:val="000000" w:themeColor="text1"/>
        </w:rPr>
        <w:t>)</w:t>
      </w:r>
      <w:r w:rsidRPr="00095597">
        <w:rPr>
          <w:rFonts w:ascii="標楷體" w:hAnsi="標楷體" w:hint="eastAsia"/>
          <w:color w:val="000000" w:themeColor="text1"/>
        </w:rPr>
        <w:t>函送</w:t>
      </w:r>
      <w:r w:rsidRPr="00B906B3">
        <w:rPr>
          <w:rFonts w:ascii="標楷體" w:hAnsi="標楷體"/>
        </w:rPr>
        <w:t>第五廳</w:t>
      </w:r>
      <w:r w:rsidRPr="00095597">
        <w:rPr>
          <w:rFonts w:ascii="標楷體" w:hAnsi="標楷體" w:hint="eastAsia"/>
          <w:color w:val="000000" w:themeColor="text1"/>
        </w:rPr>
        <w:t>彙辦</w:t>
      </w:r>
      <w:r w:rsidRPr="00B906B3">
        <w:rPr>
          <w:rFonts w:ascii="標楷體" w:hAnsi="標楷體"/>
        </w:rPr>
        <w:t>，電子檔案</w:t>
      </w:r>
      <w:r>
        <w:rPr>
          <w:rFonts w:ascii="標楷體" w:hAnsi="標楷體" w:hint="eastAsia"/>
        </w:rPr>
        <w:t>另</w:t>
      </w:r>
      <w:r w:rsidRPr="00B906B3">
        <w:rPr>
          <w:rFonts w:ascii="標楷體" w:hAnsi="標楷體"/>
        </w:rPr>
        <w:t>送至</w:t>
      </w:r>
      <w:r>
        <w:rPr>
          <w:rFonts w:ascii="標楷體" w:hAnsi="標楷體" w:hint="eastAsia"/>
        </w:rPr>
        <w:t>第五廳承辦人員</w:t>
      </w:r>
      <w:r w:rsidRPr="00B906B3">
        <w:rPr>
          <w:rFonts w:ascii="標楷體" w:hAnsi="標楷體" w:hint="eastAsia"/>
        </w:rPr>
        <w:t>電子郵件信箱</w:t>
      </w:r>
      <w:r w:rsidR="007F287F" w:rsidRPr="007F287F">
        <w:rPr>
          <w:rFonts w:ascii="標楷體" w:hAnsi="標楷體" w:cs="New Gulim" w:hint="eastAsia"/>
          <w:color w:val="FF0000"/>
          <w:kern w:val="0"/>
          <w:szCs w:val="32"/>
        </w:rPr>
        <w:t>(</w:t>
      </w:r>
      <w:r w:rsidR="007F287F" w:rsidRPr="007F287F">
        <w:rPr>
          <w:rFonts w:ascii="標楷體" w:hAnsi="標楷體" w:cs="New Gulim"/>
          <w:color w:val="FF0000"/>
          <w:kern w:val="0"/>
          <w:szCs w:val="32"/>
        </w:rPr>
        <w:t>phuang</w:t>
      </w:r>
      <w:r w:rsidR="007F287F" w:rsidRPr="007F287F">
        <w:rPr>
          <w:rFonts w:ascii="標楷體" w:hAnsi="標楷體" w:cs="New Gulim" w:hint="eastAsia"/>
          <w:color w:val="FF0000"/>
          <w:kern w:val="0"/>
          <w:szCs w:val="32"/>
        </w:rPr>
        <w:t>@mail.audit.gov.tw)</w:t>
      </w:r>
      <w:r w:rsidRPr="007F287F">
        <w:rPr>
          <w:rFonts w:ascii="標楷體" w:hAnsi="標楷體" w:hint="eastAsia"/>
          <w:color w:val="000000" w:themeColor="text1"/>
        </w:rPr>
        <w:t>。</w:t>
      </w:r>
    </w:p>
    <w:p w14:paraId="18DAB1C0" w14:textId="1D0E6003" w:rsidR="001B6BC9" w:rsidRPr="00FD027F" w:rsidRDefault="00CA5896" w:rsidP="005F3FCD">
      <w:pPr>
        <w:pStyle w:val="1"/>
        <w:widowControl w:val="0"/>
        <w:kinsoku/>
        <w:overflowPunct w:val="0"/>
        <w:autoSpaceDE w:val="0"/>
        <w:autoSpaceDN w:val="0"/>
        <w:spacing w:line="520" w:lineRule="atLeast"/>
        <w:rPr>
          <w:rFonts w:hAnsi="標楷體"/>
          <w:b/>
        </w:rPr>
      </w:pPr>
      <w:r w:rsidRPr="00FD027F">
        <w:rPr>
          <w:rFonts w:hAnsi="標楷體"/>
          <w:b/>
        </w:rPr>
        <w:t>玖</w:t>
      </w:r>
      <w:r w:rsidR="001B6BC9" w:rsidRPr="00FD027F">
        <w:rPr>
          <w:rFonts w:hAnsi="標楷體"/>
          <w:b/>
        </w:rPr>
        <w:t>、</w:t>
      </w:r>
      <w:r w:rsidRPr="00FD027F">
        <w:rPr>
          <w:rFonts w:hAnsi="標楷體"/>
          <w:b/>
        </w:rPr>
        <w:t>附錄</w:t>
      </w:r>
    </w:p>
    <w:p w14:paraId="0A56AECB" w14:textId="77777777" w:rsidR="001D550A" w:rsidRPr="00095597" w:rsidRDefault="001D550A" w:rsidP="00AB181C">
      <w:pPr>
        <w:pStyle w:val="aff5"/>
        <w:widowControl w:val="0"/>
        <w:numPr>
          <w:ilvl w:val="0"/>
          <w:numId w:val="8"/>
        </w:numPr>
        <w:overflowPunct w:val="0"/>
        <w:topLinePunct/>
        <w:snapToGrid w:val="0"/>
        <w:spacing w:before="120" w:line="480" w:lineRule="exact"/>
        <w:ind w:leftChars="0" w:left="958"/>
        <w:jc w:val="both"/>
        <w:rPr>
          <w:rFonts w:ascii="標楷體" w:hAnsi="標楷體"/>
          <w:color w:val="000000" w:themeColor="text1"/>
        </w:rPr>
      </w:pPr>
      <w:r w:rsidRPr="00095597">
        <w:rPr>
          <w:rFonts w:ascii="標楷體" w:hAnsi="標楷體" w:hint="eastAsia"/>
          <w:color w:val="000000" w:themeColor="text1"/>
        </w:rPr>
        <w:t>抽查紀錄(工作底稿)</w:t>
      </w:r>
    </w:p>
    <w:p w14:paraId="74080B30" w14:textId="695998F9" w:rsidR="00ED4E23" w:rsidRPr="006D43B2" w:rsidRDefault="001D550A" w:rsidP="00AB181C">
      <w:pPr>
        <w:pStyle w:val="aff5"/>
        <w:widowControl w:val="0"/>
        <w:numPr>
          <w:ilvl w:val="0"/>
          <w:numId w:val="8"/>
        </w:numPr>
        <w:overflowPunct w:val="0"/>
        <w:topLinePunct/>
        <w:autoSpaceDE w:val="0"/>
        <w:autoSpaceDN w:val="0"/>
        <w:adjustRightInd w:val="0"/>
        <w:snapToGrid w:val="0"/>
        <w:spacing w:before="120" w:line="520" w:lineRule="atLeast"/>
        <w:ind w:leftChars="0" w:left="958"/>
        <w:jc w:val="both"/>
        <w:textAlignment w:val="baseline"/>
        <w:rPr>
          <w:rFonts w:hAnsi="標楷體"/>
          <w:b/>
        </w:rPr>
      </w:pPr>
      <w:r w:rsidRPr="006D43B2">
        <w:rPr>
          <w:rFonts w:ascii="標楷體" w:hAnsi="標楷體" w:hint="eastAsia"/>
          <w:color w:val="000000" w:themeColor="text1"/>
        </w:rPr>
        <w:t>調查計畫</w:t>
      </w:r>
    </w:p>
    <w:sectPr w:rsidR="00ED4E23" w:rsidRPr="006D43B2" w:rsidSect="00962008">
      <w:footerReference w:type="default" r:id="rId8"/>
      <w:footnotePr>
        <w:numFmt w:val="decimalFullWidth"/>
      </w:footnotePr>
      <w:endnotePr>
        <w:numFmt w:val="decimalFullWidth"/>
      </w:endnotePr>
      <w:pgSz w:w="11907" w:h="16840" w:code="9"/>
      <w:pgMar w:top="1134" w:right="1418" w:bottom="1134" w:left="1418" w:header="851" w:footer="680" w:gutter="0"/>
      <w:pgNumType w:start="1"/>
      <w:cols w:space="425"/>
      <w:docGrid w:type="lines" w:linePitch="457" w:charSpace="4127"/>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B4EB8E" w14:textId="77777777" w:rsidR="006A1EE7" w:rsidRDefault="006A1EE7">
      <w:pPr>
        <w:ind w:firstLine="640"/>
      </w:pPr>
      <w:r>
        <w:separator/>
      </w:r>
    </w:p>
  </w:endnote>
  <w:endnote w:type="continuationSeparator" w:id="0">
    <w:p w14:paraId="168285FF" w14:textId="77777777" w:rsidR="006A1EE7" w:rsidRDefault="006A1EE7">
      <w:pPr>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өũ">
    <w:altName w:val="Times New Roman"/>
    <w:panose1 w:val="00000000000000000000"/>
    <w:charset w:val="00"/>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F">
    <w:altName w:val="Times New Roman"/>
    <w:charset w:val="00"/>
    <w:family w:val="auto"/>
    <w:pitch w:val="variable"/>
  </w:font>
  <w:font w:name="New Gulim">
    <w:altName w:val="全字庫正宋體"/>
    <w:charset w:val="81"/>
    <w:family w:val="roman"/>
    <w:pitch w:val="variable"/>
    <w:sig w:usb0="00000000" w:usb1="7F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4B6841" w14:textId="2B9B746D" w:rsidR="00C20A03" w:rsidRDefault="00C20A03" w:rsidP="00CF11A9">
    <w:pPr>
      <w:pStyle w:val="af1"/>
      <w:ind w:firstLine="400"/>
      <w:jc w:val="center"/>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sidR="00BF420B">
      <w:rPr>
        <w:noProof/>
        <w:kern w:val="0"/>
      </w:rPr>
      <w:t>9</w:t>
    </w:r>
    <w:r>
      <w:rPr>
        <w:kern w:val="0"/>
      </w:rPr>
      <w:fldChar w:fldCharType="end"/>
    </w:r>
    <w:r>
      <w:rPr>
        <w:rFonts w:hint="eastAsia"/>
        <w:kern w:val="0"/>
      </w:rPr>
      <w:t xml:space="preserve"> </w:t>
    </w:r>
    <w:r>
      <w:rPr>
        <w:rFonts w:hint="eastAsia"/>
        <w:kern w:val="0"/>
      </w:rPr>
      <w:t>頁，共</w:t>
    </w:r>
    <w:r>
      <w:rPr>
        <w:rFonts w:hint="eastAsia"/>
        <w:kern w:val="0"/>
      </w:rPr>
      <w:t xml:space="preserve"> </w:t>
    </w:r>
    <w:r>
      <w:rPr>
        <w:kern w:val="0"/>
      </w:rPr>
      <w:fldChar w:fldCharType="begin"/>
    </w:r>
    <w:r>
      <w:rPr>
        <w:kern w:val="0"/>
      </w:rPr>
      <w:instrText xml:space="preserve"> NUMPAGES </w:instrText>
    </w:r>
    <w:r>
      <w:rPr>
        <w:kern w:val="0"/>
      </w:rPr>
      <w:fldChar w:fldCharType="separate"/>
    </w:r>
    <w:r w:rsidR="00BF420B">
      <w:rPr>
        <w:noProof/>
        <w:kern w:val="0"/>
      </w:rPr>
      <w:t>9</w:t>
    </w:r>
    <w:r>
      <w:rPr>
        <w:kern w:val="0"/>
      </w:rPr>
      <w:fldChar w:fldCharType="end"/>
    </w:r>
    <w:r>
      <w:rPr>
        <w:rFonts w:hint="eastAsia"/>
        <w:kern w:val="0"/>
      </w:rPr>
      <w:t xml:space="preserve"> </w:t>
    </w:r>
    <w:r>
      <w:rPr>
        <w:rFonts w:hint="eastAsia"/>
        <w:kern w:val="0"/>
      </w:rPr>
      <w:t>頁</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185F58" w14:textId="77777777" w:rsidR="006A1EE7" w:rsidRDefault="006A1EE7">
      <w:pPr>
        <w:ind w:firstLine="640"/>
      </w:pPr>
      <w:r>
        <w:separator/>
      </w:r>
    </w:p>
  </w:footnote>
  <w:footnote w:type="continuationSeparator" w:id="0">
    <w:p w14:paraId="2AACCDD4" w14:textId="77777777" w:rsidR="006A1EE7" w:rsidRDefault="006A1EE7">
      <w:pPr>
        <w:ind w:firstLine="64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81F43FE"/>
    <w:multiLevelType w:val="hybridMultilevel"/>
    <w:tmpl w:val="58C275BC"/>
    <w:lvl w:ilvl="0" w:tplc="74685D60">
      <w:start w:val="1"/>
      <w:numFmt w:val="taiwaneseCountingThousand"/>
      <w:pStyle w:val="a"/>
      <w:lvlText w:val="附圖%1、"/>
      <w:lvlJc w:val="left"/>
      <w:pPr>
        <w:tabs>
          <w:tab w:val="num" w:pos="1440"/>
        </w:tabs>
        <w:ind w:left="695" w:hanging="695"/>
      </w:pPr>
      <w:rPr>
        <w:rFonts w:ascii="標楷體" w:eastAsia="標楷體" w:hint="eastAsia"/>
        <w:b w:val="0"/>
        <w:i w:val="0"/>
        <w:sz w:val="32"/>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E3D5DB7"/>
    <w:multiLevelType w:val="multilevel"/>
    <w:tmpl w:val="A29CD620"/>
    <w:lvl w:ilvl="0">
      <w:start w:val="1"/>
      <w:numFmt w:val="ideographLegalTraditional"/>
      <w:suff w:val="nothing"/>
      <w:lvlText w:val="%1、"/>
      <w:lvlJc w:val="left"/>
      <w:pPr>
        <w:ind w:left="699" w:hanging="699"/>
      </w:pPr>
      <w:rPr>
        <w:rFonts w:ascii="標楷體" w:eastAsia="標楷體" w:hint="eastAsia"/>
        <w:b w:val="0"/>
        <w:i w:val="0"/>
        <w:snapToGrid/>
        <w:spacing w:val="0"/>
        <w:w w:val="100"/>
        <w:position w:val="0"/>
        <w:sz w:val="32"/>
        <w:lang w:val="en-US"/>
      </w:rPr>
    </w:lvl>
    <w:lvl w:ilvl="1">
      <w:start w:val="1"/>
      <w:numFmt w:val="taiwaneseCountingThousand"/>
      <w:suff w:val="nothing"/>
      <w:lvlText w:val="%2、"/>
      <w:lvlJc w:val="left"/>
      <w:pPr>
        <w:ind w:left="1690" w:hanging="697"/>
      </w:pPr>
      <w:rPr>
        <w:rFonts w:ascii="標楷體" w:eastAsia="標楷體" w:hint="eastAsia"/>
        <w:b/>
        <w:bCs w:val="0"/>
        <w:i w:val="0"/>
        <w:snapToGrid/>
        <w:spacing w:val="0"/>
        <w:w w:val="100"/>
        <w:position w:val="0"/>
        <w:sz w:val="32"/>
        <w:em w:val="none"/>
        <w:lang w:val="en-US"/>
      </w:rPr>
    </w:lvl>
    <w:lvl w:ilvl="2">
      <w:start w:val="1"/>
      <w:numFmt w:val="taiwaneseCountingThousand"/>
      <w:lvlText w:val="(%3)"/>
      <w:lvlJc w:val="left"/>
      <w:pPr>
        <w:tabs>
          <w:tab w:val="num" w:pos="360"/>
        </w:tabs>
      </w:pPr>
      <w:rPr>
        <w:rFonts w:hint="default"/>
        <w:b w:val="0"/>
        <w:bCs w:val="0"/>
        <w:color w:val="auto"/>
        <w:sz w:val="32"/>
        <w:szCs w:val="32"/>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0E010C"/>
    <w:multiLevelType w:val="multilevel"/>
    <w:tmpl w:val="3B50DE0A"/>
    <w:lvl w:ilvl="0">
      <w:start w:val="1"/>
      <w:numFmt w:val="ideographLegalTraditional"/>
      <w:suff w:val="nothing"/>
      <w:lvlText w:val="%1、"/>
      <w:lvlJc w:val="left"/>
      <w:pPr>
        <w:ind w:left="699" w:hanging="699"/>
      </w:pPr>
      <w:rPr>
        <w:rFonts w:ascii="標楷體" w:eastAsia="標楷體" w:hint="eastAsia"/>
        <w:b w:val="0"/>
        <w:i w:val="0"/>
        <w:snapToGrid/>
        <w:spacing w:val="0"/>
        <w:w w:val="100"/>
        <w:position w:val="0"/>
        <w:sz w:val="32"/>
        <w:lang w:val="en-US"/>
      </w:rPr>
    </w:lvl>
    <w:lvl w:ilvl="1">
      <w:start w:val="1"/>
      <w:numFmt w:val="taiwaneseCountingThousand"/>
      <w:suff w:val="nothing"/>
      <w:lvlText w:val="%2、"/>
      <w:lvlJc w:val="left"/>
      <w:pPr>
        <w:ind w:left="1690" w:hanging="697"/>
      </w:pPr>
      <w:rPr>
        <w:rFonts w:ascii="標楷體" w:eastAsia="標楷體" w:hint="eastAsia"/>
        <w:b w:val="0"/>
        <w:bCs w:val="0"/>
        <w:i w:val="0"/>
        <w:snapToGrid/>
        <w:spacing w:val="0"/>
        <w:w w:val="100"/>
        <w:position w:val="0"/>
        <w:sz w:val="32"/>
        <w:em w:val="none"/>
        <w:lang w:val="en-US"/>
      </w:rPr>
    </w:lvl>
    <w:lvl w:ilvl="2">
      <w:start w:val="1"/>
      <w:numFmt w:val="taiwaneseCountingThousand"/>
      <w:lvlText w:val="(%3)"/>
      <w:lvlJc w:val="left"/>
      <w:pPr>
        <w:tabs>
          <w:tab w:val="num" w:pos="360"/>
        </w:tabs>
      </w:pPr>
      <w:rPr>
        <w:rFonts w:hint="default"/>
        <w:b w:val="0"/>
        <w:bCs w:val="0"/>
        <w:color w:val="auto"/>
        <w:sz w:val="32"/>
        <w:szCs w:val="32"/>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3" w15:restartNumberingAfterBreak="1">
    <w:nsid w:val="19532EFC"/>
    <w:multiLevelType w:val="hybridMultilevel"/>
    <w:tmpl w:val="961899DC"/>
    <w:lvl w:ilvl="0" w:tplc="178A5CEA">
      <w:numFmt w:val="decimal"/>
      <w:pStyle w:val="a0"/>
      <w:lvlText w:val=""/>
      <w:lvlJc w:val="left"/>
    </w:lvl>
    <w:lvl w:ilvl="1" w:tplc="04090019">
      <w:numFmt w:val="decimal"/>
      <w:lvlText w:val=""/>
      <w:lvlJc w:val="left"/>
    </w:lvl>
    <w:lvl w:ilvl="2" w:tplc="0409001B">
      <w:numFmt w:val="decimal"/>
      <w:lvlText w:val=""/>
      <w:lvlJc w:val="left"/>
    </w:lvl>
    <w:lvl w:ilvl="3" w:tplc="71F663B6">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4" w15:restartNumberingAfterBreak="0">
    <w:nsid w:val="3645230E"/>
    <w:multiLevelType w:val="multilevel"/>
    <w:tmpl w:val="19423F86"/>
    <w:lvl w:ilvl="0">
      <w:start w:val="1"/>
      <w:numFmt w:val="ideographLegalTraditional"/>
      <w:pStyle w:val="-"/>
      <w:suff w:val="nothing"/>
      <w:lvlText w:val="%1、"/>
      <w:lvlJc w:val="left"/>
      <w:pPr>
        <w:ind w:left="0" w:firstLine="0"/>
      </w:pPr>
      <w:rPr>
        <w:rFonts w:ascii="標楷體" w:eastAsia="標楷體" w:hAnsi="標楷體" w:hint="eastAsia"/>
        <w:b/>
        <w:sz w:val="32"/>
        <w:lang w:val="en-US"/>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80F4978"/>
    <w:multiLevelType w:val="multilevel"/>
    <w:tmpl w:val="3B50DE0A"/>
    <w:lvl w:ilvl="0">
      <w:start w:val="1"/>
      <w:numFmt w:val="ideographLegalTraditional"/>
      <w:suff w:val="nothing"/>
      <w:lvlText w:val="%1、"/>
      <w:lvlJc w:val="left"/>
      <w:pPr>
        <w:ind w:left="699" w:hanging="699"/>
      </w:pPr>
      <w:rPr>
        <w:rFonts w:ascii="標楷體" w:eastAsia="標楷體" w:hint="eastAsia"/>
        <w:b w:val="0"/>
        <w:i w:val="0"/>
        <w:snapToGrid/>
        <w:spacing w:val="0"/>
        <w:w w:val="100"/>
        <w:position w:val="0"/>
        <w:sz w:val="32"/>
        <w:lang w:val="en-US"/>
      </w:rPr>
    </w:lvl>
    <w:lvl w:ilvl="1">
      <w:start w:val="1"/>
      <w:numFmt w:val="taiwaneseCountingThousand"/>
      <w:suff w:val="nothing"/>
      <w:lvlText w:val="%2、"/>
      <w:lvlJc w:val="left"/>
      <w:pPr>
        <w:ind w:left="1690" w:hanging="697"/>
      </w:pPr>
      <w:rPr>
        <w:rFonts w:ascii="標楷體" w:eastAsia="標楷體" w:hint="eastAsia"/>
        <w:b w:val="0"/>
        <w:bCs w:val="0"/>
        <w:i w:val="0"/>
        <w:snapToGrid/>
        <w:spacing w:val="0"/>
        <w:w w:val="100"/>
        <w:position w:val="0"/>
        <w:sz w:val="32"/>
        <w:em w:val="none"/>
        <w:lang w:val="en-US"/>
      </w:rPr>
    </w:lvl>
    <w:lvl w:ilvl="2">
      <w:start w:val="1"/>
      <w:numFmt w:val="taiwaneseCountingThousand"/>
      <w:lvlText w:val="(%3)"/>
      <w:lvlJc w:val="left"/>
      <w:pPr>
        <w:tabs>
          <w:tab w:val="num" w:pos="360"/>
        </w:tabs>
      </w:pPr>
      <w:rPr>
        <w:rFonts w:hint="default"/>
        <w:b w:val="0"/>
        <w:bCs w:val="0"/>
        <w:color w:val="auto"/>
        <w:sz w:val="32"/>
        <w:szCs w:val="32"/>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7550F60"/>
    <w:multiLevelType w:val="hybridMultilevel"/>
    <w:tmpl w:val="04E2B372"/>
    <w:lvl w:ilvl="0" w:tplc="2014FBFE">
      <w:start w:val="1"/>
      <w:numFmt w:val="taiwaneseCountingThousand"/>
      <w:lvlText w:val="%1、"/>
      <w:lvlJc w:val="left"/>
      <w:pPr>
        <w:ind w:left="960" w:hanging="72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7" w15:restartNumberingAfterBreak="0">
    <w:nsid w:val="58D0775F"/>
    <w:multiLevelType w:val="multilevel"/>
    <w:tmpl w:val="3B50DE0A"/>
    <w:lvl w:ilvl="0">
      <w:start w:val="1"/>
      <w:numFmt w:val="ideographLegalTraditional"/>
      <w:suff w:val="nothing"/>
      <w:lvlText w:val="%1、"/>
      <w:lvlJc w:val="left"/>
      <w:pPr>
        <w:ind w:left="699" w:hanging="699"/>
      </w:pPr>
      <w:rPr>
        <w:rFonts w:ascii="標楷體" w:eastAsia="標楷體" w:hint="eastAsia"/>
        <w:b w:val="0"/>
        <w:i w:val="0"/>
        <w:snapToGrid/>
        <w:spacing w:val="0"/>
        <w:w w:val="100"/>
        <w:position w:val="0"/>
        <w:sz w:val="32"/>
        <w:lang w:val="en-US"/>
      </w:rPr>
    </w:lvl>
    <w:lvl w:ilvl="1">
      <w:start w:val="1"/>
      <w:numFmt w:val="taiwaneseCountingThousand"/>
      <w:suff w:val="nothing"/>
      <w:lvlText w:val="%2、"/>
      <w:lvlJc w:val="left"/>
      <w:pPr>
        <w:ind w:left="1690" w:hanging="697"/>
      </w:pPr>
      <w:rPr>
        <w:rFonts w:ascii="標楷體" w:eastAsia="標楷體" w:hint="eastAsia"/>
        <w:b w:val="0"/>
        <w:bCs w:val="0"/>
        <w:i w:val="0"/>
        <w:snapToGrid/>
        <w:spacing w:val="0"/>
        <w:w w:val="100"/>
        <w:position w:val="0"/>
        <w:sz w:val="32"/>
        <w:em w:val="none"/>
        <w:lang w:val="en-US"/>
      </w:rPr>
    </w:lvl>
    <w:lvl w:ilvl="2">
      <w:start w:val="1"/>
      <w:numFmt w:val="taiwaneseCountingThousand"/>
      <w:lvlText w:val="(%3)"/>
      <w:lvlJc w:val="left"/>
      <w:pPr>
        <w:tabs>
          <w:tab w:val="num" w:pos="360"/>
        </w:tabs>
      </w:pPr>
      <w:rPr>
        <w:rFonts w:hint="default"/>
        <w:b w:val="0"/>
        <w:bCs w:val="0"/>
        <w:color w:val="auto"/>
        <w:sz w:val="32"/>
        <w:szCs w:val="32"/>
      </w:r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9317CCD"/>
    <w:multiLevelType w:val="hybridMultilevel"/>
    <w:tmpl w:val="80E8DCE0"/>
    <w:lvl w:ilvl="0" w:tplc="CE3A3222">
      <w:numFmt w:val="decimal"/>
      <w:pStyle w:val="a1"/>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num w:numId="1">
    <w:abstractNumId w:val="3"/>
  </w:num>
  <w:num w:numId="2">
    <w:abstractNumId w:val="0"/>
  </w:num>
  <w:num w:numId="3">
    <w:abstractNumId w:va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
  </w:num>
  <w:num w:numId="7">
    <w:abstractNumId w:val="5"/>
  </w:num>
  <w:num w:numId="8">
    <w:abstractNumId w:val="6"/>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proofState w:spelling="clean" w:grammar="clean"/>
  <w:attachedTemplate r:id="rId1"/>
  <w:stylePaneFormatFilter w:val="1F21" w:allStyles="1" w:customStyles="0" w:latentStyles="0" w:stylesInUse="0" w:headingStyles="1" w:numberingStyles="0" w:tableStyles="0" w:directFormattingOnRuns="1" w:directFormattingOnParagraphs="1" w:directFormattingOnNumbering="1" w:directFormattingOnTables="1" w:clearFormatting="1" w:top3HeadingStyles="0" w:visibleStyles="0" w:alternateStyleNames="0"/>
  <w:stylePaneSortMethod w:val="0004"/>
  <w:defaultTabStop w:val="0"/>
  <w:drawingGridHorizontalSpacing w:val="3"/>
  <w:drawingGridVerticalSpacing w:val="5"/>
  <w:displayHorizontalDrawingGridEvery w:val="0"/>
  <w:noPunctuationKerning/>
  <w:characterSpacingControl w:val="compressPunctuation"/>
  <w:hdrShapeDefaults>
    <o:shapedefaults v:ext="edit" spidmax="2049"/>
  </w:hdrShapeDefaults>
  <w:footnotePr>
    <w:numFmt w:val="decimalFullWidth"/>
    <w:footnote w:id="-1"/>
    <w:footnote w:id="0"/>
  </w:footnotePr>
  <w:endnotePr>
    <w:numFmt w:val="decimalFullWidth"/>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02B2"/>
    <w:rsid w:val="000002DE"/>
    <w:rsid w:val="00000BDD"/>
    <w:rsid w:val="00000D90"/>
    <w:rsid w:val="00000E8F"/>
    <w:rsid w:val="00000FE0"/>
    <w:rsid w:val="00001194"/>
    <w:rsid w:val="000011C7"/>
    <w:rsid w:val="0000154C"/>
    <w:rsid w:val="000016EB"/>
    <w:rsid w:val="0000189C"/>
    <w:rsid w:val="00001959"/>
    <w:rsid w:val="000019C5"/>
    <w:rsid w:val="00001C8B"/>
    <w:rsid w:val="00002838"/>
    <w:rsid w:val="00002A52"/>
    <w:rsid w:val="00002D11"/>
    <w:rsid w:val="00003014"/>
    <w:rsid w:val="000030E7"/>
    <w:rsid w:val="000036F5"/>
    <w:rsid w:val="0000396D"/>
    <w:rsid w:val="00003B15"/>
    <w:rsid w:val="000043D9"/>
    <w:rsid w:val="00004673"/>
    <w:rsid w:val="00004D21"/>
    <w:rsid w:val="00004F05"/>
    <w:rsid w:val="0000608D"/>
    <w:rsid w:val="00006581"/>
    <w:rsid w:val="00006669"/>
    <w:rsid w:val="00006A94"/>
    <w:rsid w:val="00007B9D"/>
    <w:rsid w:val="00007DAF"/>
    <w:rsid w:val="00007E10"/>
    <w:rsid w:val="000106AC"/>
    <w:rsid w:val="0001128A"/>
    <w:rsid w:val="0001142D"/>
    <w:rsid w:val="00011468"/>
    <w:rsid w:val="00011685"/>
    <w:rsid w:val="00011BB2"/>
    <w:rsid w:val="00011F0B"/>
    <w:rsid w:val="00011F2D"/>
    <w:rsid w:val="00011F6F"/>
    <w:rsid w:val="0001211B"/>
    <w:rsid w:val="000122F7"/>
    <w:rsid w:val="00012AD6"/>
    <w:rsid w:val="00012BB2"/>
    <w:rsid w:val="00012D06"/>
    <w:rsid w:val="000139B3"/>
    <w:rsid w:val="00013B0A"/>
    <w:rsid w:val="00013BA1"/>
    <w:rsid w:val="00013CD7"/>
    <w:rsid w:val="00014149"/>
    <w:rsid w:val="00014408"/>
    <w:rsid w:val="0001441D"/>
    <w:rsid w:val="000146C6"/>
    <w:rsid w:val="00014A4E"/>
    <w:rsid w:val="00014ACF"/>
    <w:rsid w:val="0001526F"/>
    <w:rsid w:val="000154CD"/>
    <w:rsid w:val="00015821"/>
    <w:rsid w:val="00015915"/>
    <w:rsid w:val="00015C51"/>
    <w:rsid w:val="00015EAB"/>
    <w:rsid w:val="0001669E"/>
    <w:rsid w:val="00016814"/>
    <w:rsid w:val="00016A8C"/>
    <w:rsid w:val="00016E0B"/>
    <w:rsid w:val="0001716B"/>
    <w:rsid w:val="000173A4"/>
    <w:rsid w:val="00017754"/>
    <w:rsid w:val="0001776C"/>
    <w:rsid w:val="0001798D"/>
    <w:rsid w:val="00017998"/>
    <w:rsid w:val="00017CC3"/>
    <w:rsid w:val="00017E45"/>
    <w:rsid w:val="0002041F"/>
    <w:rsid w:val="00020A01"/>
    <w:rsid w:val="000213AF"/>
    <w:rsid w:val="00021605"/>
    <w:rsid w:val="000216F5"/>
    <w:rsid w:val="0002188A"/>
    <w:rsid w:val="000218ED"/>
    <w:rsid w:val="00021CE8"/>
    <w:rsid w:val="00021D70"/>
    <w:rsid w:val="00021DE1"/>
    <w:rsid w:val="00021FB9"/>
    <w:rsid w:val="000222A9"/>
    <w:rsid w:val="00022406"/>
    <w:rsid w:val="0002266A"/>
    <w:rsid w:val="0002293B"/>
    <w:rsid w:val="00022A8A"/>
    <w:rsid w:val="00022B8E"/>
    <w:rsid w:val="00023364"/>
    <w:rsid w:val="000235A1"/>
    <w:rsid w:val="00023D6B"/>
    <w:rsid w:val="00023E19"/>
    <w:rsid w:val="00023F11"/>
    <w:rsid w:val="000247FB"/>
    <w:rsid w:val="000249EA"/>
    <w:rsid w:val="00025028"/>
    <w:rsid w:val="0002508A"/>
    <w:rsid w:val="000251B8"/>
    <w:rsid w:val="00025291"/>
    <w:rsid w:val="000253AA"/>
    <w:rsid w:val="00025523"/>
    <w:rsid w:val="00025782"/>
    <w:rsid w:val="00025793"/>
    <w:rsid w:val="0002579F"/>
    <w:rsid w:val="000257D9"/>
    <w:rsid w:val="00025897"/>
    <w:rsid w:val="00025E0B"/>
    <w:rsid w:val="00025EF4"/>
    <w:rsid w:val="00026532"/>
    <w:rsid w:val="00026930"/>
    <w:rsid w:val="00026B3A"/>
    <w:rsid w:val="00026D0E"/>
    <w:rsid w:val="00026EA4"/>
    <w:rsid w:val="00027088"/>
    <w:rsid w:val="00027104"/>
    <w:rsid w:val="000272A8"/>
    <w:rsid w:val="00027414"/>
    <w:rsid w:val="000276A8"/>
    <w:rsid w:val="00027A8A"/>
    <w:rsid w:val="00027D6C"/>
    <w:rsid w:val="000303D5"/>
    <w:rsid w:val="00030580"/>
    <w:rsid w:val="00030D39"/>
    <w:rsid w:val="00030F2F"/>
    <w:rsid w:val="00030FE3"/>
    <w:rsid w:val="00031CA1"/>
    <w:rsid w:val="00031D04"/>
    <w:rsid w:val="00032BA8"/>
    <w:rsid w:val="00032D4B"/>
    <w:rsid w:val="000331A3"/>
    <w:rsid w:val="00033262"/>
    <w:rsid w:val="000332B3"/>
    <w:rsid w:val="000333CE"/>
    <w:rsid w:val="000333FE"/>
    <w:rsid w:val="0003345A"/>
    <w:rsid w:val="000338FB"/>
    <w:rsid w:val="00033B3B"/>
    <w:rsid w:val="00033E3B"/>
    <w:rsid w:val="0003461C"/>
    <w:rsid w:val="000347EB"/>
    <w:rsid w:val="00034E43"/>
    <w:rsid w:val="00035012"/>
    <w:rsid w:val="00035077"/>
    <w:rsid w:val="00035542"/>
    <w:rsid w:val="000357D8"/>
    <w:rsid w:val="00035E50"/>
    <w:rsid w:val="000361FD"/>
    <w:rsid w:val="0003631C"/>
    <w:rsid w:val="000365F7"/>
    <w:rsid w:val="00036A4B"/>
    <w:rsid w:val="00037098"/>
    <w:rsid w:val="000376E3"/>
    <w:rsid w:val="00037E6D"/>
    <w:rsid w:val="00037E71"/>
    <w:rsid w:val="00037F4C"/>
    <w:rsid w:val="000403C1"/>
    <w:rsid w:val="00040588"/>
    <w:rsid w:val="000405E6"/>
    <w:rsid w:val="00040671"/>
    <w:rsid w:val="00040748"/>
    <w:rsid w:val="00040C2E"/>
    <w:rsid w:val="00040E5E"/>
    <w:rsid w:val="00041074"/>
    <w:rsid w:val="00041179"/>
    <w:rsid w:val="00041F9E"/>
    <w:rsid w:val="00042129"/>
    <w:rsid w:val="0004213E"/>
    <w:rsid w:val="000424C9"/>
    <w:rsid w:val="000426FE"/>
    <w:rsid w:val="00042BE5"/>
    <w:rsid w:val="00042C8D"/>
    <w:rsid w:val="000432AB"/>
    <w:rsid w:val="000433FA"/>
    <w:rsid w:val="00043511"/>
    <w:rsid w:val="000437CF"/>
    <w:rsid w:val="00043E40"/>
    <w:rsid w:val="00044178"/>
    <w:rsid w:val="00044278"/>
    <w:rsid w:val="00044281"/>
    <w:rsid w:val="00044290"/>
    <w:rsid w:val="00044AE0"/>
    <w:rsid w:val="00044B70"/>
    <w:rsid w:val="00044CA1"/>
    <w:rsid w:val="00044CE7"/>
    <w:rsid w:val="00046120"/>
    <w:rsid w:val="000465A9"/>
    <w:rsid w:val="00046BDF"/>
    <w:rsid w:val="00046E13"/>
    <w:rsid w:val="00046E80"/>
    <w:rsid w:val="00047283"/>
    <w:rsid w:val="0004776B"/>
    <w:rsid w:val="00047AF9"/>
    <w:rsid w:val="00047CC3"/>
    <w:rsid w:val="00050711"/>
    <w:rsid w:val="00050AAE"/>
    <w:rsid w:val="00050B0B"/>
    <w:rsid w:val="0005117A"/>
    <w:rsid w:val="00051A71"/>
    <w:rsid w:val="00051ED2"/>
    <w:rsid w:val="0005263D"/>
    <w:rsid w:val="00052702"/>
    <w:rsid w:val="000527D8"/>
    <w:rsid w:val="00052C8F"/>
    <w:rsid w:val="00052FB8"/>
    <w:rsid w:val="0005344B"/>
    <w:rsid w:val="000536CA"/>
    <w:rsid w:val="00053834"/>
    <w:rsid w:val="00053ADC"/>
    <w:rsid w:val="00053B1A"/>
    <w:rsid w:val="00053CF2"/>
    <w:rsid w:val="00054321"/>
    <w:rsid w:val="0005435A"/>
    <w:rsid w:val="00054420"/>
    <w:rsid w:val="00054482"/>
    <w:rsid w:val="00054601"/>
    <w:rsid w:val="00054A13"/>
    <w:rsid w:val="00054A34"/>
    <w:rsid w:val="000550AF"/>
    <w:rsid w:val="000552B3"/>
    <w:rsid w:val="00055583"/>
    <w:rsid w:val="0005573B"/>
    <w:rsid w:val="00055B3F"/>
    <w:rsid w:val="00055DB5"/>
    <w:rsid w:val="000569E9"/>
    <w:rsid w:val="00056FB6"/>
    <w:rsid w:val="00057934"/>
    <w:rsid w:val="00057990"/>
    <w:rsid w:val="00057ADC"/>
    <w:rsid w:val="00060560"/>
    <w:rsid w:val="00060903"/>
    <w:rsid w:val="00061280"/>
    <w:rsid w:val="000618F0"/>
    <w:rsid w:val="00062149"/>
    <w:rsid w:val="00062214"/>
    <w:rsid w:val="000628E7"/>
    <w:rsid w:val="00063026"/>
    <w:rsid w:val="000632DD"/>
    <w:rsid w:val="0006348E"/>
    <w:rsid w:val="000636EC"/>
    <w:rsid w:val="00064524"/>
    <w:rsid w:val="00064D1A"/>
    <w:rsid w:val="00064E98"/>
    <w:rsid w:val="00065162"/>
    <w:rsid w:val="000653E2"/>
    <w:rsid w:val="000660E9"/>
    <w:rsid w:val="0006624E"/>
    <w:rsid w:val="00066383"/>
    <w:rsid w:val="000664AE"/>
    <w:rsid w:val="0006651D"/>
    <w:rsid w:val="00066790"/>
    <w:rsid w:val="000668F0"/>
    <w:rsid w:val="0006694E"/>
    <w:rsid w:val="00066A8F"/>
    <w:rsid w:val="00066A90"/>
    <w:rsid w:val="00066DEB"/>
    <w:rsid w:val="00067025"/>
    <w:rsid w:val="0006706E"/>
    <w:rsid w:val="000670F2"/>
    <w:rsid w:val="0006717C"/>
    <w:rsid w:val="00067752"/>
    <w:rsid w:val="00067878"/>
    <w:rsid w:val="00067963"/>
    <w:rsid w:val="00067EA1"/>
    <w:rsid w:val="00067FC5"/>
    <w:rsid w:val="00070229"/>
    <w:rsid w:val="00070586"/>
    <w:rsid w:val="00070952"/>
    <w:rsid w:val="000709BA"/>
    <w:rsid w:val="00070AB4"/>
    <w:rsid w:val="00070D3B"/>
    <w:rsid w:val="0007102C"/>
    <w:rsid w:val="000713E1"/>
    <w:rsid w:val="00071826"/>
    <w:rsid w:val="0007183F"/>
    <w:rsid w:val="00071B25"/>
    <w:rsid w:val="000722D9"/>
    <w:rsid w:val="0007327D"/>
    <w:rsid w:val="00073B4D"/>
    <w:rsid w:val="00073B86"/>
    <w:rsid w:val="0007411F"/>
    <w:rsid w:val="0007449B"/>
    <w:rsid w:val="0007461C"/>
    <w:rsid w:val="00074A08"/>
    <w:rsid w:val="00074A9C"/>
    <w:rsid w:val="00074D34"/>
    <w:rsid w:val="0007509F"/>
    <w:rsid w:val="00075B05"/>
    <w:rsid w:val="00075C46"/>
    <w:rsid w:val="0007602D"/>
    <w:rsid w:val="000760DE"/>
    <w:rsid w:val="00076A30"/>
    <w:rsid w:val="00076C8A"/>
    <w:rsid w:val="00076EBE"/>
    <w:rsid w:val="00076FA9"/>
    <w:rsid w:val="0007733C"/>
    <w:rsid w:val="00077730"/>
    <w:rsid w:val="00077762"/>
    <w:rsid w:val="00077B3D"/>
    <w:rsid w:val="000800EF"/>
    <w:rsid w:val="0008014F"/>
    <w:rsid w:val="00080158"/>
    <w:rsid w:val="0008087D"/>
    <w:rsid w:val="00081200"/>
    <w:rsid w:val="00081436"/>
    <w:rsid w:val="0008156B"/>
    <w:rsid w:val="00081A8E"/>
    <w:rsid w:val="00081C36"/>
    <w:rsid w:val="00081EA1"/>
    <w:rsid w:val="000821D3"/>
    <w:rsid w:val="0008225C"/>
    <w:rsid w:val="00082862"/>
    <w:rsid w:val="00082942"/>
    <w:rsid w:val="00082B4C"/>
    <w:rsid w:val="0008393A"/>
    <w:rsid w:val="00083B53"/>
    <w:rsid w:val="00083F67"/>
    <w:rsid w:val="00084117"/>
    <w:rsid w:val="000842D2"/>
    <w:rsid w:val="00084661"/>
    <w:rsid w:val="00084863"/>
    <w:rsid w:val="00084D0C"/>
    <w:rsid w:val="0008514B"/>
    <w:rsid w:val="0008515D"/>
    <w:rsid w:val="000854DD"/>
    <w:rsid w:val="00085E2A"/>
    <w:rsid w:val="00085F55"/>
    <w:rsid w:val="00085F8C"/>
    <w:rsid w:val="0008600B"/>
    <w:rsid w:val="000861A4"/>
    <w:rsid w:val="00086478"/>
    <w:rsid w:val="00086498"/>
    <w:rsid w:val="00086520"/>
    <w:rsid w:val="00086568"/>
    <w:rsid w:val="00086840"/>
    <w:rsid w:val="00086956"/>
    <w:rsid w:val="00086AB2"/>
    <w:rsid w:val="00086F39"/>
    <w:rsid w:val="0008706D"/>
    <w:rsid w:val="000874F2"/>
    <w:rsid w:val="000874F5"/>
    <w:rsid w:val="00087D5D"/>
    <w:rsid w:val="000904F7"/>
    <w:rsid w:val="0009051B"/>
    <w:rsid w:val="00090756"/>
    <w:rsid w:val="00090A5B"/>
    <w:rsid w:val="00090A9D"/>
    <w:rsid w:val="00090C62"/>
    <w:rsid w:val="00090FBC"/>
    <w:rsid w:val="000910D4"/>
    <w:rsid w:val="0009116E"/>
    <w:rsid w:val="00091497"/>
    <w:rsid w:val="00091656"/>
    <w:rsid w:val="0009198B"/>
    <w:rsid w:val="00091B91"/>
    <w:rsid w:val="000922F6"/>
    <w:rsid w:val="0009287C"/>
    <w:rsid w:val="00092DEA"/>
    <w:rsid w:val="00092F61"/>
    <w:rsid w:val="000930A0"/>
    <w:rsid w:val="000931AB"/>
    <w:rsid w:val="000935FD"/>
    <w:rsid w:val="0009379E"/>
    <w:rsid w:val="00093A68"/>
    <w:rsid w:val="00093ABF"/>
    <w:rsid w:val="00093B6D"/>
    <w:rsid w:val="00093E25"/>
    <w:rsid w:val="00094004"/>
    <w:rsid w:val="000944E1"/>
    <w:rsid w:val="00094567"/>
    <w:rsid w:val="00094A76"/>
    <w:rsid w:val="00094BDB"/>
    <w:rsid w:val="0009539D"/>
    <w:rsid w:val="000958B9"/>
    <w:rsid w:val="00095A43"/>
    <w:rsid w:val="00095D29"/>
    <w:rsid w:val="000960E3"/>
    <w:rsid w:val="000962A2"/>
    <w:rsid w:val="000966CD"/>
    <w:rsid w:val="00096A70"/>
    <w:rsid w:val="00096B39"/>
    <w:rsid w:val="00096B42"/>
    <w:rsid w:val="00096B7A"/>
    <w:rsid w:val="00096DBB"/>
    <w:rsid w:val="00096F66"/>
    <w:rsid w:val="000973D2"/>
    <w:rsid w:val="00097567"/>
    <w:rsid w:val="000977D0"/>
    <w:rsid w:val="00097891"/>
    <w:rsid w:val="00097CFB"/>
    <w:rsid w:val="00097FCC"/>
    <w:rsid w:val="000A01D5"/>
    <w:rsid w:val="000A03B4"/>
    <w:rsid w:val="000A0467"/>
    <w:rsid w:val="000A0487"/>
    <w:rsid w:val="000A06C3"/>
    <w:rsid w:val="000A06CF"/>
    <w:rsid w:val="000A0720"/>
    <w:rsid w:val="000A0744"/>
    <w:rsid w:val="000A0798"/>
    <w:rsid w:val="000A086F"/>
    <w:rsid w:val="000A0D14"/>
    <w:rsid w:val="000A106C"/>
    <w:rsid w:val="000A12F8"/>
    <w:rsid w:val="000A131A"/>
    <w:rsid w:val="000A1797"/>
    <w:rsid w:val="000A1858"/>
    <w:rsid w:val="000A18E5"/>
    <w:rsid w:val="000A1A0C"/>
    <w:rsid w:val="000A1C7A"/>
    <w:rsid w:val="000A2040"/>
    <w:rsid w:val="000A23FF"/>
    <w:rsid w:val="000A263B"/>
    <w:rsid w:val="000A27F1"/>
    <w:rsid w:val="000A2CF6"/>
    <w:rsid w:val="000A2E7B"/>
    <w:rsid w:val="000A2FEC"/>
    <w:rsid w:val="000A3098"/>
    <w:rsid w:val="000A3218"/>
    <w:rsid w:val="000A3624"/>
    <w:rsid w:val="000A367A"/>
    <w:rsid w:val="000A36AF"/>
    <w:rsid w:val="000A371C"/>
    <w:rsid w:val="000A3919"/>
    <w:rsid w:val="000A3D1F"/>
    <w:rsid w:val="000A431A"/>
    <w:rsid w:val="000A4D77"/>
    <w:rsid w:val="000A5168"/>
    <w:rsid w:val="000A5189"/>
    <w:rsid w:val="000A5A43"/>
    <w:rsid w:val="000A5B57"/>
    <w:rsid w:val="000A5E65"/>
    <w:rsid w:val="000A6064"/>
    <w:rsid w:val="000A6155"/>
    <w:rsid w:val="000A62FF"/>
    <w:rsid w:val="000A630D"/>
    <w:rsid w:val="000A63A6"/>
    <w:rsid w:val="000A6776"/>
    <w:rsid w:val="000A67C5"/>
    <w:rsid w:val="000A688C"/>
    <w:rsid w:val="000A6A18"/>
    <w:rsid w:val="000A6AF3"/>
    <w:rsid w:val="000A6C51"/>
    <w:rsid w:val="000A7144"/>
    <w:rsid w:val="000A76D7"/>
    <w:rsid w:val="000A7907"/>
    <w:rsid w:val="000A79D0"/>
    <w:rsid w:val="000A7B35"/>
    <w:rsid w:val="000A7F31"/>
    <w:rsid w:val="000B019C"/>
    <w:rsid w:val="000B056E"/>
    <w:rsid w:val="000B09D8"/>
    <w:rsid w:val="000B138F"/>
    <w:rsid w:val="000B14EC"/>
    <w:rsid w:val="000B1612"/>
    <w:rsid w:val="000B1886"/>
    <w:rsid w:val="000B18B3"/>
    <w:rsid w:val="000B18FF"/>
    <w:rsid w:val="000B257F"/>
    <w:rsid w:val="000B25CE"/>
    <w:rsid w:val="000B26C5"/>
    <w:rsid w:val="000B26ED"/>
    <w:rsid w:val="000B275D"/>
    <w:rsid w:val="000B2844"/>
    <w:rsid w:val="000B2924"/>
    <w:rsid w:val="000B2B06"/>
    <w:rsid w:val="000B2DD4"/>
    <w:rsid w:val="000B2DF0"/>
    <w:rsid w:val="000B3054"/>
    <w:rsid w:val="000B310F"/>
    <w:rsid w:val="000B319A"/>
    <w:rsid w:val="000B3434"/>
    <w:rsid w:val="000B3493"/>
    <w:rsid w:val="000B34C4"/>
    <w:rsid w:val="000B3621"/>
    <w:rsid w:val="000B3A63"/>
    <w:rsid w:val="000B3CB0"/>
    <w:rsid w:val="000B3CB2"/>
    <w:rsid w:val="000B3E1E"/>
    <w:rsid w:val="000B42E4"/>
    <w:rsid w:val="000B4DDB"/>
    <w:rsid w:val="000B4E83"/>
    <w:rsid w:val="000B4FAE"/>
    <w:rsid w:val="000B5C56"/>
    <w:rsid w:val="000B5CF9"/>
    <w:rsid w:val="000B5ECC"/>
    <w:rsid w:val="000B684F"/>
    <w:rsid w:val="000B6AB5"/>
    <w:rsid w:val="000B6D2A"/>
    <w:rsid w:val="000B6D56"/>
    <w:rsid w:val="000B76CF"/>
    <w:rsid w:val="000B7C59"/>
    <w:rsid w:val="000B7CCB"/>
    <w:rsid w:val="000B7CDA"/>
    <w:rsid w:val="000B7D05"/>
    <w:rsid w:val="000B7E71"/>
    <w:rsid w:val="000C0290"/>
    <w:rsid w:val="000C0E9D"/>
    <w:rsid w:val="000C1264"/>
    <w:rsid w:val="000C12F7"/>
    <w:rsid w:val="000C1465"/>
    <w:rsid w:val="000C170C"/>
    <w:rsid w:val="000C18E1"/>
    <w:rsid w:val="000C1A5A"/>
    <w:rsid w:val="000C1A95"/>
    <w:rsid w:val="000C2168"/>
    <w:rsid w:val="000C228D"/>
    <w:rsid w:val="000C2348"/>
    <w:rsid w:val="000C27ED"/>
    <w:rsid w:val="000C2887"/>
    <w:rsid w:val="000C2980"/>
    <w:rsid w:val="000C29EE"/>
    <w:rsid w:val="000C2A1D"/>
    <w:rsid w:val="000C2B95"/>
    <w:rsid w:val="000C3113"/>
    <w:rsid w:val="000C31FF"/>
    <w:rsid w:val="000C3280"/>
    <w:rsid w:val="000C3435"/>
    <w:rsid w:val="000C3A37"/>
    <w:rsid w:val="000C3AB5"/>
    <w:rsid w:val="000C3F4A"/>
    <w:rsid w:val="000C4A53"/>
    <w:rsid w:val="000C4CBB"/>
    <w:rsid w:val="000C5093"/>
    <w:rsid w:val="000C51A4"/>
    <w:rsid w:val="000C5204"/>
    <w:rsid w:val="000C5C2A"/>
    <w:rsid w:val="000C5D28"/>
    <w:rsid w:val="000C6128"/>
    <w:rsid w:val="000C6489"/>
    <w:rsid w:val="000C64AB"/>
    <w:rsid w:val="000C67C8"/>
    <w:rsid w:val="000C6A0D"/>
    <w:rsid w:val="000C6D05"/>
    <w:rsid w:val="000C708E"/>
    <w:rsid w:val="000C70FD"/>
    <w:rsid w:val="000C7437"/>
    <w:rsid w:val="000C7AC9"/>
    <w:rsid w:val="000C7CEA"/>
    <w:rsid w:val="000C7FB3"/>
    <w:rsid w:val="000D00AF"/>
    <w:rsid w:val="000D00BD"/>
    <w:rsid w:val="000D062A"/>
    <w:rsid w:val="000D07AA"/>
    <w:rsid w:val="000D083A"/>
    <w:rsid w:val="000D0C13"/>
    <w:rsid w:val="000D0C9F"/>
    <w:rsid w:val="000D0CAD"/>
    <w:rsid w:val="000D0D6E"/>
    <w:rsid w:val="000D113D"/>
    <w:rsid w:val="000D1612"/>
    <w:rsid w:val="000D1ABD"/>
    <w:rsid w:val="000D1AEC"/>
    <w:rsid w:val="000D1B52"/>
    <w:rsid w:val="000D1C70"/>
    <w:rsid w:val="000D1F1A"/>
    <w:rsid w:val="000D2007"/>
    <w:rsid w:val="000D209F"/>
    <w:rsid w:val="000D21E0"/>
    <w:rsid w:val="000D278A"/>
    <w:rsid w:val="000D2954"/>
    <w:rsid w:val="000D29A9"/>
    <w:rsid w:val="000D2B25"/>
    <w:rsid w:val="000D31F9"/>
    <w:rsid w:val="000D346D"/>
    <w:rsid w:val="000D3C92"/>
    <w:rsid w:val="000D42DF"/>
    <w:rsid w:val="000D4AAA"/>
    <w:rsid w:val="000D4CDD"/>
    <w:rsid w:val="000D4DFE"/>
    <w:rsid w:val="000D4E37"/>
    <w:rsid w:val="000D4E49"/>
    <w:rsid w:val="000D5063"/>
    <w:rsid w:val="000D50E5"/>
    <w:rsid w:val="000D50E7"/>
    <w:rsid w:val="000D5309"/>
    <w:rsid w:val="000D5671"/>
    <w:rsid w:val="000D5F51"/>
    <w:rsid w:val="000D6049"/>
    <w:rsid w:val="000D6412"/>
    <w:rsid w:val="000D692E"/>
    <w:rsid w:val="000D6AF1"/>
    <w:rsid w:val="000D6C37"/>
    <w:rsid w:val="000D7131"/>
    <w:rsid w:val="000D75C0"/>
    <w:rsid w:val="000D77A5"/>
    <w:rsid w:val="000E005A"/>
    <w:rsid w:val="000E0118"/>
    <w:rsid w:val="000E05FD"/>
    <w:rsid w:val="000E06E0"/>
    <w:rsid w:val="000E0D54"/>
    <w:rsid w:val="000E0E30"/>
    <w:rsid w:val="000E13F4"/>
    <w:rsid w:val="000E1684"/>
    <w:rsid w:val="000E1A91"/>
    <w:rsid w:val="000E1C14"/>
    <w:rsid w:val="000E2DD1"/>
    <w:rsid w:val="000E3066"/>
    <w:rsid w:val="000E30D8"/>
    <w:rsid w:val="000E31BF"/>
    <w:rsid w:val="000E3253"/>
    <w:rsid w:val="000E384A"/>
    <w:rsid w:val="000E391B"/>
    <w:rsid w:val="000E455E"/>
    <w:rsid w:val="000E49BC"/>
    <w:rsid w:val="000E5338"/>
    <w:rsid w:val="000E5ADD"/>
    <w:rsid w:val="000E5C26"/>
    <w:rsid w:val="000E5E5E"/>
    <w:rsid w:val="000E614D"/>
    <w:rsid w:val="000E6236"/>
    <w:rsid w:val="000E6439"/>
    <w:rsid w:val="000E6973"/>
    <w:rsid w:val="000E6F8B"/>
    <w:rsid w:val="000E719C"/>
    <w:rsid w:val="000E71C8"/>
    <w:rsid w:val="000E7FE6"/>
    <w:rsid w:val="000F00FE"/>
    <w:rsid w:val="000F0224"/>
    <w:rsid w:val="000F030D"/>
    <w:rsid w:val="000F089E"/>
    <w:rsid w:val="000F0E0D"/>
    <w:rsid w:val="000F0EA0"/>
    <w:rsid w:val="000F1142"/>
    <w:rsid w:val="000F16A9"/>
    <w:rsid w:val="000F1C80"/>
    <w:rsid w:val="000F1F4E"/>
    <w:rsid w:val="000F2571"/>
    <w:rsid w:val="000F26EB"/>
    <w:rsid w:val="000F2C97"/>
    <w:rsid w:val="000F2FF2"/>
    <w:rsid w:val="000F302C"/>
    <w:rsid w:val="000F30CD"/>
    <w:rsid w:val="000F30F7"/>
    <w:rsid w:val="000F3912"/>
    <w:rsid w:val="000F3941"/>
    <w:rsid w:val="000F3A81"/>
    <w:rsid w:val="000F3EB4"/>
    <w:rsid w:val="000F40A4"/>
    <w:rsid w:val="000F420A"/>
    <w:rsid w:val="000F44D9"/>
    <w:rsid w:val="000F44F2"/>
    <w:rsid w:val="000F4551"/>
    <w:rsid w:val="000F46E9"/>
    <w:rsid w:val="000F47EE"/>
    <w:rsid w:val="000F4C03"/>
    <w:rsid w:val="000F4C24"/>
    <w:rsid w:val="000F4D9B"/>
    <w:rsid w:val="000F4EF9"/>
    <w:rsid w:val="000F4F5D"/>
    <w:rsid w:val="000F556A"/>
    <w:rsid w:val="000F5653"/>
    <w:rsid w:val="000F576D"/>
    <w:rsid w:val="000F584C"/>
    <w:rsid w:val="000F5980"/>
    <w:rsid w:val="000F5C0C"/>
    <w:rsid w:val="000F5D2D"/>
    <w:rsid w:val="000F5DF0"/>
    <w:rsid w:val="000F60A7"/>
    <w:rsid w:val="000F62FE"/>
    <w:rsid w:val="000F64D1"/>
    <w:rsid w:val="000F64DB"/>
    <w:rsid w:val="000F6571"/>
    <w:rsid w:val="000F6C14"/>
    <w:rsid w:val="000F7574"/>
    <w:rsid w:val="00100093"/>
    <w:rsid w:val="00100509"/>
    <w:rsid w:val="0010075E"/>
    <w:rsid w:val="00100A8A"/>
    <w:rsid w:val="0010113B"/>
    <w:rsid w:val="001011C0"/>
    <w:rsid w:val="0010121F"/>
    <w:rsid w:val="00101343"/>
    <w:rsid w:val="001014BD"/>
    <w:rsid w:val="0010174B"/>
    <w:rsid w:val="00101810"/>
    <w:rsid w:val="00101A82"/>
    <w:rsid w:val="00102102"/>
    <w:rsid w:val="001022FC"/>
    <w:rsid w:val="00102AF8"/>
    <w:rsid w:val="00102F94"/>
    <w:rsid w:val="001039CE"/>
    <w:rsid w:val="0010491D"/>
    <w:rsid w:val="00104B15"/>
    <w:rsid w:val="00104BE2"/>
    <w:rsid w:val="00105402"/>
    <w:rsid w:val="001056C7"/>
    <w:rsid w:val="0010588C"/>
    <w:rsid w:val="00105A81"/>
    <w:rsid w:val="00105A91"/>
    <w:rsid w:val="00105E8E"/>
    <w:rsid w:val="00106157"/>
    <w:rsid w:val="001066C3"/>
    <w:rsid w:val="00106CD7"/>
    <w:rsid w:val="00106E9A"/>
    <w:rsid w:val="00106F82"/>
    <w:rsid w:val="00107097"/>
    <w:rsid w:val="001070A9"/>
    <w:rsid w:val="0010710D"/>
    <w:rsid w:val="001073E9"/>
    <w:rsid w:val="00107703"/>
    <w:rsid w:val="001077DF"/>
    <w:rsid w:val="00107A38"/>
    <w:rsid w:val="00107F7A"/>
    <w:rsid w:val="00107FF0"/>
    <w:rsid w:val="00110177"/>
    <w:rsid w:val="0011022E"/>
    <w:rsid w:val="00110259"/>
    <w:rsid w:val="00110317"/>
    <w:rsid w:val="001106C1"/>
    <w:rsid w:val="001107F5"/>
    <w:rsid w:val="00110837"/>
    <w:rsid w:val="00110BBB"/>
    <w:rsid w:val="00110D9E"/>
    <w:rsid w:val="00111CB3"/>
    <w:rsid w:val="00112058"/>
    <w:rsid w:val="00112615"/>
    <w:rsid w:val="00112E80"/>
    <w:rsid w:val="00112E97"/>
    <w:rsid w:val="0011301F"/>
    <w:rsid w:val="0011340F"/>
    <w:rsid w:val="00113565"/>
    <w:rsid w:val="0011396E"/>
    <w:rsid w:val="00113DA2"/>
    <w:rsid w:val="001141C9"/>
    <w:rsid w:val="001141F1"/>
    <w:rsid w:val="001143B0"/>
    <w:rsid w:val="0011449F"/>
    <w:rsid w:val="00114903"/>
    <w:rsid w:val="00114906"/>
    <w:rsid w:val="00114AED"/>
    <w:rsid w:val="00115010"/>
    <w:rsid w:val="001150AF"/>
    <w:rsid w:val="001151DF"/>
    <w:rsid w:val="0011570F"/>
    <w:rsid w:val="00115AE7"/>
    <w:rsid w:val="00115EDE"/>
    <w:rsid w:val="00116242"/>
    <w:rsid w:val="0011686B"/>
    <w:rsid w:val="00116E15"/>
    <w:rsid w:val="001172D1"/>
    <w:rsid w:val="001174DC"/>
    <w:rsid w:val="001176AB"/>
    <w:rsid w:val="0011797D"/>
    <w:rsid w:val="00117D3E"/>
    <w:rsid w:val="00117F70"/>
    <w:rsid w:val="0012034B"/>
    <w:rsid w:val="001206B5"/>
    <w:rsid w:val="00120946"/>
    <w:rsid w:val="00120CEA"/>
    <w:rsid w:val="00120DE6"/>
    <w:rsid w:val="001212EF"/>
    <w:rsid w:val="001213ED"/>
    <w:rsid w:val="001217B3"/>
    <w:rsid w:val="001218EC"/>
    <w:rsid w:val="0012191E"/>
    <w:rsid w:val="00121B13"/>
    <w:rsid w:val="001226FD"/>
    <w:rsid w:val="001227C3"/>
    <w:rsid w:val="0012281B"/>
    <w:rsid w:val="00122A31"/>
    <w:rsid w:val="00122B48"/>
    <w:rsid w:val="00122CA5"/>
    <w:rsid w:val="001230A6"/>
    <w:rsid w:val="0012363A"/>
    <w:rsid w:val="00123777"/>
    <w:rsid w:val="001239EC"/>
    <w:rsid w:val="00123BA8"/>
    <w:rsid w:val="00123C78"/>
    <w:rsid w:val="00123C90"/>
    <w:rsid w:val="00123E3B"/>
    <w:rsid w:val="00124278"/>
    <w:rsid w:val="00124558"/>
    <w:rsid w:val="00124AF7"/>
    <w:rsid w:val="00124B9E"/>
    <w:rsid w:val="00124C0F"/>
    <w:rsid w:val="00124D9F"/>
    <w:rsid w:val="0012503C"/>
    <w:rsid w:val="00125086"/>
    <w:rsid w:val="0012523D"/>
    <w:rsid w:val="0012556C"/>
    <w:rsid w:val="001257F7"/>
    <w:rsid w:val="0012583C"/>
    <w:rsid w:val="00125960"/>
    <w:rsid w:val="001264A3"/>
    <w:rsid w:val="00126868"/>
    <w:rsid w:val="00126E28"/>
    <w:rsid w:val="00127E44"/>
    <w:rsid w:val="00127E6B"/>
    <w:rsid w:val="00127F5D"/>
    <w:rsid w:val="00130777"/>
    <w:rsid w:val="00130912"/>
    <w:rsid w:val="0013108A"/>
    <w:rsid w:val="00131809"/>
    <w:rsid w:val="00131B32"/>
    <w:rsid w:val="00131C4C"/>
    <w:rsid w:val="00131C6E"/>
    <w:rsid w:val="00131EF8"/>
    <w:rsid w:val="0013213F"/>
    <w:rsid w:val="00132259"/>
    <w:rsid w:val="0013228B"/>
    <w:rsid w:val="0013253E"/>
    <w:rsid w:val="001326FE"/>
    <w:rsid w:val="00132938"/>
    <w:rsid w:val="00132DCB"/>
    <w:rsid w:val="001339A7"/>
    <w:rsid w:val="00133BA7"/>
    <w:rsid w:val="001340E4"/>
    <w:rsid w:val="00134794"/>
    <w:rsid w:val="0013479E"/>
    <w:rsid w:val="00134C32"/>
    <w:rsid w:val="00134C4A"/>
    <w:rsid w:val="00134EA3"/>
    <w:rsid w:val="001355E5"/>
    <w:rsid w:val="0013593E"/>
    <w:rsid w:val="001359D5"/>
    <w:rsid w:val="00135B91"/>
    <w:rsid w:val="00135C47"/>
    <w:rsid w:val="00135E61"/>
    <w:rsid w:val="00135EAD"/>
    <w:rsid w:val="001363A2"/>
    <w:rsid w:val="001365CC"/>
    <w:rsid w:val="001366DA"/>
    <w:rsid w:val="001368B3"/>
    <w:rsid w:val="001368BE"/>
    <w:rsid w:val="00136A91"/>
    <w:rsid w:val="00136AF1"/>
    <w:rsid w:val="00136BE9"/>
    <w:rsid w:val="00137303"/>
    <w:rsid w:val="00137357"/>
    <w:rsid w:val="00137550"/>
    <w:rsid w:val="00137564"/>
    <w:rsid w:val="00137718"/>
    <w:rsid w:val="00137CFC"/>
    <w:rsid w:val="00137E0D"/>
    <w:rsid w:val="00137EB1"/>
    <w:rsid w:val="0014021D"/>
    <w:rsid w:val="00140225"/>
    <w:rsid w:val="0014038B"/>
    <w:rsid w:val="001403B1"/>
    <w:rsid w:val="001405BB"/>
    <w:rsid w:val="00140890"/>
    <w:rsid w:val="00140B72"/>
    <w:rsid w:val="00140F3E"/>
    <w:rsid w:val="00140FB4"/>
    <w:rsid w:val="001411D4"/>
    <w:rsid w:val="00141482"/>
    <w:rsid w:val="00142131"/>
    <w:rsid w:val="0014228C"/>
    <w:rsid w:val="001422D5"/>
    <w:rsid w:val="0014248B"/>
    <w:rsid w:val="00142834"/>
    <w:rsid w:val="00142E00"/>
    <w:rsid w:val="00143439"/>
    <w:rsid w:val="00143B7E"/>
    <w:rsid w:val="00143C85"/>
    <w:rsid w:val="00143DC6"/>
    <w:rsid w:val="00144177"/>
    <w:rsid w:val="001442F0"/>
    <w:rsid w:val="00144A24"/>
    <w:rsid w:val="00144AD4"/>
    <w:rsid w:val="00144B5C"/>
    <w:rsid w:val="00144CCD"/>
    <w:rsid w:val="00144CFC"/>
    <w:rsid w:val="00144D62"/>
    <w:rsid w:val="001455AC"/>
    <w:rsid w:val="001459AE"/>
    <w:rsid w:val="00145A92"/>
    <w:rsid w:val="00145AC3"/>
    <w:rsid w:val="00146C84"/>
    <w:rsid w:val="00146C8E"/>
    <w:rsid w:val="00147A3D"/>
    <w:rsid w:val="00147C2E"/>
    <w:rsid w:val="00147DAC"/>
    <w:rsid w:val="0015010F"/>
    <w:rsid w:val="00150A92"/>
    <w:rsid w:val="00150AFA"/>
    <w:rsid w:val="00150F21"/>
    <w:rsid w:val="001516B5"/>
    <w:rsid w:val="00151820"/>
    <w:rsid w:val="00151989"/>
    <w:rsid w:val="00151CC3"/>
    <w:rsid w:val="001521F4"/>
    <w:rsid w:val="001522AF"/>
    <w:rsid w:val="00152617"/>
    <w:rsid w:val="001526A5"/>
    <w:rsid w:val="001526CA"/>
    <w:rsid w:val="001529B9"/>
    <w:rsid w:val="00152AE2"/>
    <w:rsid w:val="00152BFC"/>
    <w:rsid w:val="00152CD7"/>
    <w:rsid w:val="00152DB3"/>
    <w:rsid w:val="00152F26"/>
    <w:rsid w:val="00152F80"/>
    <w:rsid w:val="001533C7"/>
    <w:rsid w:val="00153651"/>
    <w:rsid w:val="00153A62"/>
    <w:rsid w:val="00153C37"/>
    <w:rsid w:val="00154156"/>
    <w:rsid w:val="001542F6"/>
    <w:rsid w:val="001545A9"/>
    <w:rsid w:val="0015482E"/>
    <w:rsid w:val="00154D21"/>
    <w:rsid w:val="00154F1F"/>
    <w:rsid w:val="00154F35"/>
    <w:rsid w:val="0015509E"/>
    <w:rsid w:val="00155127"/>
    <w:rsid w:val="001555EC"/>
    <w:rsid w:val="001556AE"/>
    <w:rsid w:val="001557B5"/>
    <w:rsid w:val="001557DB"/>
    <w:rsid w:val="00155A7F"/>
    <w:rsid w:val="00156058"/>
    <w:rsid w:val="001560FC"/>
    <w:rsid w:val="0015638F"/>
    <w:rsid w:val="00156471"/>
    <w:rsid w:val="001569B4"/>
    <w:rsid w:val="00156E77"/>
    <w:rsid w:val="00157186"/>
    <w:rsid w:val="0015737F"/>
    <w:rsid w:val="00157397"/>
    <w:rsid w:val="0015780C"/>
    <w:rsid w:val="00157B2E"/>
    <w:rsid w:val="00157CCE"/>
    <w:rsid w:val="00157E20"/>
    <w:rsid w:val="00157FE6"/>
    <w:rsid w:val="001604A5"/>
    <w:rsid w:val="00160B87"/>
    <w:rsid w:val="00160C2A"/>
    <w:rsid w:val="00160F8B"/>
    <w:rsid w:val="001611A7"/>
    <w:rsid w:val="00161B43"/>
    <w:rsid w:val="00162085"/>
    <w:rsid w:val="00162347"/>
    <w:rsid w:val="00162507"/>
    <w:rsid w:val="00162619"/>
    <w:rsid w:val="0016267E"/>
    <w:rsid w:val="001627F1"/>
    <w:rsid w:val="00162B56"/>
    <w:rsid w:val="00162C5C"/>
    <w:rsid w:val="00162DA5"/>
    <w:rsid w:val="00162F8B"/>
    <w:rsid w:val="00162FA6"/>
    <w:rsid w:val="001630F2"/>
    <w:rsid w:val="001631DF"/>
    <w:rsid w:val="00163457"/>
    <w:rsid w:val="00163592"/>
    <w:rsid w:val="0016390C"/>
    <w:rsid w:val="00163949"/>
    <w:rsid w:val="00163A02"/>
    <w:rsid w:val="00163E5F"/>
    <w:rsid w:val="00163EBE"/>
    <w:rsid w:val="00163EC0"/>
    <w:rsid w:val="00164A34"/>
    <w:rsid w:val="00164AF7"/>
    <w:rsid w:val="00164C7F"/>
    <w:rsid w:val="00164DCF"/>
    <w:rsid w:val="00164FD6"/>
    <w:rsid w:val="00165799"/>
    <w:rsid w:val="001658EE"/>
    <w:rsid w:val="00165AC0"/>
    <w:rsid w:val="00165EDE"/>
    <w:rsid w:val="00165F11"/>
    <w:rsid w:val="00165FC3"/>
    <w:rsid w:val="00165FF4"/>
    <w:rsid w:val="00166383"/>
    <w:rsid w:val="00166887"/>
    <w:rsid w:val="001668AA"/>
    <w:rsid w:val="00166B9F"/>
    <w:rsid w:val="001676B2"/>
    <w:rsid w:val="0016798A"/>
    <w:rsid w:val="00167BD0"/>
    <w:rsid w:val="00167DC7"/>
    <w:rsid w:val="001704DE"/>
    <w:rsid w:val="001705BB"/>
    <w:rsid w:val="0017087C"/>
    <w:rsid w:val="00170AB1"/>
    <w:rsid w:val="0017106F"/>
    <w:rsid w:val="001712FB"/>
    <w:rsid w:val="0017151F"/>
    <w:rsid w:val="001717CC"/>
    <w:rsid w:val="00171FDD"/>
    <w:rsid w:val="0017205B"/>
    <w:rsid w:val="001723BC"/>
    <w:rsid w:val="0017292C"/>
    <w:rsid w:val="00172AF6"/>
    <w:rsid w:val="00172E2C"/>
    <w:rsid w:val="00172EEE"/>
    <w:rsid w:val="00172F90"/>
    <w:rsid w:val="00173445"/>
    <w:rsid w:val="0017371A"/>
    <w:rsid w:val="00173979"/>
    <w:rsid w:val="001739CE"/>
    <w:rsid w:val="00173AB7"/>
    <w:rsid w:val="00174043"/>
    <w:rsid w:val="0017456A"/>
    <w:rsid w:val="001746D9"/>
    <w:rsid w:val="001748C3"/>
    <w:rsid w:val="00174909"/>
    <w:rsid w:val="00174987"/>
    <w:rsid w:val="00174ABD"/>
    <w:rsid w:val="00174B3B"/>
    <w:rsid w:val="00174DB6"/>
    <w:rsid w:val="00174E14"/>
    <w:rsid w:val="00174E28"/>
    <w:rsid w:val="00175432"/>
    <w:rsid w:val="001756AC"/>
    <w:rsid w:val="00175C9E"/>
    <w:rsid w:val="00176102"/>
    <w:rsid w:val="001762AB"/>
    <w:rsid w:val="00176817"/>
    <w:rsid w:val="00176D0C"/>
    <w:rsid w:val="00176D46"/>
    <w:rsid w:val="00176D8E"/>
    <w:rsid w:val="001770FA"/>
    <w:rsid w:val="0017734A"/>
    <w:rsid w:val="00177620"/>
    <w:rsid w:val="00177691"/>
    <w:rsid w:val="00177A52"/>
    <w:rsid w:val="0018013B"/>
    <w:rsid w:val="00180257"/>
    <w:rsid w:val="00180350"/>
    <w:rsid w:val="00180581"/>
    <w:rsid w:val="001806CF"/>
    <w:rsid w:val="00180811"/>
    <w:rsid w:val="00180A99"/>
    <w:rsid w:val="00181766"/>
    <w:rsid w:val="001821F8"/>
    <w:rsid w:val="0018263D"/>
    <w:rsid w:val="00182E56"/>
    <w:rsid w:val="00182F18"/>
    <w:rsid w:val="00182F4C"/>
    <w:rsid w:val="00183500"/>
    <w:rsid w:val="00183563"/>
    <w:rsid w:val="00183A7C"/>
    <w:rsid w:val="00183A97"/>
    <w:rsid w:val="00183E50"/>
    <w:rsid w:val="00184469"/>
    <w:rsid w:val="001847A6"/>
    <w:rsid w:val="00184C0E"/>
    <w:rsid w:val="00184C5E"/>
    <w:rsid w:val="0018515C"/>
    <w:rsid w:val="00185322"/>
    <w:rsid w:val="0018539D"/>
    <w:rsid w:val="001855C0"/>
    <w:rsid w:val="00186076"/>
    <w:rsid w:val="00186449"/>
    <w:rsid w:val="00186461"/>
    <w:rsid w:val="00186575"/>
    <w:rsid w:val="00186B56"/>
    <w:rsid w:val="00187014"/>
    <w:rsid w:val="0018734C"/>
    <w:rsid w:val="00187460"/>
    <w:rsid w:val="0018781B"/>
    <w:rsid w:val="00187AC2"/>
    <w:rsid w:val="00187B7F"/>
    <w:rsid w:val="00187CDC"/>
    <w:rsid w:val="00187F47"/>
    <w:rsid w:val="001900B9"/>
    <w:rsid w:val="00190552"/>
    <w:rsid w:val="001909B2"/>
    <w:rsid w:val="00190A3B"/>
    <w:rsid w:val="00190B30"/>
    <w:rsid w:val="0019107B"/>
    <w:rsid w:val="0019112E"/>
    <w:rsid w:val="001912C2"/>
    <w:rsid w:val="001913F5"/>
    <w:rsid w:val="0019143A"/>
    <w:rsid w:val="00191605"/>
    <w:rsid w:val="00191750"/>
    <w:rsid w:val="00191774"/>
    <w:rsid w:val="00191A5B"/>
    <w:rsid w:val="00191B44"/>
    <w:rsid w:val="00191CCA"/>
    <w:rsid w:val="00191E5C"/>
    <w:rsid w:val="00191FE1"/>
    <w:rsid w:val="0019225A"/>
    <w:rsid w:val="00192407"/>
    <w:rsid w:val="00192571"/>
    <w:rsid w:val="00192764"/>
    <w:rsid w:val="00192A35"/>
    <w:rsid w:val="00192CC9"/>
    <w:rsid w:val="0019300B"/>
    <w:rsid w:val="001930D0"/>
    <w:rsid w:val="00193709"/>
    <w:rsid w:val="00193803"/>
    <w:rsid w:val="0019388D"/>
    <w:rsid w:val="00193BCD"/>
    <w:rsid w:val="00193E92"/>
    <w:rsid w:val="00193F5F"/>
    <w:rsid w:val="00193F9B"/>
    <w:rsid w:val="00194015"/>
    <w:rsid w:val="0019486B"/>
    <w:rsid w:val="001948E2"/>
    <w:rsid w:val="00194F62"/>
    <w:rsid w:val="00195993"/>
    <w:rsid w:val="001961C6"/>
    <w:rsid w:val="001965CA"/>
    <w:rsid w:val="001966C8"/>
    <w:rsid w:val="001968FC"/>
    <w:rsid w:val="00196956"/>
    <w:rsid w:val="00196B6C"/>
    <w:rsid w:val="001971FC"/>
    <w:rsid w:val="00197330"/>
    <w:rsid w:val="00197528"/>
    <w:rsid w:val="00197C72"/>
    <w:rsid w:val="001A00C0"/>
    <w:rsid w:val="001A0187"/>
    <w:rsid w:val="001A01EF"/>
    <w:rsid w:val="001A10C4"/>
    <w:rsid w:val="001A12CC"/>
    <w:rsid w:val="001A13BB"/>
    <w:rsid w:val="001A13BE"/>
    <w:rsid w:val="001A14D5"/>
    <w:rsid w:val="001A1637"/>
    <w:rsid w:val="001A1BC2"/>
    <w:rsid w:val="001A20D4"/>
    <w:rsid w:val="001A2142"/>
    <w:rsid w:val="001A2153"/>
    <w:rsid w:val="001A250F"/>
    <w:rsid w:val="001A264A"/>
    <w:rsid w:val="001A2762"/>
    <w:rsid w:val="001A28CE"/>
    <w:rsid w:val="001A2C1B"/>
    <w:rsid w:val="001A2C8F"/>
    <w:rsid w:val="001A2E89"/>
    <w:rsid w:val="001A2FBF"/>
    <w:rsid w:val="001A3671"/>
    <w:rsid w:val="001A3BD1"/>
    <w:rsid w:val="001A3EC9"/>
    <w:rsid w:val="001A4517"/>
    <w:rsid w:val="001A4626"/>
    <w:rsid w:val="001A49A3"/>
    <w:rsid w:val="001A4D97"/>
    <w:rsid w:val="001A4E47"/>
    <w:rsid w:val="001A5107"/>
    <w:rsid w:val="001A53CD"/>
    <w:rsid w:val="001A5609"/>
    <w:rsid w:val="001A5B9E"/>
    <w:rsid w:val="001A5D78"/>
    <w:rsid w:val="001A6274"/>
    <w:rsid w:val="001A6EB5"/>
    <w:rsid w:val="001A710A"/>
    <w:rsid w:val="001A723C"/>
    <w:rsid w:val="001A73CC"/>
    <w:rsid w:val="001A7532"/>
    <w:rsid w:val="001A753D"/>
    <w:rsid w:val="001A763F"/>
    <w:rsid w:val="001A7694"/>
    <w:rsid w:val="001A783D"/>
    <w:rsid w:val="001A7912"/>
    <w:rsid w:val="001A7D30"/>
    <w:rsid w:val="001B0FE7"/>
    <w:rsid w:val="001B106E"/>
    <w:rsid w:val="001B1413"/>
    <w:rsid w:val="001B160B"/>
    <w:rsid w:val="001B18AD"/>
    <w:rsid w:val="001B198E"/>
    <w:rsid w:val="001B1BE5"/>
    <w:rsid w:val="001B1FBB"/>
    <w:rsid w:val="001B2122"/>
    <w:rsid w:val="001B22BB"/>
    <w:rsid w:val="001B246D"/>
    <w:rsid w:val="001B2B58"/>
    <w:rsid w:val="001B2C57"/>
    <w:rsid w:val="001B2F1F"/>
    <w:rsid w:val="001B3069"/>
    <w:rsid w:val="001B34B6"/>
    <w:rsid w:val="001B34CF"/>
    <w:rsid w:val="001B354E"/>
    <w:rsid w:val="001B35B2"/>
    <w:rsid w:val="001B3866"/>
    <w:rsid w:val="001B4064"/>
    <w:rsid w:val="001B40D0"/>
    <w:rsid w:val="001B481D"/>
    <w:rsid w:val="001B4A6B"/>
    <w:rsid w:val="001B4C16"/>
    <w:rsid w:val="001B4D0F"/>
    <w:rsid w:val="001B4EB8"/>
    <w:rsid w:val="001B4ED7"/>
    <w:rsid w:val="001B5162"/>
    <w:rsid w:val="001B5203"/>
    <w:rsid w:val="001B542F"/>
    <w:rsid w:val="001B569B"/>
    <w:rsid w:val="001B5744"/>
    <w:rsid w:val="001B6205"/>
    <w:rsid w:val="001B643F"/>
    <w:rsid w:val="001B6687"/>
    <w:rsid w:val="001B66C0"/>
    <w:rsid w:val="001B6B75"/>
    <w:rsid w:val="001B6BC9"/>
    <w:rsid w:val="001B6CEC"/>
    <w:rsid w:val="001B70A9"/>
    <w:rsid w:val="001B719B"/>
    <w:rsid w:val="001B75EB"/>
    <w:rsid w:val="001B7983"/>
    <w:rsid w:val="001B7A2F"/>
    <w:rsid w:val="001B7BF6"/>
    <w:rsid w:val="001B7C8B"/>
    <w:rsid w:val="001B7D61"/>
    <w:rsid w:val="001B7DF6"/>
    <w:rsid w:val="001B7F12"/>
    <w:rsid w:val="001C06CF"/>
    <w:rsid w:val="001C07AD"/>
    <w:rsid w:val="001C09A9"/>
    <w:rsid w:val="001C0C29"/>
    <w:rsid w:val="001C11CB"/>
    <w:rsid w:val="001C1794"/>
    <w:rsid w:val="001C185B"/>
    <w:rsid w:val="001C18CB"/>
    <w:rsid w:val="001C1B70"/>
    <w:rsid w:val="001C1BF6"/>
    <w:rsid w:val="001C1F35"/>
    <w:rsid w:val="001C21AF"/>
    <w:rsid w:val="001C26B3"/>
    <w:rsid w:val="001C2738"/>
    <w:rsid w:val="001C2924"/>
    <w:rsid w:val="001C2C41"/>
    <w:rsid w:val="001C2E5A"/>
    <w:rsid w:val="001C2E84"/>
    <w:rsid w:val="001C332D"/>
    <w:rsid w:val="001C33ED"/>
    <w:rsid w:val="001C3472"/>
    <w:rsid w:val="001C36B1"/>
    <w:rsid w:val="001C3EA8"/>
    <w:rsid w:val="001C425D"/>
    <w:rsid w:val="001C4319"/>
    <w:rsid w:val="001C47B5"/>
    <w:rsid w:val="001C4D8C"/>
    <w:rsid w:val="001C4EDC"/>
    <w:rsid w:val="001C5269"/>
    <w:rsid w:val="001C538D"/>
    <w:rsid w:val="001C53A6"/>
    <w:rsid w:val="001C5A93"/>
    <w:rsid w:val="001C6402"/>
    <w:rsid w:val="001C6408"/>
    <w:rsid w:val="001C6603"/>
    <w:rsid w:val="001C66ED"/>
    <w:rsid w:val="001C6C27"/>
    <w:rsid w:val="001C6E45"/>
    <w:rsid w:val="001C6FEA"/>
    <w:rsid w:val="001C78C2"/>
    <w:rsid w:val="001C7966"/>
    <w:rsid w:val="001C797D"/>
    <w:rsid w:val="001C7B24"/>
    <w:rsid w:val="001C7CEF"/>
    <w:rsid w:val="001C7E1E"/>
    <w:rsid w:val="001D0083"/>
    <w:rsid w:val="001D00BB"/>
    <w:rsid w:val="001D00FF"/>
    <w:rsid w:val="001D0243"/>
    <w:rsid w:val="001D02F5"/>
    <w:rsid w:val="001D066A"/>
    <w:rsid w:val="001D0ADB"/>
    <w:rsid w:val="001D0B24"/>
    <w:rsid w:val="001D0B89"/>
    <w:rsid w:val="001D0C83"/>
    <w:rsid w:val="001D0DC8"/>
    <w:rsid w:val="001D105C"/>
    <w:rsid w:val="001D1435"/>
    <w:rsid w:val="001D16DC"/>
    <w:rsid w:val="001D16DD"/>
    <w:rsid w:val="001D17F1"/>
    <w:rsid w:val="001D2627"/>
    <w:rsid w:val="001D2B5C"/>
    <w:rsid w:val="001D2C14"/>
    <w:rsid w:val="001D2D80"/>
    <w:rsid w:val="001D34DB"/>
    <w:rsid w:val="001D3502"/>
    <w:rsid w:val="001D39C7"/>
    <w:rsid w:val="001D3D11"/>
    <w:rsid w:val="001D4234"/>
    <w:rsid w:val="001D4352"/>
    <w:rsid w:val="001D469D"/>
    <w:rsid w:val="001D4A33"/>
    <w:rsid w:val="001D4C45"/>
    <w:rsid w:val="001D4C58"/>
    <w:rsid w:val="001D4DA2"/>
    <w:rsid w:val="001D4ED7"/>
    <w:rsid w:val="001D5134"/>
    <w:rsid w:val="001D550A"/>
    <w:rsid w:val="001D56AB"/>
    <w:rsid w:val="001D575A"/>
    <w:rsid w:val="001D5EB4"/>
    <w:rsid w:val="001D622B"/>
    <w:rsid w:val="001D6243"/>
    <w:rsid w:val="001D6707"/>
    <w:rsid w:val="001D7249"/>
    <w:rsid w:val="001D7551"/>
    <w:rsid w:val="001D7D86"/>
    <w:rsid w:val="001D7E47"/>
    <w:rsid w:val="001D7EFE"/>
    <w:rsid w:val="001E0157"/>
    <w:rsid w:val="001E0259"/>
    <w:rsid w:val="001E02A1"/>
    <w:rsid w:val="001E0479"/>
    <w:rsid w:val="001E04B5"/>
    <w:rsid w:val="001E0539"/>
    <w:rsid w:val="001E11EB"/>
    <w:rsid w:val="001E1280"/>
    <w:rsid w:val="001E1663"/>
    <w:rsid w:val="001E16C6"/>
    <w:rsid w:val="001E1AC9"/>
    <w:rsid w:val="001E1E02"/>
    <w:rsid w:val="001E1E87"/>
    <w:rsid w:val="001E1F9C"/>
    <w:rsid w:val="001E2013"/>
    <w:rsid w:val="001E20D7"/>
    <w:rsid w:val="001E2408"/>
    <w:rsid w:val="001E25D4"/>
    <w:rsid w:val="001E2656"/>
    <w:rsid w:val="001E289B"/>
    <w:rsid w:val="001E299D"/>
    <w:rsid w:val="001E2BBD"/>
    <w:rsid w:val="001E2D83"/>
    <w:rsid w:val="001E2EFA"/>
    <w:rsid w:val="001E348E"/>
    <w:rsid w:val="001E3535"/>
    <w:rsid w:val="001E3B6C"/>
    <w:rsid w:val="001E4264"/>
    <w:rsid w:val="001E459A"/>
    <w:rsid w:val="001E4B7F"/>
    <w:rsid w:val="001E4F22"/>
    <w:rsid w:val="001E5167"/>
    <w:rsid w:val="001E565F"/>
    <w:rsid w:val="001E5A09"/>
    <w:rsid w:val="001E5B57"/>
    <w:rsid w:val="001E61E4"/>
    <w:rsid w:val="001E6538"/>
    <w:rsid w:val="001E6553"/>
    <w:rsid w:val="001E69B4"/>
    <w:rsid w:val="001E6A4D"/>
    <w:rsid w:val="001E6CF6"/>
    <w:rsid w:val="001E6EBD"/>
    <w:rsid w:val="001E7038"/>
    <w:rsid w:val="001E7390"/>
    <w:rsid w:val="001E7558"/>
    <w:rsid w:val="001E7A8C"/>
    <w:rsid w:val="001E7FA4"/>
    <w:rsid w:val="001F0212"/>
    <w:rsid w:val="001F022F"/>
    <w:rsid w:val="001F032E"/>
    <w:rsid w:val="001F0839"/>
    <w:rsid w:val="001F08E2"/>
    <w:rsid w:val="001F095D"/>
    <w:rsid w:val="001F0D9F"/>
    <w:rsid w:val="001F0EFB"/>
    <w:rsid w:val="001F110E"/>
    <w:rsid w:val="001F18B7"/>
    <w:rsid w:val="001F1A3D"/>
    <w:rsid w:val="001F1CD7"/>
    <w:rsid w:val="001F1DE5"/>
    <w:rsid w:val="001F2423"/>
    <w:rsid w:val="001F24B3"/>
    <w:rsid w:val="001F251D"/>
    <w:rsid w:val="001F2888"/>
    <w:rsid w:val="001F2D50"/>
    <w:rsid w:val="001F30CB"/>
    <w:rsid w:val="001F361E"/>
    <w:rsid w:val="001F3A18"/>
    <w:rsid w:val="001F3C15"/>
    <w:rsid w:val="001F3DD5"/>
    <w:rsid w:val="001F3FB9"/>
    <w:rsid w:val="001F42D8"/>
    <w:rsid w:val="001F43BA"/>
    <w:rsid w:val="001F43BB"/>
    <w:rsid w:val="001F49E8"/>
    <w:rsid w:val="001F4D3A"/>
    <w:rsid w:val="001F4EEB"/>
    <w:rsid w:val="001F523F"/>
    <w:rsid w:val="001F5AC9"/>
    <w:rsid w:val="001F602F"/>
    <w:rsid w:val="001F607E"/>
    <w:rsid w:val="001F6725"/>
    <w:rsid w:val="001F6AFC"/>
    <w:rsid w:val="001F6E8D"/>
    <w:rsid w:val="001F7219"/>
    <w:rsid w:val="001F771A"/>
    <w:rsid w:val="001F784D"/>
    <w:rsid w:val="001F78D8"/>
    <w:rsid w:val="00200096"/>
    <w:rsid w:val="00200183"/>
    <w:rsid w:val="002002BF"/>
    <w:rsid w:val="002003A0"/>
    <w:rsid w:val="00200988"/>
    <w:rsid w:val="00200C1D"/>
    <w:rsid w:val="00200E19"/>
    <w:rsid w:val="00200F06"/>
    <w:rsid w:val="00201222"/>
    <w:rsid w:val="002012CB"/>
    <w:rsid w:val="002013B5"/>
    <w:rsid w:val="00201CC1"/>
    <w:rsid w:val="00201F39"/>
    <w:rsid w:val="00201FB9"/>
    <w:rsid w:val="00201FFB"/>
    <w:rsid w:val="00202178"/>
    <w:rsid w:val="0020286E"/>
    <w:rsid w:val="00202895"/>
    <w:rsid w:val="00202A0B"/>
    <w:rsid w:val="00202D7D"/>
    <w:rsid w:val="002033EE"/>
    <w:rsid w:val="0020391C"/>
    <w:rsid w:val="00203A1F"/>
    <w:rsid w:val="00203F2B"/>
    <w:rsid w:val="00203F5C"/>
    <w:rsid w:val="002041D1"/>
    <w:rsid w:val="002041FB"/>
    <w:rsid w:val="0020490C"/>
    <w:rsid w:val="00204DED"/>
    <w:rsid w:val="00204E13"/>
    <w:rsid w:val="00205329"/>
    <w:rsid w:val="002054C6"/>
    <w:rsid w:val="00205694"/>
    <w:rsid w:val="00205773"/>
    <w:rsid w:val="00205A87"/>
    <w:rsid w:val="00205E41"/>
    <w:rsid w:val="00205F16"/>
    <w:rsid w:val="0020630E"/>
    <w:rsid w:val="00206617"/>
    <w:rsid w:val="00206771"/>
    <w:rsid w:val="00206A5A"/>
    <w:rsid w:val="00207510"/>
    <w:rsid w:val="00207863"/>
    <w:rsid w:val="00207985"/>
    <w:rsid w:val="00207A14"/>
    <w:rsid w:val="00207A4F"/>
    <w:rsid w:val="00207F2D"/>
    <w:rsid w:val="002106B4"/>
    <w:rsid w:val="0021071B"/>
    <w:rsid w:val="002107CF"/>
    <w:rsid w:val="00210893"/>
    <w:rsid w:val="002108F1"/>
    <w:rsid w:val="00210AAE"/>
    <w:rsid w:val="00210C70"/>
    <w:rsid w:val="00211092"/>
    <w:rsid w:val="002110CE"/>
    <w:rsid w:val="0021127D"/>
    <w:rsid w:val="0021148C"/>
    <w:rsid w:val="0021160C"/>
    <w:rsid w:val="0021198B"/>
    <w:rsid w:val="002119F4"/>
    <w:rsid w:val="00211D59"/>
    <w:rsid w:val="00211DD4"/>
    <w:rsid w:val="00211ED9"/>
    <w:rsid w:val="00212033"/>
    <w:rsid w:val="002120BB"/>
    <w:rsid w:val="00212224"/>
    <w:rsid w:val="002124E8"/>
    <w:rsid w:val="00212635"/>
    <w:rsid w:val="002127CD"/>
    <w:rsid w:val="0021281D"/>
    <w:rsid w:val="00212892"/>
    <w:rsid w:val="002129B8"/>
    <w:rsid w:val="00212E35"/>
    <w:rsid w:val="00212EF4"/>
    <w:rsid w:val="00213305"/>
    <w:rsid w:val="00213786"/>
    <w:rsid w:val="00213888"/>
    <w:rsid w:val="00213E34"/>
    <w:rsid w:val="002140DA"/>
    <w:rsid w:val="002147C0"/>
    <w:rsid w:val="00214856"/>
    <w:rsid w:val="00214D27"/>
    <w:rsid w:val="00214DD8"/>
    <w:rsid w:val="00214F1D"/>
    <w:rsid w:val="00214FA0"/>
    <w:rsid w:val="002153B1"/>
    <w:rsid w:val="002153F4"/>
    <w:rsid w:val="00215DB0"/>
    <w:rsid w:val="00215F50"/>
    <w:rsid w:val="002165D2"/>
    <w:rsid w:val="00216615"/>
    <w:rsid w:val="002172CC"/>
    <w:rsid w:val="00217525"/>
    <w:rsid w:val="00217835"/>
    <w:rsid w:val="0021789C"/>
    <w:rsid w:val="00217B1B"/>
    <w:rsid w:val="002202CD"/>
    <w:rsid w:val="00220A87"/>
    <w:rsid w:val="00220C91"/>
    <w:rsid w:val="0022149B"/>
    <w:rsid w:val="002216F3"/>
    <w:rsid w:val="00221B38"/>
    <w:rsid w:val="00221DA6"/>
    <w:rsid w:val="00221DD0"/>
    <w:rsid w:val="0022245C"/>
    <w:rsid w:val="002227D0"/>
    <w:rsid w:val="0022288D"/>
    <w:rsid w:val="0022296E"/>
    <w:rsid w:val="00222CBD"/>
    <w:rsid w:val="00222E26"/>
    <w:rsid w:val="00222E29"/>
    <w:rsid w:val="00222EEF"/>
    <w:rsid w:val="002231A1"/>
    <w:rsid w:val="00223261"/>
    <w:rsid w:val="002241F4"/>
    <w:rsid w:val="00224240"/>
    <w:rsid w:val="00224621"/>
    <w:rsid w:val="002248C9"/>
    <w:rsid w:val="00224D31"/>
    <w:rsid w:val="00224DBA"/>
    <w:rsid w:val="00225302"/>
    <w:rsid w:val="002254BA"/>
    <w:rsid w:val="00225702"/>
    <w:rsid w:val="00225938"/>
    <w:rsid w:val="00225B92"/>
    <w:rsid w:val="002265E6"/>
    <w:rsid w:val="00226793"/>
    <w:rsid w:val="002268B5"/>
    <w:rsid w:val="00226B59"/>
    <w:rsid w:val="00227131"/>
    <w:rsid w:val="002271C8"/>
    <w:rsid w:val="00227496"/>
    <w:rsid w:val="002274F6"/>
    <w:rsid w:val="002275FA"/>
    <w:rsid w:val="0023043E"/>
    <w:rsid w:val="002307BB"/>
    <w:rsid w:val="00230832"/>
    <w:rsid w:val="002309DA"/>
    <w:rsid w:val="00230AE7"/>
    <w:rsid w:val="00230B08"/>
    <w:rsid w:val="00230B1A"/>
    <w:rsid w:val="00230F8B"/>
    <w:rsid w:val="00230FF5"/>
    <w:rsid w:val="00231233"/>
    <w:rsid w:val="00231409"/>
    <w:rsid w:val="002325CF"/>
    <w:rsid w:val="00232901"/>
    <w:rsid w:val="00232A96"/>
    <w:rsid w:val="00232DBC"/>
    <w:rsid w:val="00232FE3"/>
    <w:rsid w:val="00233217"/>
    <w:rsid w:val="002333D8"/>
    <w:rsid w:val="002335A4"/>
    <w:rsid w:val="0023376A"/>
    <w:rsid w:val="00233CA8"/>
    <w:rsid w:val="00233E1E"/>
    <w:rsid w:val="002340F8"/>
    <w:rsid w:val="002347B2"/>
    <w:rsid w:val="00234A2B"/>
    <w:rsid w:val="00234E45"/>
    <w:rsid w:val="0023503A"/>
    <w:rsid w:val="002354E6"/>
    <w:rsid w:val="002357B2"/>
    <w:rsid w:val="002357DF"/>
    <w:rsid w:val="002359C2"/>
    <w:rsid w:val="00235AD8"/>
    <w:rsid w:val="00235B26"/>
    <w:rsid w:val="00235B7C"/>
    <w:rsid w:val="002365BE"/>
    <w:rsid w:val="002366BD"/>
    <w:rsid w:val="0023681F"/>
    <w:rsid w:val="002369F0"/>
    <w:rsid w:val="00236A0F"/>
    <w:rsid w:val="00236CD4"/>
    <w:rsid w:val="00236EFE"/>
    <w:rsid w:val="00237053"/>
    <w:rsid w:val="002371E6"/>
    <w:rsid w:val="002372E7"/>
    <w:rsid w:val="0023744E"/>
    <w:rsid w:val="0023792A"/>
    <w:rsid w:val="0023798D"/>
    <w:rsid w:val="00240236"/>
    <w:rsid w:val="00240C03"/>
    <w:rsid w:val="00240D16"/>
    <w:rsid w:val="00241202"/>
    <w:rsid w:val="0024178A"/>
    <w:rsid w:val="00241A9E"/>
    <w:rsid w:val="00241DEE"/>
    <w:rsid w:val="00241ECE"/>
    <w:rsid w:val="002423C7"/>
    <w:rsid w:val="002424FD"/>
    <w:rsid w:val="0024289E"/>
    <w:rsid w:val="00242968"/>
    <w:rsid w:val="00242ACA"/>
    <w:rsid w:val="00242DE8"/>
    <w:rsid w:val="00243247"/>
    <w:rsid w:val="0024356D"/>
    <w:rsid w:val="0024388C"/>
    <w:rsid w:val="00243AD7"/>
    <w:rsid w:val="00243FA4"/>
    <w:rsid w:val="002444EB"/>
    <w:rsid w:val="00244968"/>
    <w:rsid w:val="00244BDE"/>
    <w:rsid w:val="00244C3A"/>
    <w:rsid w:val="00244C6A"/>
    <w:rsid w:val="00244EF9"/>
    <w:rsid w:val="00245453"/>
    <w:rsid w:val="0024555C"/>
    <w:rsid w:val="0024558C"/>
    <w:rsid w:val="002459B9"/>
    <w:rsid w:val="00245C96"/>
    <w:rsid w:val="00245D3B"/>
    <w:rsid w:val="00245E7A"/>
    <w:rsid w:val="00245EF3"/>
    <w:rsid w:val="00246062"/>
    <w:rsid w:val="00246617"/>
    <w:rsid w:val="00246CE4"/>
    <w:rsid w:val="00246CE5"/>
    <w:rsid w:val="0024732C"/>
    <w:rsid w:val="00247355"/>
    <w:rsid w:val="00247494"/>
    <w:rsid w:val="0024753D"/>
    <w:rsid w:val="00247F4E"/>
    <w:rsid w:val="00250441"/>
    <w:rsid w:val="0025078E"/>
    <w:rsid w:val="002509FE"/>
    <w:rsid w:val="00250AF6"/>
    <w:rsid w:val="00250C35"/>
    <w:rsid w:val="00250F38"/>
    <w:rsid w:val="00251078"/>
    <w:rsid w:val="00251317"/>
    <w:rsid w:val="00251520"/>
    <w:rsid w:val="0025156E"/>
    <w:rsid w:val="00251696"/>
    <w:rsid w:val="002517D8"/>
    <w:rsid w:val="00251D2B"/>
    <w:rsid w:val="00251EAE"/>
    <w:rsid w:val="002524FE"/>
    <w:rsid w:val="0025250B"/>
    <w:rsid w:val="0025257A"/>
    <w:rsid w:val="00252990"/>
    <w:rsid w:val="00252A39"/>
    <w:rsid w:val="00252F57"/>
    <w:rsid w:val="002534EC"/>
    <w:rsid w:val="002535F7"/>
    <w:rsid w:val="00253996"/>
    <w:rsid w:val="002541F2"/>
    <w:rsid w:val="00254226"/>
    <w:rsid w:val="002544E1"/>
    <w:rsid w:val="00254D19"/>
    <w:rsid w:val="0025533B"/>
    <w:rsid w:val="0025533C"/>
    <w:rsid w:val="002559C8"/>
    <w:rsid w:val="00255A48"/>
    <w:rsid w:val="00255B5C"/>
    <w:rsid w:val="0025691B"/>
    <w:rsid w:val="00256C9F"/>
    <w:rsid w:val="00256FEE"/>
    <w:rsid w:val="00257008"/>
    <w:rsid w:val="002571EB"/>
    <w:rsid w:val="0025737F"/>
    <w:rsid w:val="00257EA1"/>
    <w:rsid w:val="00257FD2"/>
    <w:rsid w:val="00260046"/>
    <w:rsid w:val="0026016F"/>
    <w:rsid w:val="0026024F"/>
    <w:rsid w:val="002604F0"/>
    <w:rsid w:val="00260671"/>
    <w:rsid w:val="002607E3"/>
    <w:rsid w:val="00260849"/>
    <w:rsid w:val="00260986"/>
    <w:rsid w:val="00260C84"/>
    <w:rsid w:val="00260E7F"/>
    <w:rsid w:val="0026100B"/>
    <w:rsid w:val="0026105A"/>
    <w:rsid w:val="0026136B"/>
    <w:rsid w:val="0026160F"/>
    <w:rsid w:val="002618F2"/>
    <w:rsid w:val="00261B9E"/>
    <w:rsid w:val="00262031"/>
    <w:rsid w:val="00262143"/>
    <w:rsid w:val="00262196"/>
    <w:rsid w:val="0026227D"/>
    <w:rsid w:val="002624D6"/>
    <w:rsid w:val="00262608"/>
    <w:rsid w:val="00262997"/>
    <w:rsid w:val="00262CB4"/>
    <w:rsid w:val="0026325B"/>
    <w:rsid w:val="002635C2"/>
    <w:rsid w:val="002635FF"/>
    <w:rsid w:val="00263755"/>
    <w:rsid w:val="002637C2"/>
    <w:rsid w:val="0026392D"/>
    <w:rsid w:val="00263BB0"/>
    <w:rsid w:val="00263C1D"/>
    <w:rsid w:val="00263C59"/>
    <w:rsid w:val="00263CBB"/>
    <w:rsid w:val="002642F5"/>
    <w:rsid w:val="00264695"/>
    <w:rsid w:val="00264A85"/>
    <w:rsid w:val="00264C84"/>
    <w:rsid w:val="00264CBE"/>
    <w:rsid w:val="00264FEE"/>
    <w:rsid w:val="0026572F"/>
    <w:rsid w:val="00266793"/>
    <w:rsid w:val="002667D3"/>
    <w:rsid w:val="00266806"/>
    <w:rsid w:val="00266BAC"/>
    <w:rsid w:val="00266C6A"/>
    <w:rsid w:val="0026744C"/>
    <w:rsid w:val="00267AD1"/>
    <w:rsid w:val="00267D38"/>
    <w:rsid w:val="00267F4D"/>
    <w:rsid w:val="00267F5D"/>
    <w:rsid w:val="0027008F"/>
    <w:rsid w:val="00270539"/>
    <w:rsid w:val="00270560"/>
    <w:rsid w:val="002706C4"/>
    <w:rsid w:val="00270A6B"/>
    <w:rsid w:val="00270E17"/>
    <w:rsid w:val="002714DB"/>
    <w:rsid w:val="002717D4"/>
    <w:rsid w:val="00271878"/>
    <w:rsid w:val="0027189E"/>
    <w:rsid w:val="002719CC"/>
    <w:rsid w:val="00271C1A"/>
    <w:rsid w:val="00272736"/>
    <w:rsid w:val="00272B99"/>
    <w:rsid w:val="00272BCA"/>
    <w:rsid w:val="00272C25"/>
    <w:rsid w:val="00272D56"/>
    <w:rsid w:val="00273604"/>
    <w:rsid w:val="00273907"/>
    <w:rsid w:val="00273AC8"/>
    <w:rsid w:val="00273EB8"/>
    <w:rsid w:val="0027405B"/>
    <w:rsid w:val="002741F5"/>
    <w:rsid w:val="0027444F"/>
    <w:rsid w:val="002744AC"/>
    <w:rsid w:val="0027481F"/>
    <w:rsid w:val="00274853"/>
    <w:rsid w:val="00274A26"/>
    <w:rsid w:val="00274E80"/>
    <w:rsid w:val="00275140"/>
    <w:rsid w:val="00275174"/>
    <w:rsid w:val="002751B6"/>
    <w:rsid w:val="0027547B"/>
    <w:rsid w:val="0027552C"/>
    <w:rsid w:val="00275620"/>
    <w:rsid w:val="002756FC"/>
    <w:rsid w:val="00275714"/>
    <w:rsid w:val="00275B0C"/>
    <w:rsid w:val="00275C13"/>
    <w:rsid w:val="0027612B"/>
    <w:rsid w:val="00276195"/>
    <w:rsid w:val="002766AF"/>
    <w:rsid w:val="002767D8"/>
    <w:rsid w:val="00276881"/>
    <w:rsid w:val="002768F6"/>
    <w:rsid w:val="00276B32"/>
    <w:rsid w:val="0027724D"/>
    <w:rsid w:val="00277369"/>
    <w:rsid w:val="00277479"/>
    <w:rsid w:val="002775CE"/>
    <w:rsid w:val="002779D3"/>
    <w:rsid w:val="00277C67"/>
    <w:rsid w:val="002802E2"/>
    <w:rsid w:val="0028035B"/>
    <w:rsid w:val="00280570"/>
    <w:rsid w:val="002805B2"/>
    <w:rsid w:val="002805F3"/>
    <w:rsid w:val="00280B15"/>
    <w:rsid w:val="00280C21"/>
    <w:rsid w:val="00281715"/>
    <w:rsid w:val="00281990"/>
    <w:rsid w:val="00281A4A"/>
    <w:rsid w:val="00281B85"/>
    <w:rsid w:val="00281E25"/>
    <w:rsid w:val="00281FE8"/>
    <w:rsid w:val="00282017"/>
    <w:rsid w:val="00282158"/>
    <w:rsid w:val="0028224D"/>
    <w:rsid w:val="00282564"/>
    <w:rsid w:val="00282647"/>
    <w:rsid w:val="00282A88"/>
    <w:rsid w:val="00282E54"/>
    <w:rsid w:val="00282EA1"/>
    <w:rsid w:val="002830DE"/>
    <w:rsid w:val="0028317C"/>
    <w:rsid w:val="002836C5"/>
    <w:rsid w:val="0028370A"/>
    <w:rsid w:val="0028377B"/>
    <w:rsid w:val="0028379F"/>
    <w:rsid w:val="002839E3"/>
    <w:rsid w:val="00283C52"/>
    <w:rsid w:val="00283C8E"/>
    <w:rsid w:val="0028405C"/>
    <w:rsid w:val="002842C1"/>
    <w:rsid w:val="002847FB"/>
    <w:rsid w:val="002849CC"/>
    <w:rsid w:val="00284A73"/>
    <w:rsid w:val="00284CC9"/>
    <w:rsid w:val="00284ED4"/>
    <w:rsid w:val="00284F14"/>
    <w:rsid w:val="00285146"/>
    <w:rsid w:val="002851AF"/>
    <w:rsid w:val="00285453"/>
    <w:rsid w:val="00285690"/>
    <w:rsid w:val="00285878"/>
    <w:rsid w:val="00285A6A"/>
    <w:rsid w:val="00285B5A"/>
    <w:rsid w:val="00285E75"/>
    <w:rsid w:val="002860DC"/>
    <w:rsid w:val="0028653D"/>
    <w:rsid w:val="002865C9"/>
    <w:rsid w:val="0028664B"/>
    <w:rsid w:val="0028714F"/>
    <w:rsid w:val="002871EB"/>
    <w:rsid w:val="00287214"/>
    <w:rsid w:val="002872B7"/>
    <w:rsid w:val="00287489"/>
    <w:rsid w:val="002876CE"/>
    <w:rsid w:val="00287C53"/>
    <w:rsid w:val="00287F94"/>
    <w:rsid w:val="00290090"/>
    <w:rsid w:val="002901A9"/>
    <w:rsid w:val="0029038B"/>
    <w:rsid w:val="002904AC"/>
    <w:rsid w:val="002905EE"/>
    <w:rsid w:val="002906E9"/>
    <w:rsid w:val="002907FB"/>
    <w:rsid w:val="0029080B"/>
    <w:rsid w:val="00290EE9"/>
    <w:rsid w:val="00290F9C"/>
    <w:rsid w:val="00291354"/>
    <w:rsid w:val="00291A61"/>
    <w:rsid w:val="00291F04"/>
    <w:rsid w:val="00292AC7"/>
    <w:rsid w:val="002930AF"/>
    <w:rsid w:val="0029332E"/>
    <w:rsid w:val="00293402"/>
    <w:rsid w:val="00293405"/>
    <w:rsid w:val="0029358F"/>
    <w:rsid w:val="00293AA1"/>
    <w:rsid w:val="00293C28"/>
    <w:rsid w:val="002941A6"/>
    <w:rsid w:val="00294231"/>
    <w:rsid w:val="002945AF"/>
    <w:rsid w:val="002945DF"/>
    <w:rsid w:val="002946DF"/>
    <w:rsid w:val="002947F3"/>
    <w:rsid w:val="00294A31"/>
    <w:rsid w:val="0029512F"/>
    <w:rsid w:val="00295725"/>
    <w:rsid w:val="0029584D"/>
    <w:rsid w:val="00295C76"/>
    <w:rsid w:val="0029607F"/>
    <w:rsid w:val="002960FD"/>
    <w:rsid w:val="00296B26"/>
    <w:rsid w:val="00296B8E"/>
    <w:rsid w:val="00296BAC"/>
    <w:rsid w:val="00297315"/>
    <w:rsid w:val="002977B2"/>
    <w:rsid w:val="002977D6"/>
    <w:rsid w:val="002979D7"/>
    <w:rsid w:val="00297B30"/>
    <w:rsid w:val="00297C78"/>
    <w:rsid w:val="00297FF1"/>
    <w:rsid w:val="002A007D"/>
    <w:rsid w:val="002A03DD"/>
    <w:rsid w:val="002A0A5C"/>
    <w:rsid w:val="002A0E4B"/>
    <w:rsid w:val="002A2014"/>
    <w:rsid w:val="002A25BD"/>
    <w:rsid w:val="002A27CD"/>
    <w:rsid w:val="002A28B2"/>
    <w:rsid w:val="002A2E0E"/>
    <w:rsid w:val="002A3285"/>
    <w:rsid w:val="002A3AE7"/>
    <w:rsid w:val="002A3B36"/>
    <w:rsid w:val="002A45A1"/>
    <w:rsid w:val="002A462C"/>
    <w:rsid w:val="002A479E"/>
    <w:rsid w:val="002A4AF6"/>
    <w:rsid w:val="002A4BF8"/>
    <w:rsid w:val="002A4EDA"/>
    <w:rsid w:val="002A51AB"/>
    <w:rsid w:val="002A5363"/>
    <w:rsid w:val="002A58CE"/>
    <w:rsid w:val="002A59DA"/>
    <w:rsid w:val="002A5E04"/>
    <w:rsid w:val="002A613D"/>
    <w:rsid w:val="002A67EF"/>
    <w:rsid w:val="002A68E8"/>
    <w:rsid w:val="002A692B"/>
    <w:rsid w:val="002A6A81"/>
    <w:rsid w:val="002A6CE1"/>
    <w:rsid w:val="002A6E25"/>
    <w:rsid w:val="002A72EA"/>
    <w:rsid w:val="002A7743"/>
    <w:rsid w:val="002A77AC"/>
    <w:rsid w:val="002A78E4"/>
    <w:rsid w:val="002A7A63"/>
    <w:rsid w:val="002A7C0D"/>
    <w:rsid w:val="002B0017"/>
    <w:rsid w:val="002B0210"/>
    <w:rsid w:val="002B0218"/>
    <w:rsid w:val="002B09F3"/>
    <w:rsid w:val="002B0B98"/>
    <w:rsid w:val="002B10E1"/>
    <w:rsid w:val="002B1443"/>
    <w:rsid w:val="002B17FE"/>
    <w:rsid w:val="002B18FB"/>
    <w:rsid w:val="002B193D"/>
    <w:rsid w:val="002B1B9D"/>
    <w:rsid w:val="002B1DB3"/>
    <w:rsid w:val="002B1EE0"/>
    <w:rsid w:val="002B2349"/>
    <w:rsid w:val="002B29DE"/>
    <w:rsid w:val="002B329F"/>
    <w:rsid w:val="002B34C7"/>
    <w:rsid w:val="002B3566"/>
    <w:rsid w:val="002B387F"/>
    <w:rsid w:val="002B3971"/>
    <w:rsid w:val="002B3DD5"/>
    <w:rsid w:val="002B3E35"/>
    <w:rsid w:val="002B4020"/>
    <w:rsid w:val="002B491C"/>
    <w:rsid w:val="002B4935"/>
    <w:rsid w:val="002B4B24"/>
    <w:rsid w:val="002B4CC3"/>
    <w:rsid w:val="002B4CF1"/>
    <w:rsid w:val="002B5288"/>
    <w:rsid w:val="002B5780"/>
    <w:rsid w:val="002B59EF"/>
    <w:rsid w:val="002B5F30"/>
    <w:rsid w:val="002B6A2F"/>
    <w:rsid w:val="002B6C67"/>
    <w:rsid w:val="002B6CFE"/>
    <w:rsid w:val="002B78A8"/>
    <w:rsid w:val="002B7EA3"/>
    <w:rsid w:val="002C02E9"/>
    <w:rsid w:val="002C0330"/>
    <w:rsid w:val="002C0522"/>
    <w:rsid w:val="002C0BA8"/>
    <w:rsid w:val="002C11F2"/>
    <w:rsid w:val="002C1400"/>
    <w:rsid w:val="002C140C"/>
    <w:rsid w:val="002C14A5"/>
    <w:rsid w:val="002C1BF9"/>
    <w:rsid w:val="002C22F3"/>
    <w:rsid w:val="002C2A9C"/>
    <w:rsid w:val="002C2C26"/>
    <w:rsid w:val="002C3022"/>
    <w:rsid w:val="002C3246"/>
    <w:rsid w:val="002C3691"/>
    <w:rsid w:val="002C3692"/>
    <w:rsid w:val="002C38B4"/>
    <w:rsid w:val="002C3923"/>
    <w:rsid w:val="002C397E"/>
    <w:rsid w:val="002C3B4D"/>
    <w:rsid w:val="002C3CD9"/>
    <w:rsid w:val="002C4233"/>
    <w:rsid w:val="002C42D3"/>
    <w:rsid w:val="002C460B"/>
    <w:rsid w:val="002C4631"/>
    <w:rsid w:val="002C4698"/>
    <w:rsid w:val="002C46D4"/>
    <w:rsid w:val="002C49BA"/>
    <w:rsid w:val="002C4A00"/>
    <w:rsid w:val="002C4B29"/>
    <w:rsid w:val="002C4B7B"/>
    <w:rsid w:val="002C4B7D"/>
    <w:rsid w:val="002C4D22"/>
    <w:rsid w:val="002C51FB"/>
    <w:rsid w:val="002C5877"/>
    <w:rsid w:val="002C596C"/>
    <w:rsid w:val="002C5998"/>
    <w:rsid w:val="002C59B1"/>
    <w:rsid w:val="002C62A3"/>
    <w:rsid w:val="002C6A98"/>
    <w:rsid w:val="002C7A2E"/>
    <w:rsid w:val="002C7C38"/>
    <w:rsid w:val="002C7C81"/>
    <w:rsid w:val="002C7CEC"/>
    <w:rsid w:val="002C7D8F"/>
    <w:rsid w:val="002C7E7B"/>
    <w:rsid w:val="002D0424"/>
    <w:rsid w:val="002D0574"/>
    <w:rsid w:val="002D06A7"/>
    <w:rsid w:val="002D0E38"/>
    <w:rsid w:val="002D1246"/>
    <w:rsid w:val="002D135E"/>
    <w:rsid w:val="002D16AB"/>
    <w:rsid w:val="002D1948"/>
    <w:rsid w:val="002D1B10"/>
    <w:rsid w:val="002D1BC9"/>
    <w:rsid w:val="002D1EBB"/>
    <w:rsid w:val="002D1ED3"/>
    <w:rsid w:val="002D2010"/>
    <w:rsid w:val="002D229D"/>
    <w:rsid w:val="002D265E"/>
    <w:rsid w:val="002D26A0"/>
    <w:rsid w:val="002D2945"/>
    <w:rsid w:val="002D298F"/>
    <w:rsid w:val="002D2CC0"/>
    <w:rsid w:val="002D2D0C"/>
    <w:rsid w:val="002D2E2D"/>
    <w:rsid w:val="002D38F8"/>
    <w:rsid w:val="002D3FA0"/>
    <w:rsid w:val="002D4868"/>
    <w:rsid w:val="002D490A"/>
    <w:rsid w:val="002D4A8B"/>
    <w:rsid w:val="002D4ABB"/>
    <w:rsid w:val="002D4B0F"/>
    <w:rsid w:val="002D4B96"/>
    <w:rsid w:val="002D5001"/>
    <w:rsid w:val="002D5560"/>
    <w:rsid w:val="002D57E4"/>
    <w:rsid w:val="002D58A7"/>
    <w:rsid w:val="002D5A09"/>
    <w:rsid w:val="002D5A21"/>
    <w:rsid w:val="002D6136"/>
    <w:rsid w:val="002D6641"/>
    <w:rsid w:val="002D68B0"/>
    <w:rsid w:val="002D69DD"/>
    <w:rsid w:val="002D6B06"/>
    <w:rsid w:val="002D70D4"/>
    <w:rsid w:val="002D73EF"/>
    <w:rsid w:val="002D773F"/>
    <w:rsid w:val="002D7756"/>
    <w:rsid w:val="002D7772"/>
    <w:rsid w:val="002E01BE"/>
    <w:rsid w:val="002E07B3"/>
    <w:rsid w:val="002E0BDE"/>
    <w:rsid w:val="002E0D0B"/>
    <w:rsid w:val="002E0EEF"/>
    <w:rsid w:val="002E0FEC"/>
    <w:rsid w:val="002E1238"/>
    <w:rsid w:val="002E12B2"/>
    <w:rsid w:val="002E1665"/>
    <w:rsid w:val="002E166A"/>
    <w:rsid w:val="002E169A"/>
    <w:rsid w:val="002E18FD"/>
    <w:rsid w:val="002E1AC7"/>
    <w:rsid w:val="002E1D57"/>
    <w:rsid w:val="002E1DF1"/>
    <w:rsid w:val="002E212C"/>
    <w:rsid w:val="002E2151"/>
    <w:rsid w:val="002E238C"/>
    <w:rsid w:val="002E263E"/>
    <w:rsid w:val="002E2F3D"/>
    <w:rsid w:val="002E3086"/>
    <w:rsid w:val="002E3166"/>
    <w:rsid w:val="002E32BA"/>
    <w:rsid w:val="002E3905"/>
    <w:rsid w:val="002E3E04"/>
    <w:rsid w:val="002E444D"/>
    <w:rsid w:val="002E4644"/>
    <w:rsid w:val="002E4980"/>
    <w:rsid w:val="002E4AD2"/>
    <w:rsid w:val="002E4FBE"/>
    <w:rsid w:val="002E5243"/>
    <w:rsid w:val="002E59F7"/>
    <w:rsid w:val="002E5B7E"/>
    <w:rsid w:val="002E651A"/>
    <w:rsid w:val="002E674D"/>
    <w:rsid w:val="002E6936"/>
    <w:rsid w:val="002E6B7B"/>
    <w:rsid w:val="002E6D0A"/>
    <w:rsid w:val="002E6E39"/>
    <w:rsid w:val="002E724E"/>
    <w:rsid w:val="002E74F0"/>
    <w:rsid w:val="002E7744"/>
    <w:rsid w:val="002E77A7"/>
    <w:rsid w:val="002E77B9"/>
    <w:rsid w:val="002E7CA7"/>
    <w:rsid w:val="002E7CB7"/>
    <w:rsid w:val="002F022F"/>
    <w:rsid w:val="002F027E"/>
    <w:rsid w:val="002F02B3"/>
    <w:rsid w:val="002F0315"/>
    <w:rsid w:val="002F063C"/>
    <w:rsid w:val="002F0D17"/>
    <w:rsid w:val="002F0FB0"/>
    <w:rsid w:val="002F0FB4"/>
    <w:rsid w:val="002F100D"/>
    <w:rsid w:val="002F1162"/>
    <w:rsid w:val="002F1373"/>
    <w:rsid w:val="002F16A0"/>
    <w:rsid w:val="002F193F"/>
    <w:rsid w:val="002F1C2C"/>
    <w:rsid w:val="002F1D0A"/>
    <w:rsid w:val="002F1D99"/>
    <w:rsid w:val="002F1DC0"/>
    <w:rsid w:val="002F1E9A"/>
    <w:rsid w:val="002F1FFB"/>
    <w:rsid w:val="002F22F3"/>
    <w:rsid w:val="002F2423"/>
    <w:rsid w:val="002F2928"/>
    <w:rsid w:val="002F2936"/>
    <w:rsid w:val="002F2DC6"/>
    <w:rsid w:val="002F2EE7"/>
    <w:rsid w:val="002F3246"/>
    <w:rsid w:val="002F371B"/>
    <w:rsid w:val="002F3860"/>
    <w:rsid w:val="002F39AF"/>
    <w:rsid w:val="002F3E38"/>
    <w:rsid w:val="002F3F92"/>
    <w:rsid w:val="002F43B9"/>
    <w:rsid w:val="002F45CC"/>
    <w:rsid w:val="002F4633"/>
    <w:rsid w:val="002F4724"/>
    <w:rsid w:val="002F4AC8"/>
    <w:rsid w:val="002F5053"/>
    <w:rsid w:val="002F5204"/>
    <w:rsid w:val="002F5666"/>
    <w:rsid w:val="002F5D25"/>
    <w:rsid w:val="002F600F"/>
    <w:rsid w:val="002F64DB"/>
    <w:rsid w:val="002F655B"/>
    <w:rsid w:val="002F656B"/>
    <w:rsid w:val="002F65B0"/>
    <w:rsid w:val="002F6995"/>
    <w:rsid w:val="002F70F7"/>
    <w:rsid w:val="002F72F8"/>
    <w:rsid w:val="002F7510"/>
    <w:rsid w:val="002F799D"/>
    <w:rsid w:val="002F7AA4"/>
    <w:rsid w:val="002F7B43"/>
    <w:rsid w:val="002F7C8D"/>
    <w:rsid w:val="003005C8"/>
    <w:rsid w:val="00300657"/>
    <w:rsid w:val="00300672"/>
    <w:rsid w:val="003008EE"/>
    <w:rsid w:val="00300C3C"/>
    <w:rsid w:val="00300CCB"/>
    <w:rsid w:val="00300CE3"/>
    <w:rsid w:val="00300E0D"/>
    <w:rsid w:val="00300F3E"/>
    <w:rsid w:val="003011DB"/>
    <w:rsid w:val="0030159D"/>
    <w:rsid w:val="00301E78"/>
    <w:rsid w:val="00302276"/>
    <w:rsid w:val="0030238D"/>
    <w:rsid w:val="003024D6"/>
    <w:rsid w:val="00302745"/>
    <w:rsid w:val="00302747"/>
    <w:rsid w:val="00302E24"/>
    <w:rsid w:val="00303115"/>
    <w:rsid w:val="00303179"/>
    <w:rsid w:val="0030329E"/>
    <w:rsid w:val="003035DE"/>
    <w:rsid w:val="003038B4"/>
    <w:rsid w:val="00303E1A"/>
    <w:rsid w:val="00304045"/>
    <w:rsid w:val="0030414A"/>
    <w:rsid w:val="00304A66"/>
    <w:rsid w:val="00304EDA"/>
    <w:rsid w:val="00304F29"/>
    <w:rsid w:val="00305086"/>
    <w:rsid w:val="003050C6"/>
    <w:rsid w:val="003051EC"/>
    <w:rsid w:val="00305330"/>
    <w:rsid w:val="0030556A"/>
    <w:rsid w:val="0030560F"/>
    <w:rsid w:val="003058DA"/>
    <w:rsid w:val="00305B68"/>
    <w:rsid w:val="00305F82"/>
    <w:rsid w:val="003060F8"/>
    <w:rsid w:val="0030618D"/>
    <w:rsid w:val="003063DA"/>
    <w:rsid w:val="003063FD"/>
    <w:rsid w:val="00306701"/>
    <w:rsid w:val="003067E9"/>
    <w:rsid w:val="00306B5B"/>
    <w:rsid w:val="00306E98"/>
    <w:rsid w:val="0030770A"/>
    <w:rsid w:val="003078B1"/>
    <w:rsid w:val="003102E5"/>
    <w:rsid w:val="00310D0C"/>
    <w:rsid w:val="00310D6B"/>
    <w:rsid w:val="00310E55"/>
    <w:rsid w:val="00310E7E"/>
    <w:rsid w:val="00310F18"/>
    <w:rsid w:val="00310F6E"/>
    <w:rsid w:val="0031119D"/>
    <w:rsid w:val="00311754"/>
    <w:rsid w:val="0031177C"/>
    <w:rsid w:val="0031197A"/>
    <w:rsid w:val="00311DE5"/>
    <w:rsid w:val="003120DD"/>
    <w:rsid w:val="00312368"/>
    <w:rsid w:val="0031262B"/>
    <w:rsid w:val="00312915"/>
    <w:rsid w:val="00312AAD"/>
    <w:rsid w:val="00312B78"/>
    <w:rsid w:val="00312DFF"/>
    <w:rsid w:val="0031309F"/>
    <w:rsid w:val="00313698"/>
    <w:rsid w:val="00313835"/>
    <w:rsid w:val="003139C9"/>
    <w:rsid w:val="00313A9E"/>
    <w:rsid w:val="00313D87"/>
    <w:rsid w:val="00313F96"/>
    <w:rsid w:val="003143AA"/>
    <w:rsid w:val="00314438"/>
    <w:rsid w:val="0031475B"/>
    <w:rsid w:val="003149BC"/>
    <w:rsid w:val="00314D49"/>
    <w:rsid w:val="00314E4C"/>
    <w:rsid w:val="003150E9"/>
    <w:rsid w:val="003153C5"/>
    <w:rsid w:val="003155C0"/>
    <w:rsid w:val="00315675"/>
    <w:rsid w:val="00315799"/>
    <w:rsid w:val="00316041"/>
    <w:rsid w:val="003169A2"/>
    <w:rsid w:val="003169C0"/>
    <w:rsid w:val="00316AE1"/>
    <w:rsid w:val="0031729C"/>
    <w:rsid w:val="0031731B"/>
    <w:rsid w:val="00317A75"/>
    <w:rsid w:val="003202A1"/>
    <w:rsid w:val="00320876"/>
    <w:rsid w:val="00320B97"/>
    <w:rsid w:val="00320C3D"/>
    <w:rsid w:val="00320D1A"/>
    <w:rsid w:val="00320DB7"/>
    <w:rsid w:val="00320E4E"/>
    <w:rsid w:val="00321B02"/>
    <w:rsid w:val="00321B07"/>
    <w:rsid w:val="00322106"/>
    <w:rsid w:val="00322360"/>
    <w:rsid w:val="003225F0"/>
    <w:rsid w:val="003227DE"/>
    <w:rsid w:val="00322C03"/>
    <w:rsid w:val="00322DBD"/>
    <w:rsid w:val="00322DFF"/>
    <w:rsid w:val="0032368B"/>
    <w:rsid w:val="00323729"/>
    <w:rsid w:val="003239AF"/>
    <w:rsid w:val="003251D7"/>
    <w:rsid w:val="00325376"/>
    <w:rsid w:val="00325414"/>
    <w:rsid w:val="0032544F"/>
    <w:rsid w:val="0032567A"/>
    <w:rsid w:val="003256E8"/>
    <w:rsid w:val="003258CD"/>
    <w:rsid w:val="00325C85"/>
    <w:rsid w:val="003260B1"/>
    <w:rsid w:val="003262BC"/>
    <w:rsid w:val="003264C0"/>
    <w:rsid w:val="00326708"/>
    <w:rsid w:val="003267EF"/>
    <w:rsid w:val="00326F22"/>
    <w:rsid w:val="00326FC6"/>
    <w:rsid w:val="00327322"/>
    <w:rsid w:val="00327360"/>
    <w:rsid w:val="0032737C"/>
    <w:rsid w:val="003278ED"/>
    <w:rsid w:val="00327D99"/>
    <w:rsid w:val="00330037"/>
    <w:rsid w:val="00330179"/>
    <w:rsid w:val="003304F6"/>
    <w:rsid w:val="003305F9"/>
    <w:rsid w:val="00330F0F"/>
    <w:rsid w:val="003316A8"/>
    <w:rsid w:val="003316E7"/>
    <w:rsid w:val="00331834"/>
    <w:rsid w:val="00331A3A"/>
    <w:rsid w:val="00331CB4"/>
    <w:rsid w:val="00331D32"/>
    <w:rsid w:val="0033210A"/>
    <w:rsid w:val="00332120"/>
    <w:rsid w:val="00332233"/>
    <w:rsid w:val="003325BA"/>
    <w:rsid w:val="00332796"/>
    <w:rsid w:val="00332B08"/>
    <w:rsid w:val="00332C5E"/>
    <w:rsid w:val="003332BA"/>
    <w:rsid w:val="00333463"/>
    <w:rsid w:val="003334D1"/>
    <w:rsid w:val="00333616"/>
    <w:rsid w:val="00333C95"/>
    <w:rsid w:val="00334550"/>
    <w:rsid w:val="003345BF"/>
    <w:rsid w:val="003345D8"/>
    <w:rsid w:val="003349FC"/>
    <w:rsid w:val="00334D1A"/>
    <w:rsid w:val="00334D23"/>
    <w:rsid w:val="00334F04"/>
    <w:rsid w:val="003354F0"/>
    <w:rsid w:val="003354F5"/>
    <w:rsid w:val="00335775"/>
    <w:rsid w:val="0033580A"/>
    <w:rsid w:val="00335972"/>
    <w:rsid w:val="003360A6"/>
    <w:rsid w:val="00336191"/>
    <w:rsid w:val="00336936"/>
    <w:rsid w:val="00336A87"/>
    <w:rsid w:val="00336CF2"/>
    <w:rsid w:val="0033737B"/>
    <w:rsid w:val="003375B2"/>
    <w:rsid w:val="0033780E"/>
    <w:rsid w:val="00337D85"/>
    <w:rsid w:val="0034031C"/>
    <w:rsid w:val="0034052F"/>
    <w:rsid w:val="0034068B"/>
    <w:rsid w:val="003409F4"/>
    <w:rsid w:val="00340C13"/>
    <w:rsid w:val="00341301"/>
    <w:rsid w:val="00341E42"/>
    <w:rsid w:val="00342230"/>
    <w:rsid w:val="00342400"/>
    <w:rsid w:val="00342424"/>
    <w:rsid w:val="003428C6"/>
    <w:rsid w:val="00342B0F"/>
    <w:rsid w:val="00342D0C"/>
    <w:rsid w:val="00342DAF"/>
    <w:rsid w:val="00343052"/>
    <w:rsid w:val="0034306B"/>
    <w:rsid w:val="003432EF"/>
    <w:rsid w:val="0034347E"/>
    <w:rsid w:val="00343EBD"/>
    <w:rsid w:val="00343F10"/>
    <w:rsid w:val="00344284"/>
    <w:rsid w:val="00344F9E"/>
    <w:rsid w:val="003450F9"/>
    <w:rsid w:val="003451A4"/>
    <w:rsid w:val="003454CC"/>
    <w:rsid w:val="00345519"/>
    <w:rsid w:val="0034590F"/>
    <w:rsid w:val="00345952"/>
    <w:rsid w:val="00345CE4"/>
    <w:rsid w:val="00345E76"/>
    <w:rsid w:val="00346044"/>
    <w:rsid w:val="00346427"/>
    <w:rsid w:val="0034679D"/>
    <w:rsid w:val="00346BEA"/>
    <w:rsid w:val="00346DD7"/>
    <w:rsid w:val="003472F8"/>
    <w:rsid w:val="0034730D"/>
    <w:rsid w:val="00347406"/>
    <w:rsid w:val="00347647"/>
    <w:rsid w:val="00347741"/>
    <w:rsid w:val="0034780A"/>
    <w:rsid w:val="00347B99"/>
    <w:rsid w:val="0035021A"/>
    <w:rsid w:val="003502D7"/>
    <w:rsid w:val="0035060E"/>
    <w:rsid w:val="00350838"/>
    <w:rsid w:val="00350A6C"/>
    <w:rsid w:val="0035162B"/>
    <w:rsid w:val="003517BF"/>
    <w:rsid w:val="00351BC5"/>
    <w:rsid w:val="00351D81"/>
    <w:rsid w:val="00351DBC"/>
    <w:rsid w:val="00351EDB"/>
    <w:rsid w:val="00351FC5"/>
    <w:rsid w:val="00352088"/>
    <w:rsid w:val="00352184"/>
    <w:rsid w:val="00352602"/>
    <w:rsid w:val="003527B3"/>
    <w:rsid w:val="00352DBA"/>
    <w:rsid w:val="003530FD"/>
    <w:rsid w:val="0035314A"/>
    <w:rsid w:val="00353309"/>
    <w:rsid w:val="00353AF8"/>
    <w:rsid w:val="00353D5A"/>
    <w:rsid w:val="00353F7B"/>
    <w:rsid w:val="00354043"/>
    <w:rsid w:val="0035440B"/>
    <w:rsid w:val="003547B7"/>
    <w:rsid w:val="00354ADF"/>
    <w:rsid w:val="00354C9A"/>
    <w:rsid w:val="00354DCC"/>
    <w:rsid w:val="00354FCA"/>
    <w:rsid w:val="003551F7"/>
    <w:rsid w:val="003553D4"/>
    <w:rsid w:val="003553EC"/>
    <w:rsid w:val="00355785"/>
    <w:rsid w:val="003557B3"/>
    <w:rsid w:val="003557D5"/>
    <w:rsid w:val="00355E60"/>
    <w:rsid w:val="00355FA6"/>
    <w:rsid w:val="003565C6"/>
    <w:rsid w:val="003565CE"/>
    <w:rsid w:val="00356CC9"/>
    <w:rsid w:val="00356E9A"/>
    <w:rsid w:val="00356EF2"/>
    <w:rsid w:val="003570FE"/>
    <w:rsid w:val="003572C9"/>
    <w:rsid w:val="003576A0"/>
    <w:rsid w:val="003577E6"/>
    <w:rsid w:val="00357845"/>
    <w:rsid w:val="003579E0"/>
    <w:rsid w:val="00357B1F"/>
    <w:rsid w:val="00357CA1"/>
    <w:rsid w:val="00357CD2"/>
    <w:rsid w:val="003601C7"/>
    <w:rsid w:val="00360288"/>
    <w:rsid w:val="0036059C"/>
    <w:rsid w:val="0036071F"/>
    <w:rsid w:val="00360748"/>
    <w:rsid w:val="00360847"/>
    <w:rsid w:val="003609B6"/>
    <w:rsid w:val="00360E09"/>
    <w:rsid w:val="00361149"/>
    <w:rsid w:val="00361160"/>
    <w:rsid w:val="003613BC"/>
    <w:rsid w:val="003617CA"/>
    <w:rsid w:val="0036194F"/>
    <w:rsid w:val="00361A0A"/>
    <w:rsid w:val="00361A3D"/>
    <w:rsid w:val="00361A41"/>
    <w:rsid w:val="00361A64"/>
    <w:rsid w:val="00361D31"/>
    <w:rsid w:val="00362115"/>
    <w:rsid w:val="003621D6"/>
    <w:rsid w:val="003621DC"/>
    <w:rsid w:val="003622D4"/>
    <w:rsid w:val="00362527"/>
    <w:rsid w:val="00362611"/>
    <w:rsid w:val="00363D1C"/>
    <w:rsid w:val="00364867"/>
    <w:rsid w:val="003648FD"/>
    <w:rsid w:val="00364D51"/>
    <w:rsid w:val="003654D8"/>
    <w:rsid w:val="00365524"/>
    <w:rsid w:val="003656B4"/>
    <w:rsid w:val="00365AC4"/>
    <w:rsid w:val="00365EA7"/>
    <w:rsid w:val="003660CF"/>
    <w:rsid w:val="003662EF"/>
    <w:rsid w:val="00366357"/>
    <w:rsid w:val="00366A17"/>
    <w:rsid w:val="00366C6A"/>
    <w:rsid w:val="00366DB9"/>
    <w:rsid w:val="00366E27"/>
    <w:rsid w:val="003672D7"/>
    <w:rsid w:val="003673A7"/>
    <w:rsid w:val="003673A8"/>
    <w:rsid w:val="0036746F"/>
    <w:rsid w:val="00367918"/>
    <w:rsid w:val="00367A4E"/>
    <w:rsid w:val="00367A51"/>
    <w:rsid w:val="00367AB8"/>
    <w:rsid w:val="00367FDA"/>
    <w:rsid w:val="003707B6"/>
    <w:rsid w:val="00370875"/>
    <w:rsid w:val="00370938"/>
    <w:rsid w:val="00370A5C"/>
    <w:rsid w:val="0037106A"/>
    <w:rsid w:val="00371170"/>
    <w:rsid w:val="003715BF"/>
    <w:rsid w:val="003715CB"/>
    <w:rsid w:val="0037203F"/>
    <w:rsid w:val="00372277"/>
    <w:rsid w:val="00372329"/>
    <w:rsid w:val="0037274E"/>
    <w:rsid w:val="00372890"/>
    <w:rsid w:val="00372CD1"/>
    <w:rsid w:val="00373112"/>
    <w:rsid w:val="003738E4"/>
    <w:rsid w:val="00373D86"/>
    <w:rsid w:val="00373EF8"/>
    <w:rsid w:val="003741E1"/>
    <w:rsid w:val="00374636"/>
    <w:rsid w:val="00374C11"/>
    <w:rsid w:val="00374C34"/>
    <w:rsid w:val="00374E28"/>
    <w:rsid w:val="00374EC0"/>
    <w:rsid w:val="0037539E"/>
    <w:rsid w:val="003753FC"/>
    <w:rsid w:val="003754FE"/>
    <w:rsid w:val="00375739"/>
    <w:rsid w:val="00375806"/>
    <w:rsid w:val="00375C39"/>
    <w:rsid w:val="00375FED"/>
    <w:rsid w:val="00376403"/>
    <w:rsid w:val="00376ABF"/>
    <w:rsid w:val="00376C4C"/>
    <w:rsid w:val="00376CF5"/>
    <w:rsid w:val="00376E89"/>
    <w:rsid w:val="00376F16"/>
    <w:rsid w:val="0037701D"/>
    <w:rsid w:val="0037719B"/>
    <w:rsid w:val="0037749A"/>
    <w:rsid w:val="003778DF"/>
    <w:rsid w:val="00377B0B"/>
    <w:rsid w:val="00380A98"/>
    <w:rsid w:val="00380CB8"/>
    <w:rsid w:val="00381685"/>
    <w:rsid w:val="00381C55"/>
    <w:rsid w:val="00381E7E"/>
    <w:rsid w:val="00382398"/>
    <w:rsid w:val="00382472"/>
    <w:rsid w:val="00382B50"/>
    <w:rsid w:val="00382B56"/>
    <w:rsid w:val="00382BC3"/>
    <w:rsid w:val="00382C45"/>
    <w:rsid w:val="00382F87"/>
    <w:rsid w:val="003830B8"/>
    <w:rsid w:val="003831FB"/>
    <w:rsid w:val="00383822"/>
    <w:rsid w:val="003838CF"/>
    <w:rsid w:val="00383925"/>
    <w:rsid w:val="00383A39"/>
    <w:rsid w:val="00383BA7"/>
    <w:rsid w:val="00383D91"/>
    <w:rsid w:val="00383EC0"/>
    <w:rsid w:val="003841D2"/>
    <w:rsid w:val="0038441C"/>
    <w:rsid w:val="0038470F"/>
    <w:rsid w:val="00384849"/>
    <w:rsid w:val="003849AB"/>
    <w:rsid w:val="00384D71"/>
    <w:rsid w:val="00384E5C"/>
    <w:rsid w:val="0038502F"/>
    <w:rsid w:val="003850E2"/>
    <w:rsid w:val="0038651A"/>
    <w:rsid w:val="0038664A"/>
    <w:rsid w:val="00386688"/>
    <w:rsid w:val="00386947"/>
    <w:rsid w:val="00387472"/>
    <w:rsid w:val="00387647"/>
    <w:rsid w:val="003876B7"/>
    <w:rsid w:val="0038797E"/>
    <w:rsid w:val="00390317"/>
    <w:rsid w:val="003904AF"/>
    <w:rsid w:val="0039061C"/>
    <w:rsid w:val="00390657"/>
    <w:rsid w:val="00390C93"/>
    <w:rsid w:val="0039105A"/>
    <w:rsid w:val="003913D6"/>
    <w:rsid w:val="003913DD"/>
    <w:rsid w:val="0039193E"/>
    <w:rsid w:val="00391A2C"/>
    <w:rsid w:val="003920FB"/>
    <w:rsid w:val="003921B8"/>
    <w:rsid w:val="003924AF"/>
    <w:rsid w:val="00392982"/>
    <w:rsid w:val="00392FB5"/>
    <w:rsid w:val="003930FE"/>
    <w:rsid w:val="00393135"/>
    <w:rsid w:val="00393210"/>
    <w:rsid w:val="003934C9"/>
    <w:rsid w:val="003937B1"/>
    <w:rsid w:val="003938FC"/>
    <w:rsid w:val="00393EE4"/>
    <w:rsid w:val="00393FAF"/>
    <w:rsid w:val="00394CEB"/>
    <w:rsid w:val="00394CF9"/>
    <w:rsid w:val="00394E45"/>
    <w:rsid w:val="00395150"/>
    <w:rsid w:val="00395437"/>
    <w:rsid w:val="0039547E"/>
    <w:rsid w:val="003956FB"/>
    <w:rsid w:val="0039598F"/>
    <w:rsid w:val="00395E26"/>
    <w:rsid w:val="00395E9A"/>
    <w:rsid w:val="00395F08"/>
    <w:rsid w:val="00395FFB"/>
    <w:rsid w:val="00396509"/>
    <w:rsid w:val="003967C8"/>
    <w:rsid w:val="00396934"/>
    <w:rsid w:val="00396970"/>
    <w:rsid w:val="00396B28"/>
    <w:rsid w:val="00396C67"/>
    <w:rsid w:val="00396CB0"/>
    <w:rsid w:val="00397406"/>
    <w:rsid w:val="00397537"/>
    <w:rsid w:val="0039764C"/>
    <w:rsid w:val="0039787C"/>
    <w:rsid w:val="00397F52"/>
    <w:rsid w:val="003A03D8"/>
    <w:rsid w:val="003A05D6"/>
    <w:rsid w:val="003A0898"/>
    <w:rsid w:val="003A0AEB"/>
    <w:rsid w:val="003A0D87"/>
    <w:rsid w:val="003A0F9F"/>
    <w:rsid w:val="003A0FA9"/>
    <w:rsid w:val="003A11C9"/>
    <w:rsid w:val="003A15D9"/>
    <w:rsid w:val="003A15DA"/>
    <w:rsid w:val="003A1933"/>
    <w:rsid w:val="003A1ACC"/>
    <w:rsid w:val="003A1F3C"/>
    <w:rsid w:val="003A202D"/>
    <w:rsid w:val="003A2210"/>
    <w:rsid w:val="003A2720"/>
    <w:rsid w:val="003A2AD3"/>
    <w:rsid w:val="003A2C13"/>
    <w:rsid w:val="003A2D65"/>
    <w:rsid w:val="003A349D"/>
    <w:rsid w:val="003A3653"/>
    <w:rsid w:val="003A4307"/>
    <w:rsid w:val="003A43B2"/>
    <w:rsid w:val="003A448C"/>
    <w:rsid w:val="003A4686"/>
    <w:rsid w:val="003A4B8E"/>
    <w:rsid w:val="003A51CB"/>
    <w:rsid w:val="003A5236"/>
    <w:rsid w:val="003A526C"/>
    <w:rsid w:val="003A55CE"/>
    <w:rsid w:val="003A5738"/>
    <w:rsid w:val="003A5771"/>
    <w:rsid w:val="003A59E1"/>
    <w:rsid w:val="003A5C5D"/>
    <w:rsid w:val="003A5F65"/>
    <w:rsid w:val="003A5FA8"/>
    <w:rsid w:val="003A6187"/>
    <w:rsid w:val="003A6756"/>
    <w:rsid w:val="003A6778"/>
    <w:rsid w:val="003A67C9"/>
    <w:rsid w:val="003A6F36"/>
    <w:rsid w:val="003A7161"/>
    <w:rsid w:val="003A7243"/>
    <w:rsid w:val="003B001B"/>
    <w:rsid w:val="003B027C"/>
    <w:rsid w:val="003B0325"/>
    <w:rsid w:val="003B0543"/>
    <w:rsid w:val="003B07EC"/>
    <w:rsid w:val="003B0830"/>
    <w:rsid w:val="003B118C"/>
    <w:rsid w:val="003B127F"/>
    <w:rsid w:val="003B15BB"/>
    <w:rsid w:val="003B1B38"/>
    <w:rsid w:val="003B1DE6"/>
    <w:rsid w:val="003B1F83"/>
    <w:rsid w:val="003B205A"/>
    <w:rsid w:val="003B2477"/>
    <w:rsid w:val="003B24F7"/>
    <w:rsid w:val="003B2A15"/>
    <w:rsid w:val="003B2BD1"/>
    <w:rsid w:val="003B2BEB"/>
    <w:rsid w:val="003B2DA0"/>
    <w:rsid w:val="003B2E38"/>
    <w:rsid w:val="003B3044"/>
    <w:rsid w:val="003B319D"/>
    <w:rsid w:val="003B3352"/>
    <w:rsid w:val="003B3B1F"/>
    <w:rsid w:val="003B3C04"/>
    <w:rsid w:val="003B452D"/>
    <w:rsid w:val="003B4568"/>
    <w:rsid w:val="003B487D"/>
    <w:rsid w:val="003B4B87"/>
    <w:rsid w:val="003B53CE"/>
    <w:rsid w:val="003B56A5"/>
    <w:rsid w:val="003B56F3"/>
    <w:rsid w:val="003B5775"/>
    <w:rsid w:val="003B58FE"/>
    <w:rsid w:val="003B5AB7"/>
    <w:rsid w:val="003B5D70"/>
    <w:rsid w:val="003B6028"/>
    <w:rsid w:val="003B6094"/>
    <w:rsid w:val="003B6451"/>
    <w:rsid w:val="003B6496"/>
    <w:rsid w:val="003B6E75"/>
    <w:rsid w:val="003B72D8"/>
    <w:rsid w:val="003B7433"/>
    <w:rsid w:val="003B757B"/>
    <w:rsid w:val="003B7587"/>
    <w:rsid w:val="003B7750"/>
    <w:rsid w:val="003B7A7C"/>
    <w:rsid w:val="003B7B6C"/>
    <w:rsid w:val="003B7DB8"/>
    <w:rsid w:val="003B7DEE"/>
    <w:rsid w:val="003C04F4"/>
    <w:rsid w:val="003C0501"/>
    <w:rsid w:val="003C093E"/>
    <w:rsid w:val="003C0A2D"/>
    <w:rsid w:val="003C1105"/>
    <w:rsid w:val="003C1186"/>
    <w:rsid w:val="003C1555"/>
    <w:rsid w:val="003C1794"/>
    <w:rsid w:val="003C189E"/>
    <w:rsid w:val="003C18BB"/>
    <w:rsid w:val="003C1AA9"/>
    <w:rsid w:val="003C1BBF"/>
    <w:rsid w:val="003C1CED"/>
    <w:rsid w:val="003C210D"/>
    <w:rsid w:val="003C2311"/>
    <w:rsid w:val="003C2369"/>
    <w:rsid w:val="003C2CAB"/>
    <w:rsid w:val="003C2EEC"/>
    <w:rsid w:val="003C32D4"/>
    <w:rsid w:val="003C3780"/>
    <w:rsid w:val="003C4040"/>
    <w:rsid w:val="003C4272"/>
    <w:rsid w:val="003C4595"/>
    <w:rsid w:val="003C4617"/>
    <w:rsid w:val="003C490B"/>
    <w:rsid w:val="003C49C9"/>
    <w:rsid w:val="003C4A59"/>
    <w:rsid w:val="003C54AF"/>
    <w:rsid w:val="003C59C9"/>
    <w:rsid w:val="003C5BF5"/>
    <w:rsid w:val="003C5E4C"/>
    <w:rsid w:val="003C617E"/>
    <w:rsid w:val="003C64A5"/>
    <w:rsid w:val="003C67A5"/>
    <w:rsid w:val="003C6BF6"/>
    <w:rsid w:val="003C6F79"/>
    <w:rsid w:val="003C7189"/>
    <w:rsid w:val="003C7B3A"/>
    <w:rsid w:val="003C7D28"/>
    <w:rsid w:val="003C7E58"/>
    <w:rsid w:val="003D01DB"/>
    <w:rsid w:val="003D054F"/>
    <w:rsid w:val="003D05A9"/>
    <w:rsid w:val="003D0607"/>
    <w:rsid w:val="003D0695"/>
    <w:rsid w:val="003D0E2D"/>
    <w:rsid w:val="003D14D7"/>
    <w:rsid w:val="003D1765"/>
    <w:rsid w:val="003D1D94"/>
    <w:rsid w:val="003D1EAA"/>
    <w:rsid w:val="003D22F2"/>
    <w:rsid w:val="003D258B"/>
    <w:rsid w:val="003D2771"/>
    <w:rsid w:val="003D2795"/>
    <w:rsid w:val="003D27FE"/>
    <w:rsid w:val="003D284F"/>
    <w:rsid w:val="003D2A4F"/>
    <w:rsid w:val="003D2AEE"/>
    <w:rsid w:val="003D2B55"/>
    <w:rsid w:val="003D2BF1"/>
    <w:rsid w:val="003D31C1"/>
    <w:rsid w:val="003D3219"/>
    <w:rsid w:val="003D34D1"/>
    <w:rsid w:val="003D35D8"/>
    <w:rsid w:val="003D37C2"/>
    <w:rsid w:val="003D386F"/>
    <w:rsid w:val="003D3C65"/>
    <w:rsid w:val="003D3D18"/>
    <w:rsid w:val="003D4252"/>
    <w:rsid w:val="003D4692"/>
    <w:rsid w:val="003D4777"/>
    <w:rsid w:val="003D489E"/>
    <w:rsid w:val="003D5501"/>
    <w:rsid w:val="003D576A"/>
    <w:rsid w:val="003D5A0F"/>
    <w:rsid w:val="003D5B67"/>
    <w:rsid w:val="003D64BA"/>
    <w:rsid w:val="003D69C9"/>
    <w:rsid w:val="003D6BC6"/>
    <w:rsid w:val="003D6CFC"/>
    <w:rsid w:val="003D6D2C"/>
    <w:rsid w:val="003D79E7"/>
    <w:rsid w:val="003D7A96"/>
    <w:rsid w:val="003D7F95"/>
    <w:rsid w:val="003E060E"/>
    <w:rsid w:val="003E0769"/>
    <w:rsid w:val="003E0983"/>
    <w:rsid w:val="003E0BBD"/>
    <w:rsid w:val="003E102A"/>
    <w:rsid w:val="003E11AC"/>
    <w:rsid w:val="003E1983"/>
    <w:rsid w:val="003E1F2F"/>
    <w:rsid w:val="003E1F6B"/>
    <w:rsid w:val="003E1FA8"/>
    <w:rsid w:val="003E200D"/>
    <w:rsid w:val="003E241F"/>
    <w:rsid w:val="003E281F"/>
    <w:rsid w:val="003E2D4A"/>
    <w:rsid w:val="003E31A4"/>
    <w:rsid w:val="003E3449"/>
    <w:rsid w:val="003E34E2"/>
    <w:rsid w:val="003E3615"/>
    <w:rsid w:val="003E387C"/>
    <w:rsid w:val="003E38E0"/>
    <w:rsid w:val="003E39D4"/>
    <w:rsid w:val="003E3CFA"/>
    <w:rsid w:val="003E42A4"/>
    <w:rsid w:val="003E4457"/>
    <w:rsid w:val="003E4A93"/>
    <w:rsid w:val="003E4BF7"/>
    <w:rsid w:val="003E4EE0"/>
    <w:rsid w:val="003E5185"/>
    <w:rsid w:val="003E55B2"/>
    <w:rsid w:val="003E5933"/>
    <w:rsid w:val="003E5946"/>
    <w:rsid w:val="003E5B76"/>
    <w:rsid w:val="003E5E33"/>
    <w:rsid w:val="003E5EE9"/>
    <w:rsid w:val="003E648C"/>
    <w:rsid w:val="003E6590"/>
    <w:rsid w:val="003E6644"/>
    <w:rsid w:val="003E6698"/>
    <w:rsid w:val="003E67BB"/>
    <w:rsid w:val="003E687E"/>
    <w:rsid w:val="003E6924"/>
    <w:rsid w:val="003E692D"/>
    <w:rsid w:val="003E6A69"/>
    <w:rsid w:val="003E6D3B"/>
    <w:rsid w:val="003E73C4"/>
    <w:rsid w:val="003E74DE"/>
    <w:rsid w:val="003E7D8A"/>
    <w:rsid w:val="003E7DA3"/>
    <w:rsid w:val="003F0229"/>
    <w:rsid w:val="003F04DA"/>
    <w:rsid w:val="003F075C"/>
    <w:rsid w:val="003F0844"/>
    <w:rsid w:val="003F0846"/>
    <w:rsid w:val="003F0A0F"/>
    <w:rsid w:val="003F100E"/>
    <w:rsid w:val="003F11C7"/>
    <w:rsid w:val="003F14BF"/>
    <w:rsid w:val="003F1654"/>
    <w:rsid w:val="003F17FE"/>
    <w:rsid w:val="003F1850"/>
    <w:rsid w:val="003F1B71"/>
    <w:rsid w:val="003F1CB8"/>
    <w:rsid w:val="003F1EA3"/>
    <w:rsid w:val="003F22ED"/>
    <w:rsid w:val="003F2605"/>
    <w:rsid w:val="003F2B68"/>
    <w:rsid w:val="003F2BC0"/>
    <w:rsid w:val="003F3267"/>
    <w:rsid w:val="003F383A"/>
    <w:rsid w:val="003F3B6A"/>
    <w:rsid w:val="003F438F"/>
    <w:rsid w:val="003F44AC"/>
    <w:rsid w:val="003F4592"/>
    <w:rsid w:val="003F469E"/>
    <w:rsid w:val="003F4851"/>
    <w:rsid w:val="003F4C20"/>
    <w:rsid w:val="003F4D15"/>
    <w:rsid w:val="003F5274"/>
    <w:rsid w:val="003F5327"/>
    <w:rsid w:val="003F5894"/>
    <w:rsid w:val="003F5BBD"/>
    <w:rsid w:val="003F5DC8"/>
    <w:rsid w:val="003F69AE"/>
    <w:rsid w:val="003F6D3F"/>
    <w:rsid w:val="003F7258"/>
    <w:rsid w:val="003F76ED"/>
    <w:rsid w:val="003F77A1"/>
    <w:rsid w:val="003F782A"/>
    <w:rsid w:val="003F79C2"/>
    <w:rsid w:val="003F7B40"/>
    <w:rsid w:val="003F7BCB"/>
    <w:rsid w:val="003F7C9B"/>
    <w:rsid w:val="00400178"/>
    <w:rsid w:val="00400767"/>
    <w:rsid w:val="0040092C"/>
    <w:rsid w:val="00400AC6"/>
    <w:rsid w:val="00400DBC"/>
    <w:rsid w:val="00401158"/>
    <w:rsid w:val="004013B7"/>
    <w:rsid w:val="00401D04"/>
    <w:rsid w:val="0040223B"/>
    <w:rsid w:val="004024F2"/>
    <w:rsid w:val="00402611"/>
    <w:rsid w:val="0040270A"/>
    <w:rsid w:val="0040273A"/>
    <w:rsid w:val="00402AC2"/>
    <w:rsid w:val="00402C29"/>
    <w:rsid w:val="00403165"/>
    <w:rsid w:val="00403235"/>
    <w:rsid w:val="004033F8"/>
    <w:rsid w:val="0040354B"/>
    <w:rsid w:val="00403835"/>
    <w:rsid w:val="004039DD"/>
    <w:rsid w:val="00403B16"/>
    <w:rsid w:val="00403D22"/>
    <w:rsid w:val="00403E7B"/>
    <w:rsid w:val="0040400F"/>
    <w:rsid w:val="00404819"/>
    <w:rsid w:val="00404A7F"/>
    <w:rsid w:val="00404BF1"/>
    <w:rsid w:val="00404D2B"/>
    <w:rsid w:val="00405299"/>
    <w:rsid w:val="004057D9"/>
    <w:rsid w:val="0040591B"/>
    <w:rsid w:val="004059EB"/>
    <w:rsid w:val="00405BE8"/>
    <w:rsid w:val="00405F36"/>
    <w:rsid w:val="00406064"/>
    <w:rsid w:val="00406B48"/>
    <w:rsid w:val="00406D53"/>
    <w:rsid w:val="00406FCB"/>
    <w:rsid w:val="00407628"/>
    <w:rsid w:val="00407DFC"/>
    <w:rsid w:val="0041012B"/>
    <w:rsid w:val="00410155"/>
    <w:rsid w:val="0041041B"/>
    <w:rsid w:val="0041068C"/>
    <w:rsid w:val="00410884"/>
    <w:rsid w:val="00410A1C"/>
    <w:rsid w:val="00410AAE"/>
    <w:rsid w:val="00410B03"/>
    <w:rsid w:val="00410C0A"/>
    <w:rsid w:val="004110B8"/>
    <w:rsid w:val="004111EC"/>
    <w:rsid w:val="004118F7"/>
    <w:rsid w:val="00411C17"/>
    <w:rsid w:val="00411F02"/>
    <w:rsid w:val="00412203"/>
    <w:rsid w:val="004122BB"/>
    <w:rsid w:val="004126D5"/>
    <w:rsid w:val="00412D4B"/>
    <w:rsid w:val="00412F44"/>
    <w:rsid w:val="004130C2"/>
    <w:rsid w:val="004132A7"/>
    <w:rsid w:val="004132DE"/>
    <w:rsid w:val="00413CA4"/>
    <w:rsid w:val="00413F18"/>
    <w:rsid w:val="0041453C"/>
    <w:rsid w:val="004149F8"/>
    <w:rsid w:val="00414D26"/>
    <w:rsid w:val="004150F3"/>
    <w:rsid w:val="00415135"/>
    <w:rsid w:val="0041516B"/>
    <w:rsid w:val="00415375"/>
    <w:rsid w:val="00415E2B"/>
    <w:rsid w:val="00415EE0"/>
    <w:rsid w:val="0041610E"/>
    <w:rsid w:val="0041648B"/>
    <w:rsid w:val="00416AB9"/>
    <w:rsid w:val="00416ADF"/>
    <w:rsid w:val="00416EE8"/>
    <w:rsid w:val="00417128"/>
    <w:rsid w:val="004171B5"/>
    <w:rsid w:val="004178D8"/>
    <w:rsid w:val="00417C2F"/>
    <w:rsid w:val="00417E45"/>
    <w:rsid w:val="0042003E"/>
    <w:rsid w:val="00420483"/>
    <w:rsid w:val="00420532"/>
    <w:rsid w:val="00420649"/>
    <w:rsid w:val="004207D7"/>
    <w:rsid w:val="00420B0A"/>
    <w:rsid w:val="00420CD1"/>
    <w:rsid w:val="00420DEC"/>
    <w:rsid w:val="00420EBA"/>
    <w:rsid w:val="00421033"/>
    <w:rsid w:val="00421111"/>
    <w:rsid w:val="00421209"/>
    <w:rsid w:val="0042131D"/>
    <w:rsid w:val="00421491"/>
    <w:rsid w:val="004214B6"/>
    <w:rsid w:val="00421557"/>
    <w:rsid w:val="0042165C"/>
    <w:rsid w:val="00421823"/>
    <w:rsid w:val="004219B4"/>
    <w:rsid w:val="00421AFF"/>
    <w:rsid w:val="00421C33"/>
    <w:rsid w:val="00421E90"/>
    <w:rsid w:val="0042212E"/>
    <w:rsid w:val="00422480"/>
    <w:rsid w:val="004225F1"/>
    <w:rsid w:val="00422E1A"/>
    <w:rsid w:val="00423396"/>
    <w:rsid w:val="00423BE2"/>
    <w:rsid w:val="0042429A"/>
    <w:rsid w:val="0042483A"/>
    <w:rsid w:val="00424EAE"/>
    <w:rsid w:val="0042564D"/>
    <w:rsid w:val="004257F8"/>
    <w:rsid w:val="00425E17"/>
    <w:rsid w:val="0042660A"/>
    <w:rsid w:val="0042693C"/>
    <w:rsid w:val="00426CA6"/>
    <w:rsid w:val="004270CA"/>
    <w:rsid w:val="004275C2"/>
    <w:rsid w:val="004275CA"/>
    <w:rsid w:val="00427C9A"/>
    <w:rsid w:val="00427DC6"/>
    <w:rsid w:val="0043070F"/>
    <w:rsid w:val="0043073B"/>
    <w:rsid w:val="0043076D"/>
    <w:rsid w:val="00430C28"/>
    <w:rsid w:val="00430D59"/>
    <w:rsid w:val="00430DDB"/>
    <w:rsid w:val="0043107B"/>
    <w:rsid w:val="004311E6"/>
    <w:rsid w:val="004312AA"/>
    <w:rsid w:val="00431343"/>
    <w:rsid w:val="004314CA"/>
    <w:rsid w:val="004319BA"/>
    <w:rsid w:val="004323A7"/>
    <w:rsid w:val="00432742"/>
    <w:rsid w:val="00432A43"/>
    <w:rsid w:val="00432D4F"/>
    <w:rsid w:val="00432D91"/>
    <w:rsid w:val="00433037"/>
    <w:rsid w:val="00434160"/>
    <w:rsid w:val="004346BB"/>
    <w:rsid w:val="00434745"/>
    <w:rsid w:val="004347C5"/>
    <w:rsid w:val="00434812"/>
    <w:rsid w:val="0043488A"/>
    <w:rsid w:val="00434DC8"/>
    <w:rsid w:val="00434E2B"/>
    <w:rsid w:val="00434E96"/>
    <w:rsid w:val="00434EAA"/>
    <w:rsid w:val="0043575A"/>
    <w:rsid w:val="00435830"/>
    <w:rsid w:val="00435834"/>
    <w:rsid w:val="00435966"/>
    <w:rsid w:val="0043613B"/>
    <w:rsid w:val="00436777"/>
    <w:rsid w:val="00436998"/>
    <w:rsid w:val="00436AB8"/>
    <w:rsid w:val="00436B33"/>
    <w:rsid w:val="00436C77"/>
    <w:rsid w:val="00436C91"/>
    <w:rsid w:val="00436E43"/>
    <w:rsid w:val="004373E8"/>
    <w:rsid w:val="004374F2"/>
    <w:rsid w:val="00437504"/>
    <w:rsid w:val="00437AD1"/>
    <w:rsid w:val="00437C59"/>
    <w:rsid w:val="00437CA4"/>
    <w:rsid w:val="00440167"/>
    <w:rsid w:val="00440171"/>
    <w:rsid w:val="00440596"/>
    <w:rsid w:val="00440809"/>
    <w:rsid w:val="0044083E"/>
    <w:rsid w:val="00440A3D"/>
    <w:rsid w:val="00440F1E"/>
    <w:rsid w:val="00441405"/>
    <w:rsid w:val="00441431"/>
    <w:rsid w:val="004414A5"/>
    <w:rsid w:val="00441664"/>
    <w:rsid w:val="0044169D"/>
    <w:rsid w:val="004417A4"/>
    <w:rsid w:val="00441981"/>
    <w:rsid w:val="004419D3"/>
    <w:rsid w:val="00442114"/>
    <w:rsid w:val="00442222"/>
    <w:rsid w:val="004422B0"/>
    <w:rsid w:val="004424FF"/>
    <w:rsid w:val="004426BD"/>
    <w:rsid w:val="00442B5C"/>
    <w:rsid w:val="00442CDD"/>
    <w:rsid w:val="00443130"/>
    <w:rsid w:val="0044356E"/>
    <w:rsid w:val="004435B3"/>
    <w:rsid w:val="004436A1"/>
    <w:rsid w:val="00443A86"/>
    <w:rsid w:val="00443A87"/>
    <w:rsid w:val="00443B43"/>
    <w:rsid w:val="00443C43"/>
    <w:rsid w:val="004446EA"/>
    <w:rsid w:val="00444B47"/>
    <w:rsid w:val="00444BBD"/>
    <w:rsid w:val="00444F3A"/>
    <w:rsid w:val="0044505C"/>
    <w:rsid w:val="0044529A"/>
    <w:rsid w:val="00445672"/>
    <w:rsid w:val="004456A1"/>
    <w:rsid w:val="0044595C"/>
    <w:rsid w:val="0044612F"/>
    <w:rsid w:val="004466EB"/>
    <w:rsid w:val="00446864"/>
    <w:rsid w:val="00446FC2"/>
    <w:rsid w:val="00446FF7"/>
    <w:rsid w:val="00447612"/>
    <w:rsid w:val="004477BA"/>
    <w:rsid w:val="00447886"/>
    <w:rsid w:val="00447915"/>
    <w:rsid w:val="00447AD0"/>
    <w:rsid w:val="00450842"/>
    <w:rsid w:val="004508A0"/>
    <w:rsid w:val="00450CE6"/>
    <w:rsid w:val="0045116E"/>
    <w:rsid w:val="004511E4"/>
    <w:rsid w:val="0045151C"/>
    <w:rsid w:val="00451530"/>
    <w:rsid w:val="004516CA"/>
    <w:rsid w:val="004519E8"/>
    <w:rsid w:val="00451F47"/>
    <w:rsid w:val="00452157"/>
    <w:rsid w:val="004521AC"/>
    <w:rsid w:val="00452296"/>
    <w:rsid w:val="004525BB"/>
    <w:rsid w:val="004525F3"/>
    <w:rsid w:val="00452A78"/>
    <w:rsid w:val="00452BD6"/>
    <w:rsid w:val="00452D01"/>
    <w:rsid w:val="00452EA5"/>
    <w:rsid w:val="00452F97"/>
    <w:rsid w:val="00453395"/>
    <w:rsid w:val="0045366E"/>
    <w:rsid w:val="00453EFE"/>
    <w:rsid w:val="0045444E"/>
    <w:rsid w:val="004546E8"/>
    <w:rsid w:val="00454B44"/>
    <w:rsid w:val="00454C59"/>
    <w:rsid w:val="004554ED"/>
    <w:rsid w:val="004556CA"/>
    <w:rsid w:val="004558A5"/>
    <w:rsid w:val="00455938"/>
    <w:rsid w:val="00455A58"/>
    <w:rsid w:val="004561BA"/>
    <w:rsid w:val="00456379"/>
    <w:rsid w:val="004568F1"/>
    <w:rsid w:val="00456F87"/>
    <w:rsid w:val="00457533"/>
    <w:rsid w:val="004578EA"/>
    <w:rsid w:val="00457CFB"/>
    <w:rsid w:val="00457D2E"/>
    <w:rsid w:val="00457E3B"/>
    <w:rsid w:val="00457F63"/>
    <w:rsid w:val="004603DF"/>
    <w:rsid w:val="00460483"/>
    <w:rsid w:val="00460B16"/>
    <w:rsid w:val="00460DAA"/>
    <w:rsid w:val="00461134"/>
    <w:rsid w:val="0046172F"/>
    <w:rsid w:val="004618B4"/>
    <w:rsid w:val="004618CD"/>
    <w:rsid w:val="00461D9B"/>
    <w:rsid w:val="00461F7C"/>
    <w:rsid w:val="00461F8A"/>
    <w:rsid w:val="004621EF"/>
    <w:rsid w:val="004622F2"/>
    <w:rsid w:val="00462800"/>
    <w:rsid w:val="00462B3A"/>
    <w:rsid w:val="00462F75"/>
    <w:rsid w:val="00463F2E"/>
    <w:rsid w:val="0046451C"/>
    <w:rsid w:val="004645BD"/>
    <w:rsid w:val="00464907"/>
    <w:rsid w:val="00464C6E"/>
    <w:rsid w:val="00465522"/>
    <w:rsid w:val="004657A9"/>
    <w:rsid w:val="00465A48"/>
    <w:rsid w:val="00465A93"/>
    <w:rsid w:val="00465B31"/>
    <w:rsid w:val="004660FD"/>
    <w:rsid w:val="00466202"/>
    <w:rsid w:val="004666AC"/>
    <w:rsid w:val="0046692D"/>
    <w:rsid w:val="00466E2A"/>
    <w:rsid w:val="004674B1"/>
    <w:rsid w:val="00467789"/>
    <w:rsid w:val="00467B5C"/>
    <w:rsid w:val="00467FB1"/>
    <w:rsid w:val="0047032C"/>
    <w:rsid w:val="00470D1A"/>
    <w:rsid w:val="00470E77"/>
    <w:rsid w:val="00470F24"/>
    <w:rsid w:val="00471035"/>
    <w:rsid w:val="00471C53"/>
    <w:rsid w:val="00471E54"/>
    <w:rsid w:val="00471E70"/>
    <w:rsid w:val="00471F50"/>
    <w:rsid w:val="004726B0"/>
    <w:rsid w:val="00472BB1"/>
    <w:rsid w:val="00472EC0"/>
    <w:rsid w:val="00472F64"/>
    <w:rsid w:val="00473289"/>
    <w:rsid w:val="0047335F"/>
    <w:rsid w:val="004736F4"/>
    <w:rsid w:val="00473773"/>
    <w:rsid w:val="004738C3"/>
    <w:rsid w:val="00473B05"/>
    <w:rsid w:val="00473CF3"/>
    <w:rsid w:val="00473F11"/>
    <w:rsid w:val="00474182"/>
    <w:rsid w:val="0047430F"/>
    <w:rsid w:val="00474652"/>
    <w:rsid w:val="0047515D"/>
    <w:rsid w:val="004751D0"/>
    <w:rsid w:val="004757F0"/>
    <w:rsid w:val="00475F2C"/>
    <w:rsid w:val="00475F6A"/>
    <w:rsid w:val="004760C7"/>
    <w:rsid w:val="004761AA"/>
    <w:rsid w:val="00476313"/>
    <w:rsid w:val="004764C7"/>
    <w:rsid w:val="0047651B"/>
    <w:rsid w:val="004765AC"/>
    <w:rsid w:val="004767D5"/>
    <w:rsid w:val="00477121"/>
    <w:rsid w:val="004772EB"/>
    <w:rsid w:val="00477772"/>
    <w:rsid w:val="0047779F"/>
    <w:rsid w:val="00477834"/>
    <w:rsid w:val="00477E2D"/>
    <w:rsid w:val="0048044C"/>
    <w:rsid w:val="0048048A"/>
    <w:rsid w:val="004804AB"/>
    <w:rsid w:val="0048065A"/>
    <w:rsid w:val="004807B5"/>
    <w:rsid w:val="004809D5"/>
    <w:rsid w:val="00480B23"/>
    <w:rsid w:val="00480E91"/>
    <w:rsid w:val="00481257"/>
    <w:rsid w:val="004822A3"/>
    <w:rsid w:val="0048248C"/>
    <w:rsid w:val="004829E0"/>
    <w:rsid w:val="00482B76"/>
    <w:rsid w:val="004832AB"/>
    <w:rsid w:val="00483693"/>
    <w:rsid w:val="00483842"/>
    <w:rsid w:val="00483B6D"/>
    <w:rsid w:val="00483BCA"/>
    <w:rsid w:val="00484317"/>
    <w:rsid w:val="00484572"/>
    <w:rsid w:val="004846E0"/>
    <w:rsid w:val="00484AAB"/>
    <w:rsid w:val="00484B22"/>
    <w:rsid w:val="00484B6D"/>
    <w:rsid w:val="00484C82"/>
    <w:rsid w:val="00484F3F"/>
    <w:rsid w:val="00485594"/>
    <w:rsid w:val="0048565C"/>
    <w:rsid w:val="00485A36"/>
    <w:rsid w:val="00485AF3"/>
    <w:rsid w:val="00485E87"/>
    <w:rsid w:val="0048660C"/>
    <w:rsid w:val="004867E4"/>
    <w:rsid w:val="0048684E"/>
    <w:rsid w:val="004869D6"/>
    <w:rsid w:val="004869DF"/>
    <w:rsid w:val="00486ABC"/>
    <w:rsid w:val="00486D51"/>
    <w:rsid w:val="00487602"/>
    <w:rsid w:val="00487628"/>
    <w:rsid w:val="004876B8"/>
    <w:rsid w:val="004879BB"/>
    <w:rsid w:val="00487D02"/>
    <w:rsid w:val="00487F16"/>
    <w:rsid w:val="00490309"/>
    <w:rsid w:val="00490602"/>
    <w:rsid w:val="00490742"/>
    <w:rsid w:val="004908B4"/>
    <w:rsid w:val="004909C3"/>
    <w:rsid w:val="00490A2A"/>
    <w:rsid w:val="00490B21"/>
    <w:rsid w:val="00490F35"/>
    <w:rsid w:val="004917F4"/>
    <w:rsid w:val="004918AC"/>
    <w:rsid w:val="00492316"/>
    <w:rsid w:val="004923FA"/>
    <w:rsid w:val="004923FE"/>
    <w:rsid w:val="00492459"/>
    <w:rsid w:val="0049247B"/>
    <w:rsid w:val="00492807"/>
    <w:rsid w:val="00492B04"/>
    <w:rsid w:val="00493190"/>
    <w:rsid w:val="0049322E"/>
    <w:rsid w:val="0049333E"/>
    <w:rsid w:val="00493581"/>
    <w:rsid w:val="00493589"/>
    <w:rsid w:val="0049397C"/>
    <w:rsid w:val="004939A6"/>
    <w:rsid w:val="00493AC1"/>
    <w:rsid w:val="004943EE"/>
    <w:rsid w:val="0049441A"/>
    <w:rsid w:val="0049475A"/>
    <w:rsid w:val="00494CC7"/>
    <w:rsid w:val="004952BA"/>
    <w:rsid w:val="00495439"/>
    <w:rsid w:val="00495783"/>
    <w:rsid w:val="004957CB"/>
    <w:rsid w:val="00495B50"/>
    <w:rsid w:val="00495E55"/>
    <w:rsid w:val="00495FC5"/>
    <w:rsid w:val="0049622A"/>
    <w:rsid w:val="00496570"/>
    <w:rsid w:val="004965F5"/>
    <w:rsid w:val="00496695"/>
    <w:rsid w:val="00496793"/>
    <w:rsid w:val="00496920"/>
    <w:rsid w:val="00496A28"/>
    <w:rsid w:val="00496B7D"/>
    <w:rsid w:val="00497015"/>
    <w:rsid w:val="004970B1"/>
    <w:rsid w:val="00497250"/>
    <w:rsid w:val="00497ACA"/>
    <w:rsid w:val="00497B4F"/>
    <w:rsid w:val="00497BB6"/>
    <w:rsid w:val="004A0490"/>
    <w:rsid w:val="004A04A2"/>
    <w:rsid w:val="004A0550"/>
    <w:rsid w:val="004A07A1"/>
    <w:rsid w:val="004A10B6"/>
    <w:rsid w:val="004A158A"/>
    <w:rsid w:val="004A16F6"/>
    <w:rsid w:val="004A179C"/>
    <w:rsid w:val="004A17E7"/>
    <w:rsid w:val="004A1832"/>
    <w:rsid w:val="004A2450"/>
    <w:rsid w:val="004A25FD"/>
    <w:rsid w:val="004A2748"/>
    <w:rsid w:val="004A2BA7"/>
    <w:rsid w:val="004A2D5A"/>
    <w:rsid w:val="004A339A"/>
    <w:rsid w:val="004A340B"/>
    <w:rsid w:val="004A3977"/>
    <w:rsid w:val="004A39EE"/>
    <w:rsid w:val="004A3BD8"/>
    <w:rsid w:val="004A3CE2"/>
    <w:rsid w:val="004A3DA8"/>
    <w:rsid w:val="004A3E20"/>
    <w:rsid w:val="004A3F02"/>
    <w:rsid w:val="004A444A"/>
    <w:rsid w:val="004A4520"/>
    <w:rsid w:val="004A49E6"/>
    <w:rsid w:val="004A4B87"/>
    <w:rsid w:val="004A4BC2"/>
    <w:rsid w:val="004A4F0D"/>
    <w:rsid w:val="004A505A"/>
    <w:rsid w:val="004A5463"/>
    <w:rsid w:val="004A547F"/>
    <w:rsid w:val="004A5E7D"/>
    <w:rsid w:val="004A652D"/>
    <w:rsid w:val="004A6A2F"/>
    <w:rsid w:val="004A6E3A"/>
    <w:rsid w:val="004A6EA3"/>
    <w:rsid w:val="004A7000"/>
    <w:rsid w:val="004A7166"/>
    <w:rsid w:val="004A731B"/>
    <w:rsid w:val="004A74CC"/>
    <w:rsid w:val="004A779C"/>
    <w:rsid w:val="004A7842"/>
    <w:rsid w:val="004A78FA"/>
    <w:rsid w:val="004A79C0"/>
    <w:rsid w:val="004A7CB9"/>
    <w:rsid w:val="004A7D76"/>
    <w:rsid w:val="004A7E2E"/>
    <w:rsid w:val="004B096D"/>
    <w:rsid w:val="004B0E1C"/>
    <w:rsid w:val="004B12EE"/>
    <w:rsid w:val="004B1345"/>
    <w:rsid w:val="004B1863"/>
    <w:rsid w:val="004B1A37"/>
    <w:rsid w:val="004B1FA4"/>
    <w:rsid w:val="004B1FCA"/>
    <w:rsid w:val="004B2C7F"/>
    <w:rsid w:val="004B2DFB"/>
    <w:rsid w:val="004B385A"/>
    <w:rsid w:val="004B3AB1"/>
    <w:rsid w:val="004B3C3E"/>
    <w:rsid w:val="004B3C46"/>
    <w:rsid w:val="004B3D5D"/>
    <w:rsid w:val="004B3DE3"/>
    <w:rsid w:val="004B3E6C"/>
    <w:rsid w:val="004B4492"/>
    <w:rsid w:val="004B4543"/>
    <w:rsid w:val="004B47CF"/>
    <w:rsid w:val="004B48A4"/>
    <w:rsid w:val="004B4A40"/>
    <w:rsid w:val="004B4C3F"/>
    <w:rsid w:val="004B5004"/>
    <w:rsid w:val="004B546D"/>
    <w:rsid w:val="004B6521"/>
    <w:rsid w:val="004B699C"/>
    <w:rsid w:val="004B6C80"/>
    <w:rsid w:val="004B6D59"/>
    <w:rsid w:val="004B6DCE"/>
    <w:rsid w:val="004B6E31"/>
    <w:rsid w:val="004B6F5D"/>
    <w:rsid w:val="004B758A"/>
    <w:rsid w:val="004B75DC"/>
    <w:rsid w:val="004B7600"/>
    <w:rsid w:val="004B7A03"/>
    <w:rsid w:val="004B7C2D"/>
    <w:rsid w:val="004B7D8B"/>
    <w:rsid w:val="004C00CB"/>
    <w:rsid w:val="004C02F6"/>
    <w:rsid w:val="004C043D"/>
    <w:rsid w:val="004C0E21"/>
    <w:rsid w:val="004C14C3"/>
    <w:rsid w:val="004C15F9"/>
    <w:rsid w:val="004C18B7"/>
    <w:rsid w:val="004C1901"/>
    <w:rsid w:val="004C199D"/>
    <w:rsid w:val="004C1AAA"/>
    <w:rsid w:val="004C1BFB"/>
    <w:rsid w:val="004C1C2C"/>
    <w:rsid w:val="004C1CE4"/>
    <w:rsid w:val="004C1D0E"/>
    <w:rsid w:val="004C1F3B"/>
    <w:rsid w:val="004C21CA"/>
    <w:rsid w:val="004C2625"/>
    <w:rsid w:val="004C3483"/>
    <w:rsid w:val="004C358E"/>
    <w:rsid w:val="004C381A"/>
    <w:rsid w:val="004C3A75"/>
    <w:rsid w:val="004C3C82"/>
    <w:rsid w:val="004C4157"/>
    <w:rsid w:val="004C415B"/>
    <w:rsid w:val="004C444A"/>
    <w:rsid w:val="004C45E5"/>
    <w:rsid w:val="004C4B97"/>
    <w:rsid w:val="004C4FCE"/>
    <w:rsid w:val="004C51BD"/>
    <w:rsid w:val="004C52A0"/>
    <w:rsid w:val="004C5459"/>
    <w:rsid w:val="004C5650"/>
    <w:rsid w:val="004C56EF"/>
    <w:rsid w:val="004C5922"/>
    <w:rsid w:val="004C5A45"/>
    <w:rsid w:val="004C5B48"/>
    <w:rsid w:val="004C5C5F"/>
    <w:rsid w:val="004C6625"/>
    <w:rsid w:val="004C66E8"/>
    <w:rsid w:val="004C66F5"/>
    <w:rsid w:val="004C699F"/>
    <w:rsid w:val="004C7366"/>
    <w:rsid w:val="004C73DA"/>
    <w:rsid w:val="004C76CB"/>
    <w:rsid w:val="004C77C5"/>
    <w:rsid w:val="004C793F"/>
    <w:rsid w:val="004C7C1D"/>
    <w:rsid w:val="004C7EFA"/>
    <w:rsid w:val="004D04D9"/>
    <w:rsid w:val="004D078B"/>
    <w:rsid w:val="004D09A6"/>
    <w:rsid w:val="004D0A93"/>
    <w:rsid w:val="004D0AA9"/>
    <w:rsid w:val="004D0C3C"/>
    <w:rsid w:val="004D0E64"/>
    <w:rsid w:val="004D112D"/>
    <w:rsid w:val="004D1674"/>
    <w:rsid w:val="004D1C64"/>
    <w:rsid w:val="004D1E01"/>
    <w:rsid w:val="004D1E39"/>
    <w:rsid w:val="004D1EC5"/>
    <w:rsid w:val="004D1F46"/>
    <w:rsid w:val="004D23D5"/>
    <w:rsid w:val="004D261B"/>
    <w:rsid w:val="004D267A"/>
    <w:rsid w:val="004D2724"/>
    <w:rsid w:val="004D2B24"/>
    <w:rsid w:val="004D3457"/>
    <w:rsid w:val="004D3519"/>
    <w:rsid w:val="004D3685"/>
    <w:rsid w:val="004D3BA5"/>
    <w:rsid w:val="004D3E6C"/>
    <w:rsid w:val="004D42E7"/>
    <w:rsid w:val="004D48D9"/>
    <w:rsid w:val="004D4AFC"/>
    <w:rsid w:val="004D4B25"/>
    <w:rsid w:val="004D55B2"/>
    <w:rsid w:val="004D56CA"/>
    <w:rsid w:val="004D570A"/>
    <w:rsid w:val="004D582A"/>
    <w:rsid w:val="004D5997"/>
    <w:rsid w:val="004D5D52"/>
    <w:rsid w:val="004D6113"/>
    <w:rsid w:val="004D6251"/>
    <w:rsid w:val="004D6329"/>
    <w:rsid w:val="004D6489"/>
    <w:rsid w:val="004D669E"/>
    <w:rsid w:val="004D66B0"/>
    <w:rsid w:val="004D69CC"/>
    <w:rsid w:val="004D6BF2"/>
    <w:rsid w:val="004D6E7E"/>
    <w:rsid w:val="004D6EB2"/>
    <w:rsid w:val="004D72B0"/>
    <w:rsid w:val="004D7B0D"/>
    <w:rsid w:val="004D7BB7"/>
    <w:rsid w:val="004D7D0D"/>
    <w:rsid w:val="004D7D6F"/>
    <w:rsid w:val="004D7D72"/>
    <w:rsid w:val="004D7EE2"/>
    <w:rsid w:val="004E00A2"/>
    <w:rsid w:val="004E0111"/>
    <w:rsid w:val="004E0201"/>
    <w:rsid w:val="004E094F"/>
    <w:rsid w:val="004E0AC9"/>
    <w:rsid w:val="004E0B22"/>
    <w:rsid w:val="004E0C39"/>
    <w:rsid w:val="004E12D4"/>
    <w:rsid w:val="004E12E3"/>
    <w:rsid w:val="004E1462"/>
    <w:rsid w:val="004E1694"/>
    <w:rsid w:val="004E1CEE"/>
    <w:rsid w:val="004E1D63"/>
    <w:rsid w:val="004E1D66"/>
    <w:rsid w:val="004E2531"/>
    <w:rsid w:val="004E2742"/>
    <w:rsid w:val="004E294A"/>
    <w:rsid w:val="004E2A6F"/>
    <w:rsid w:val="004E2B63"/>
    <w:rsid w:val="004E2D71"/>
    <w:rsid w:val="004E34AF"/>
    <w:rsid w:val="004E35B6"/>
    <w:rsid w:val="004E372E"/>
    <w:rsid w:val="004E418B"/>
    <w:rsid w:val="004E46A7"/>
    <w:rsid w:val="004E47F4"/>
    <w:rsid w:val="004E48E9"/>
    <w:rsid w:val="004E4E5D"/>
    <w:rsid w:val="004E4E99"/>
    <w:rsid w:val="004E4FD1"/>
    <w:rsid w:val="004E53FD"/>
    <w:rsid w:val="004E577B"/>
    <w:rsid w:val="004E57F3"/>
    <w:rsid w:val="004E598D"/>
    <w:rsid w:val="004E5A0B"/>
    <w:rsid w:val="004E5A14"/>
    <w:rsid w:val="004E5B48"/>
    <w:rsid w:val="004E5E8F"/>
    <w:rsid w:val="004E609C"/>
    <w:rsid w:val="004E635C"/>
    <w:rsid w:val="004E681F"/>
    <w:rsid w:val="004E6F57"/>
    <w:rsid w:val="004E7068"/>
    <w:rsid w:val="004E7313"/>
    <w:rsid w:val="004E7A60"/>
    <w:rsid w:val="004E7AC9"/>
    <w:rsid w:val="004E7BEC"/>
    <w:rsid w:val="004E7C44"/>
    <w:rsid w:val="004E7E5F"/>
    <w:rsid w:val="004E7FD7"/>
    <w:rsid w:val="004F00BD"/>
    <w:rsid w:val="004F03AD"/>
    <w:rsid w:val="004F054F"/>
    <w:rsid w:val="004F0940"/>
    <w:rsid w:val="004F0EBE"/>
    <w:rsid w:val="004F1540"/>
    <w:rsid w:val="004F15B9"/>
    <w:rsid w:val="004F16CB"/>
    <w:rsid w:val="004F18A0"/>
    <w:rsid w:val="004F19E5"/>
    <w:rsid w:val="004F2046"/>
    <w:rsid w:val="004F216B"/>
    <w:rsid w:val="004F23D9"/>
    <w:rsid w:val="004F2932"/>
    <w:rsid w:val="004F29D9"/>
    <w:rsid w:val="004F2AC7"/>
    <w:rsid w:val="004F2D60"/>
    <w:rsid w:val="004F2F72"/>
    <w:rsid w:val="004F3118"/>
    <w:rsid w:val="004F352D"/>
    <w:rsid w:val="004F3C6A"/>
    <w:rsid w:val="004F3D64"/>
    <w:rsid w:val="004F3DCD"/>
    <w:rsid w:val="004F400B"/>
    <w:rsid w:val="004F401A"/>
    <w:rsid w:val="004F4BC6"/>
    <w:rsid w:val="004F509B"/>
    <w:rsid w:val="004F5502"/>
    <w:rsid w:val="004F56AC"/>
    <w:rsid w:val="004F5B83"/>
    <w:rsid w:val="004F5D88"/>
    <w:rsid w:val="004F657B"/>
    <w:rsid w:val="004F65E5"/>
    <w:rsid w:val="004F6F28"/>
    <w:rsid w:val="004F7439"/>
    <w:rsid w:val="004F74AE"/>
    <w:rsid w:val="004F7BC4"/>
    <w:rsid w:val="004F7C05"/>
    <w:rsid w:val="004F7EC4"/>
    <w:rsid w:val="00500393"/>
    <w:rsid w:val="005008A5"/>
    <w:rsid w:val="00500E98"/>
    <w:rsid w:val="005011BF"/>
    <w:rsid w:val="0050174F"/>
    <w:rsid w:val="00501832"/>
    <w:rsid w:val="005018C9"/>
    <w:rsid w:val="00501E02"/>
    <w:rsid w:val="00502006"/>
    <w:rsid w:val="005023D0"/>
    <w:rsid w:val="00502EA1"/>
    <w:rsid w:val="0050317B"/>
    <w:rsid w:val="005031F5"/>
    <w:rsid w:val="005039DA"/>
    <w:rsid w:val="00503CCA"/>
    <w:rsid w:val="00504486"/>
    <w:rsid w:val="005044A9"/>
    <w:rsid w:val="0050460B"/>
    <w:rsid w:val="005049C9"/>
    <w:rsid w:val="00504E59"/>
    <w:rsid w:val="00505076"/>
    <w:rsid w:val="00505E18"/>
    <w:rsid w:val="00505EF1"/>
    <w:rsid w:val="005063DC"/>
    <w:rsid w:val="005069E7"/>
    <w:rsid w:val="00506B07"/>
    <w:rsid w:val="00507063"/>
    <w:rsid w:val="00507387"/>
    <w:rsid w:val="005073D6"/>
    <w:rsid w:val="005079A0"/>
    <w:rsid w:val="00507E03"/>
    <w:rsid w:val="00507FA4"/>
    <w:rsid w:val="00510173"/>
    <w:rsid w:val="0051036A"/>
    <w:rsid w:val="00510544"/>
    <w:rsid w:val="00510638"/>
    <w:rsid w:val="00510662"/>
    <w:rsid w:val="005106F3"/>
    <w:rsid w:val="00510D21"/>
    <w:rsid w:val="00510D27"/>
    <w:rsid w:val="00510EAF"/>
    <w:rsid w:val="005111D0"/>
    <w:rsid w:val="005112A3"/>
    <w:rsid w:val="0051167A"/>
    <w:rsid w:val="005118E2"/>
    <w:rsid w:val="00511DA5"/>
    <w:rsid w:val="00511E76"/>
    <w:rsid w:val="005122A0"/>
    <w:rsid w:val="00512498"/>
    <w:rsid w:val="0051258C"/>
    <w:rsid w:val="005125AE"/>
    <w:rsid w:val="00512884"/>
    <w:rsid w:val="00513517"/>
    <w:rsid w:val="00513567"/>
    <w:rsid w:val="005135E7"/>
    <w:rsid w:val="00514429"/>
    <w:rsid w:val="0051481A"/>
    <w:rsid w:val="005148C3"/>
    <w:rsid w:val="005149FA"/>
    <w:rsid w:val="00514E96"/>
    <w:rsid w:val="0051515D"/>
    <w:rsid w:val="005152C3"/>
    <w:rsid w:val="005153AC"/>
    <w:rsid w:val="005155E1"/>
    <w:rsid w:val="00515843"/>
    <w:rsid w:val="00516279"/>
    <w:rsid w:val="0051656C"/>
    <w:rsid w:val="005168FA"/>
    <w:rsid w:val="005170B0"/>
    <w:rsid w:val="0051727F"/>
    <w:rsid w:val="00517346"/>
    <w:rsid w:val="005174AA"/>
    <w:rsid w:val="00517681"/>
    <w:rsid w:val="00517DDF"/>
    <w:rsid w:val="00517E85"/>
    <w:rsid w:val="00517FE4"/>
    <w:rsid w:val="00520076"/>
    <w:rsid w:val="00520263"/>
    <w:rsid w:val="0052036E"/>
    <w:rsid w:val="005204B4"/>
    <w:rsid w:val="005206A8"/>
    <w:rsid w:val="005207CB"/>
    <w:rsid w:val="005208C3"/>
    <w:rsid w:val="00520AF4"/>
    <w:rsid w:val="005210DA"/>
    <w:rsid w:val="00521240"/>
    <w:rsid w:val="005216F1"/>
    <w:rsid w:val="0052182D"/>
    <w:rsid w:val="0052195B"/>
    <w:rsid w:val="00521A0C"/>
    <w:rsid w:val="00521DA8"/>
    <w:rsid w:val="00522152"/>
    <w:rsid w:val="00522209"/>
    <w:rsid w:val="00522237"/>
    <w:rsid w:val="0052236A"/>
    <w:rsid w:val="00522520"/>
    <w:rsid w:val="00522762"/>
    <w:rsid w:val="00522EEC"/>
    <w:rsid w:val="00523396"/>
    <w:rsid w:val="00523650"/>
    <w:rsid w:val="005239A4"/>
    <w:rsid w:val="005239BA"/>
    <w:rsid w:val="00523E74"/>
    <w:rsid w:val="00524305"/>
    <w:rsid w:val="0052459D"/>
    <w:rsid w:val="00524A5B"/>
    <w:rsid w:val="00524F95"/>
    <w:rsid w:val="0052540B"/>
    <w:rsid w:val="0052582C"/>
    <w:rsid w:val="005259F4"/>
    <w:rsid w:val="00525B1B"/>
    <w:rsid w:val="00525BF8"/>
    <w:rsid w:val="00525C5A"/>
    <w:rsid w:val="0052624C"/>
    <w:rsid w:val="005262A2"/>
    <w:rsid w:val="0052651C"/>
    <w:rsid w:val="00526674"/>
    <w:rsid w:val="00526837"/>
    <w:rsid w:val="00526979"/>
    <w:rsid w:val="0052697D"/>
    <w:rsid w:val="00526BD5"/>
    <w:rsid w:val="00526F90"/>
    <w:rsid w:val="00527068"/>
    <w:rsid w:val="0052775F"/>
    <w:rsid w:val="0052777A"/>
    <w:rsid w:val="00527AC0"/>
    <w:rsid w:val="00527BE7"/>
    <w:rsid w:val="00527CB7"/>
    <w:rsid w:val="00527D1C"/>
    <w:rsid w:val="00527DA1"/>
    <w:rsid w:val="0053017F"/>
    <w:rsid w:val="0053036D"/>
    <w:rsid w:val="00530ED2"/>
    <w:rsid w:val="00530F5E"/>
    <w:rsid w:val="00531032"/>
    <w:rsid w:val="00531456"/>
    <w:rsid w:val="005315BB"/>
    <w:rsid w:val="005318B0"/>
    <w:rsid w:val="00532102"/>
    <w:rsid w:val="0053286E"/>
    <w:rsid w:val="00532DB8"/>
    <w:rsid w:val="00532EF6"/>
    <w:rsid w:val="0053321C"/>
    <w:rsid w:val="00533347"/>
    <w:rsid w:val="00533483"/>
    <w:rsid w:val="005335AB"/>
    <w:rsid w:val="0053360B"/>
    <w:rsid w:val="00533642"/>
    <w:rsid w:val="005338CB"/>
    <w:rsid w:val="00533C42"/>
    <w:rsid w:val="00533CFC"/>
    <w:rsid w:val="0053452F"/>
    <w:rsid w:val="00534BD8"/>
    <w:rsid w:val="00534EF3"/>
    <w:rsid w:val="00534F99"/>
    <w:rsid w:val="0053511C"/>
    <w:rsid w:val="00535274"/>
    <w:rsid w:val="00535576"/>
    <w:rsid w:val="0053570C"/>
    <w:rsid w:val="00535E07"/>
    <w:rsid w:val="00535F6B"/>
    <w:rsid w:val="0053672F"/>
    <w:rsid w:val="005369B3"/>
    <w:rsid w:val="00536A9C"/>
    <w:rsid w:val="00536BB3"/>
    <w:rsid w:val="00536CBC"/>
    <w:rsid w:val="00536D5F"/>
    <w:rsid w:val="00536E17"/>
    <w:rsid w:val="005371E5"/>
    <w:rsid w:val="0053722A"/>
    <w:rsid w:val="005373A9"/>
    <w:rsid w:val="005376FF"/>
    <w:rsid w:val="00537A41"/>
    <w:rsid w:val="00537F31"/>
    <w:rsid w:val="005400FA"/>
    <w:rsid w:val="00540153"/>
    <w:rsid w:val="00540584"/>
    <w:rsid w:val="00540782"/>
    <w:rsid w:val="00540AEF"/>
    <w:rsid w:val="00541DEF"/>
    <w:rsid w:val="00541DFA"/>
    <w:rsid w:val="00541F7B"/>
    <w:rsid w:val="00542041"/>
    <w:rsid w:val="00542811"/>
    <w:rsid w:val="00542A05"/>
    <w:rsid w:val="00543147"/>
    <w:rsid w:val="005432A7"/>
    <w:rsid w:val="00543314"/>
    <w:rsid w:val="005436DF"/>
    <w:rsid w:val="00543EF2"/>
    <w:rsid w:val="0054418D"/>
    <w:rsid w:val="00544562"/>
    <w:rsid w:val="005446D9"/>
    <w:rsid w:val="00544794"/>
    <w:rsid w:val="00544A12"/>
    <w:rsid w:val="00544B61"/>
    <w:rsid w:val="00544D80"/>
    <w:rsid w:val="00544E65"/>
    <w:rsid w:val="00544E8C"/>
    <w:rsid w:val="0054501B"/>
    <w:rsid w:val="005457A0"/>
    <w:rsid w:val="00545A39"/>
    <w:rsid w:val="00545DD4"/>
    <w:rsid w:val="005461D1"/>
    <w:rsid w:val="005461E2"/>
    <w:rsid w:val="005466C3"/>
    <w:rsid w:val="005466C5"/>
    <w:rsid w:val="00547063"/>
    <w:rsid w:val="005470CF"/>
    <w:rsid w:val="005472CC"/>
    <w:rsid w:val="005472D3"/>
    <w:rsid w:val="0054733C"/>
    <w:rsid w:val="0054733F"/>
    <w:rsid w:val="00547447"/>
    <w:rsid w:val="00547759"/>
    <w:rsid w:val="0054783A"/>
    <w:rsid w:val="005478E1"/>
    <w:rsid w:val="00547A2C"/>
    <w:rsid w:val="00547E89"/>
    <w:rsid w:val="0055009A"/>
    <w:rsid w:val="00550470"/>
    <w:rsid w:val="005504B4"/>
    <w:rsid w:val="00550525"/>
    <w:rsid w:val="00550B9F"/>
    <w:rsid w:val="00550E21"/>
    <w:rsid w:val="00550F05"/>
    <w:rsid w:val="00550FE7"/>
    <w:rsid w:val="00551092"/>
    <w:rsid w:val="005510C9"/>
    <w:rsid w:val="0055117C"/>
    <w:rsid w:val="005517E3"/>
    <w:rsid w:val="005519D8"/>
    <w:rsid w:val="00551EEA"/>
    <w:rsid w:val="00551F07"/>
    <w:rsid w:val="00551F2D"/>
    <w:rsid w:val="0055205A"/>
    <w:rsid w:val="005523D3"/>
    <w:rsid w:val="00552428"/>
    <w:rsid w:val="0055246F"/>
    <w:rsid w:val="005525B2"/>
    <w:rsid w:val="00552BFC"/>
    <w:rsid w:val="00552C41"/>
    <w:rsid w:val="005538DF"/>
    <w:rsid w:val="00553F97"/>
    <w:rsid w:val="00554695"/>
    <w:rsid w:val="0055489D"/>
    <w:rsid w:val="00554CEA"/>
    <w:rsid w:val="00555021"/>
    <w:rsid w:val="00555111"/>
    <w:rsid w:val="005551BD"/>
    <w:rsid w:val="005553DF"/>
    <w:rsid w:val="00555D1C"/>
    <w:rsid w:val="00555FDA"/>
    <w:rsid w:val="005562E8"/>
    <w:rsid w:val="00556A73"/>
    <w:rsid w:val="0055704A"/>
    <w:rsid w:val="00557267"/>
    <w:rsid w:val="005574F1"/>
    <w:rsid w:val="005574F5"/>
    <w:rsid w:val="00557C6D"/>
    <w:rsid w:val="00557E93"/>
    <w:rsid w:val="0056001D"/>
    <w:rsid w:val="0056027B"/>
    <w:rsid w:val="0056028A"/>
    <w:rsid w:val="00560490"/>
    <w:rsid w:val="00560711"/>
    <w:rsid w:val="00560ACD"/>
    <w:rsid w:val="00560D17"/>
    <w:rsid w:val="00560D6F"/>
    <w:rsid w:val="00560DF7"/>
    <w:rsid w:val="00560F90"/>
    <w:rsid w:val="0056101C"/>
    <w:rsid w:val="00561110"/>
    <w:rsid w:val="00561340"/>
    <w:rsid w:val="00561390"/>
    <w:rsid w:val="0056145F"/>
    <w:rsid w:val="00561585"/>
    <w:rsid w:val="005618C7"/>
    <w:rsid w:val="00561AF3"/>
    <w:rsid w:val="00561DEA"/>
    <w:rsid w:val="00562092"/>
    <w:rsid w:val="00562265"/>
    <w:rsid w:val="00562562"/>
    <w:rsid w:val="00562A96"/>
    <w:rsid w:val="00562C93"/>
    <w:rsid w:val="00562DF6"/>
    <w:rsid w:val="0056313E"/>
    <w:rsid w:val="0056316E"/>
    <w:rsid w:val="005635D9"/>
    <w:rsid w:val="005635E9"/>
    <w:rsid w:val="00563DB9"/>
    <w:rsid w:val="00563DD7"/>
    <w:rsid w:val="00563ED3"/>
    <w:rsid w:val="005641BF"/>
    <w:rsid w:val="005646B1"/>
    <w:rsid w:val="00564A09"/>
    <w:rsid w:val="00564EEB"/>
    <w:rsid w:val="00564EED"/>
    <w:rsid w:val="0056505D"/>
    <w:rsid w:val="005651F3"/>
    <w:rsid w:val="0056583C"/>
    <w:rsid w:val="00565ADB"/>
    <w:rsid w:val="0056629F"/>
    <w:rsid w:val="005664B5"/>
    <w:rsid w:val="00566783"/>
    <w:rsid w:val="00566C40"/>
    <w:rsid w:val="00566F06"/>
    <w:rsid w:val="00567062"/>
    <w:rsid w:val="00567256"/>
    <w:rsid w:val="00567311"/>
    <w:rsid w:val="00567736"/>
    <w:rsid w:val="00567790"/>
    <w:rsid w:val="00570103"/>
    <w:rsid w:val="005705D8"/>
    <w:rsid w:val="0057062F"/>
    <w:rsid w:val="00570C42"/>
    <w:rsid w:val="00570DF0"/>
    <w:rsid w:val="00570FD1"/>
    <w:rsid w:val="00570FE2"/>
    <w:rsid w:val="00571D2C"/>
    <w:rsid w:val="00571D8F"/>
    <w:rsid w:val="00571F7B"/>
    <w:rsid w:val="00571FC5"/>
    <w:rsid w:val="00571FF2"/>
    <w:rsid w:val="0057226A"/>
    <w:rsid w:val="005729D3"/>
    <w:rsid w:val="00572E2A"/>
    <w:rsid w:val="00572F18"/>
    <w:rsid w:val="0057303A"/>
    <w:rsid w:val="00573A78"/>
    <w:rsid w:val="00573EA3"/>
    <w:rsid w:val="00574265"/>
    <w:rsid w:val="0057440B"/>
    <w:rsid w:val="00574596"/>
    <w:rsid w:val="005746B0"/>
    <w:rsid w:val="0057492D"/>
    <w:rsid w:val="00574D17"/>
    <w:rsid w:val="00574F56"/>
    <w:rsid w:val="00575A9C"/>
    <w:rsid w:val="00575B6C"/>
    <w:rsid w:val="00575BB7"/>
    <w:rsid w:val="00575E01"/>
    <w:rsid w:val="00575ED5"/>
    <w:rsid w:val="00576079"/>
    <w:rsid w:val="005762B5"/>
    <w:rsid w:val="005765E5"/>
    <w:rsid w:val="00576618"/>
    <w:rsid w:val="00576671"/>
    <w:rsid w:val="005766E2"/>
    <w:rsid w:val="00576829"/>
    <w:rsid w:val="00576ECD"/>
    <w:rsid w:val="005772C2"/>
    <w:rsid w:val="005772DA"/>
    <w:rsid w:val="0057734A"/>
    <w:rsid w:val="00577633"/>
    <w:rsid w:val="00577715"/>
    <w:rsid w:val="00577842"/>
    <w:rsid w:val="0057798E"/>
    <w:rsid w:val="00577F86"/>
    <w:rsid w:val="00580512"/>
    <w:rsid w:val="00580CEF"/>
    <w:rsid w:val="00580D3E"/>
    <w:rsid w:val="00580DC7"/>
    <w:rsid w:val="00580E15"/>
    <w:rsid w:val="00580E7D"/>
    <w:rsid w:val="00580F22"/>
    <w:rsid w:val="00581234"/>
    <w:rsid w:val="0058123F"/>
    <w:rsid w:val="00581259"/>
    <w:rsid w:val="0058183B"/>
    <w:rsid w:val="0058228E"/>
    <w:rsid w:val="0058245A"/>
    <w:rsid w:val="005825E2"/>
    <w:rsid w:val="00582612"/>
    <w:rsid w:val="005826FB"/>
    <w:rsid w:val="00582837"/>
    <w:rsid w:val="00582A5F"/>
    <w:rsid w:val="00582D31"/>
    <w:rsid w:val="00582F87"/>
    <w:rsid w:val="00583036"/>
    <w:rsid w:val="005832D9"/>
    <w:rsid w:val="0058393E"/>
    <w:rsid w:val="00583A0E"/>
    <w:rsid w:val="00583A8C"/>
    <w:rsid w:val="00583ACC"/>
    <w:rsid w:val="00583B94"/>
    <w:rsid w:val="0058411A"/>
    <w:rsid w:val="005846BD"/>
    <w:rsid w:val="005846F7"/>
    <w:rsid w:val="00584A1B"/>
    <w:rsid w:val="00584AA1"/>
    <w:rsid w:val="00584BBC"/>
    <w:rsid w:val="00584C07"/>
    <w:rsid w:val="00584CF8"/>
    <w:rsid w:val="00584E93"/>
    <w:rsid w:val="00584F3E"/>
    <w:rsid w:val="0058529E"/>
    <w:rsid w:val="00585445"/>
    <w:rsid w:val="005855CF"/>
    <w:rsid w:val="0058564A"/>
    <w:rsid w:val="00585C8F"/>
    <w:rsid w:val="00586220"/>
    <w:rsid w:val="00586383"/>
    <w:rsid w:val="0058654D"/>
    <w:rsid w:val="0058660A"/>
    <w:rsid w:val="005869FF"/>
    <w:rsid w:val="00586BE1"/>
    <w:rsid w:val="00586D63"/>
    <w:rsid w:val="00586E7C"/>
    <w:rsid w:val="00586F5E"/>
    <w:rsid w:val="0058728F"/>
    <w:rsid w:val="00587470"/>
    <w:rsid w:val="00587651"/>
    <w:rsid w:val="00587AA0"/>
    <w:rsid w:val="00587C36"/>
    <w:rsid w:val="00587EF0"/>
    <w:rsid w:val="00587FE6"/>
    <w:rsid w:val="00590517"/>
    <w:rsid w:val="00590562"/>
    <w:rsid w:val="00590941"/>
    <w:rsid w:val="00590CCC"/>
    <w:rsid w:val="00590DBB"/>
    <w:rsid w:val="00590E34"/>
    <w:rsid w:val="00591992"/>
    <w:rsid w:val="00592619"/>
    <w:rsid w:val="00592A97"/>
    <w:rsid w:val="00592AAC"/>
    <w:rsid w:val="00592CB7"/>
    <w:rsid w:val="00592CFB"/>
    <w:rsid w:val="005933A4"/>
    <w:rsid w:val="00593C67"/>
    <w:rsid w:val="00593E97"/>
    <w:rsid w:val="00593F92"/>
    <w:rsid w:val="00593F93"/>
    <w:rsid w:val="00593FD1"/>
    <w:rsid w:val="005943CE"/>
    <w:rsid w:val="005944A6"/>
    <w:rsid w:val="005947CF"/>
    <w:rsid w:val="00594BE4"/>
    <w:rsid w:val="005957CD"/>
    <w:rsid w:val="005958C3"/>
    <w:rsid w:val="00595907"/>
    <w:rsid w:val="005959CC"/>
    <w:rsid w:val="00595C94"/>
    <w:rsid w:val="00595DCD"/>
    <w:rsid w:val="00595DED"/>
    <w:rsid w:val="00596019"/>
    <w:rsid w:val="00596637"/>
    <w:rsid w:val="00596903"/>
    <w:rsid w:val="005970E1"/>
    <w:rsid w:val="005975B6"/>
    <w:rsid w:val="00597632"/>
    <w:rsid w:val="00597B95"/>
    <w:rsid w:val="00597CD8"/>
    <w:rsid w:val="00597FA0"/>
    <w:rsid w:val="005A0902"/>
    <w:rsid w:val="005A0D2B"/>
    <w:rsid w:val="005A0DC5"/>
    <w:rsid w:val="005A10AB"/>
    <w:rsid w:val="005A1703"/>
    <w:rsid w:val="005A174A"/>
    <w:rsid w:val="005A185D"/>
    <w:rsid w:val="005A194A"/>
    <w:rsid w:val="005A1DAC"/>
    <w:rsid w:val="005A1E79"/>
    <w:rsid w:val="005A200F"/>
    <w:rsid w:val="005A2046"/>
    <w:rsid w:val="005A2147"/>
    <w:rsid w:val="005A2167"/>
    <w:rsid w:val="005A2420"/>
    <w:rsid w:val="005A267B"/>
    <w:rsid w:val="005A2A06"/>
    <w:rsid w:val="005A2B65"/>
    <w:rsid w:val="005A2DAE"/>
    <w:rsid w:val="005A2DE4"/>
    <w:rsid w:val="005A346D"/>
    <w:rsid w:val="005A3476"/>
    <w:rsid w:val="005A38B9"/>
    <w:rsid w:val="005A3A0F"/>
    <w:rsid w:val="005A41B0"/>
    <w:rsid w:val="005A43A9"/>
    <w:rsid w:val="005A44D7"/>
    <w:rsid w:val="005A44E8"/>
    <w:rsid w:val="005A483D"/>
    <w:rsid w:val="005A4915"/>
    <w:rsid w:val="005A4AC7"/>
    <w:rsid w:val="005A4B49"/>
    <w:rsid w:val="005A4E62"/>
    <w:rsid w:val="005A4F8D"/>
    <w:rsid w:val="005A5076"/>
    <w:rsid w:val="005A5709"/>
    <w:rsid w:val="005A57D4"/>
    <w:rsid w:val="005A5843"/>
    <w:rsid w:val="005A58A0"/>
    <w:rsid w:val="005A605D"/>
    <w:rsid w:val="005A67E9"/>
    <w:rsid w:val="005A690B"/>
    <w:rsid w:val="005A696E"/>
    <w:rsid w:val="005A6D99"/>
    <w:rsid w:val="005A6F4C"/>
    <w:rsid w:val="005A7120"/>
    <w:rsid w:val="005A7360"/>
    <w:rsid w:val="005A740A"/>
    <w:rsid w:val="005A78AC"/>
    <w:rsid w:val="005A7AE8"/>
    <w:rsid w:val="005A7E58"/>
    <w:rsid w:val="005B0161"/>
    <w:rsid w:val="005B0455"/>
    <w:rsid w:val="005B0758"/>
    <w:rsid w:val="005B0838"/>
    <w:rsid w:val="005B0AFC"/>
    <w:rsid w:val="005B198E"/>
    <w:rsid w:val="005B1DA2"/>
    <w:rsid w:val="005B1F00"/>
    <w:rsid w:val="005B1FD5"/>
    <w:rsid w:val="005B2215"/>
    <w:rsid w:val="005B2262"/>
    <w:rsid w:val="005B2486"/>
    <w:rsid w:val="005B278D"/>
    <w:rsid w:val="005B2C1B"/>
    <w:rsid w:val="005B2E09"/>
    <w:rsid w:val="005B2F66"/>
    <w:rsid w:val="005B3506"/>
    <w:rsid w:val="005B3BCC"/>
    <w:rsid w:val="005B3EC6"/>
    <w:rsid w:val="005B41A6"/>
    <w:rsid w:val="005B431E"/>
    <w:rsid w:val="005B4C54"/>
    <w:rsid w:val="005B4F00"/>
    <w:rsid w:val="005B4F13"/>
    <w:rsid w:val="005B4F29"/>
    <w:rsid w:val="005B50CE"/>
    <w:rsid w:val="005B566D"/>
    <w:rsid w:val="005B57EC"/>
    <w:rsid w:val="005B590B"/>
    <w:rsid w:val="005B5AB3"/>
    <w:rsid w:val="005B5B13"/>
    <w:rsid w:val="005B5D41"/>
    <w:rsid w:val="005B5F82"/>
    <w:rsid w:val="005B6DF4"/>
    <w:rsid w:val="005B6EE0"/>
    <w:rsid w:val="005B7350"/>
    <w:rsid w:val="005B73E4"/>
    <w:rsid w:val="005B768E"/>
    <w:rsid w:val="005B77E2"/>
    <w:rsid w:val="005B7D16"/>
    <w:rsid w:val="005B7D1C"/>
    <w:rsid w:val="005C04A8"/>
    <w:rsid w:val="005C05D5"/>
    <w:rsid w:val="005C084D"/>
    <w:rsid w:val="005C0FAB"/>
    <w:rsid w:val="005C11FD"/>
    <w:rsid w:val="005C145F"/>
    <w:rsid w:val="005C1496"/>
    <w:rsid w:val="005C15B0"/>
    <w:rsid w:val="005C16B5"/>
    <w:rsid w:val="005C1A22"/>
    <w:rsid w:val="005C1E7E"/>
    <w:rsid w:val="005C1E86"/>
    <w:rsid w:val="005C20E1"/>
    <w:rsid w:val="005C210B"/>
    <w:rsid w:val="005C24B8"/>
    <w:rsid w:val="005C2677"/>
    <w:rsid w:val="005C26D0"/>
    <w:rsid w:val="005C281E"/>
    <w:rsid w:val="005C2FC7"/>
    <w:rsid w:val="005C347D"/>
    <w:rsid w:val="005C36EC"/>
    <w:rsid w:val="005C3932"/>
    <w:rsid w:val="005C3CAD"/>
    <w:rsid w:val="005C3D1A"/>
    <w:rsid w:val="005C4199"/>
    <w:rsid w:val="005C47DB"/>
    <w:rsid w:val="005C4E65"/>
    <w:rsid w:val="005C5019"/>
    <w:rsid w:val="005C5165"/>
    <w:rsid w:val="005C5421"/>
    <w:rsid w:val="005C54AB"/>
    <w:rsid w:val="005C56CE"/>
    <w:rsid w:val="005C57B8"/>
    <w:rsid w:val="005C5AB4"/>
    <w:rsid w:val="005C5B76"/>
    <w:rsid w:val="005C5CD6"/>
    <w:rsid w:val="005C62A3"/>
    <w:rsid w:val="005C63E2"/>
    <w:rsid w:val="005C6768"/>
    <w:rsid w:val="005C67B3"/>
    <w:rsid w:val="005C67F6"/>
    <w:rsid w:val="005C6E1A"/>
    <w:rsid w:val="005C6FC3"/>
    <w:rsid w:val="005C73F3"/>
    <w:rsid w:val="005C7596"/>
    <w:rsid w:val="005C7602"/>
    <w:rsid w:val="005C78C7"/>
    <w:rsid w:val="005C7AB7"/>
    <w:rsid w:val="005D023B"/>
    <w:rsid w:val="005D052B"/>
    <w:rsid w:val="005D0984"/>
    <w:rsid w:val="005D0A66"/>
    <w:rsid w:val="005D0B0A"/>
    <w:rsid w:val="005D0D4C"/>
    <w:rsid w:val="005D0FE0"/>
    <w:rsid w:val="005D104F"/>
    <w:rsid w:val="005D166A"/>
    <w:rsid w:val="005D1746"/>
    <w:rsid w:val="005D1916"/>
    <w:rsid w:val="005D1A6B"/>
    <w:rsid w:val="005D1AD4"/>
    <w:rsid w:val="005D1BA2"/>
    <w:rsid w:val="005D1DA8"/>
    <w:rsid w:val="005D1F91"/>
    <w:rsid w:val="005D1FDC"/>
    <w:rsid w:val="005D255C"/>
    <w:rsid w:val="005D2954"/>
    <w:rsid w:val="005D2F48"/>
    <w:rsid w:val="005D3A9D"/>
    <w:rsid w:val="005D3B10"/>
    <w:rsid w:val="005D3BD1"/>
    <w:rsid w:val="005D3C0E"/>
    <w:rsid w:val="005D4009"/>
    <w:rsid w:val="005D45F8"/>
    <w:rsid w:val="005D46A1"/>
    <w:rsid w:val="005D472A"/>
    <w:rsid w:val="005D48EE"/>
    <w:rsid w:val="005D4A39"/>
    <w:rsid w:val="005D4BDA"/>
    <w:rsid w:val="005D4F8C"/>
    <w:rsid w:val="005D52E1"/>
    <w:rsid w:val="005D5863"/>
    <w:rsid w:val="005D5A01"/>
    <w:rsid w:val="005D5B0E"/>
    <w:rsid w:val="005D5B36"/>
    <w:rsid w:val="005D5BD5"/>
    <w:rsid w:val="005D5DD9"/>
    <w:rsid w:val="005D5FC4"/>
    <w:rsid w:val="005D6180"/>
    <w:rsid w:val="005D64A0"/>
    <w:rsid w:val="005D68D2"/>
    <w:rsid w:val="005D6C78"/>
    <w:rsid w:val="005D6C8C"/>
    <w:rsid w:val="005D6EEE"/>
    <w:rsid w:val="005D71F4"/>
    <w:rsid w:val="005D7429"/>
    <w:rsid w:val="005D7446"/>
    <w:rsid w:val="005D748F"/>
    <w:rsid w:val="005D77E9"/>
    <w:rsid w:val="005D7C9D"/>
    <w:rsid w:val="005D7EA8"/>
    <w:rsid w:val="005E0027"/>
    <w:rsid w:val="005E013F"/>
    <w:rsid w:val="005E0161"/>
    <w:rsid w:val="005E03A4"/>
    <w:rsid w:val="005E0593"/>
    <w:rsid w:val="005E0721"/>
    <w:rsid w:val="005E1189"/>
    <w:rsid w:val="005E12DD"/>
    <w:rsid w:val="005E1501"/>
    <w:rsid w:val="005E1612"/>
    <w:rsid w:val="005E1EBE"/>
    <w:rsid w:val="005E21A5"/>
    <w:rsid w:val="005E2397"/>
    <w:rsid w:val="005E25E8"/>
    <w:rsid w:val="005E28D3"/>
    <w:rsid w:val="005E2E57"/>
    <w:rsid w:val="005E2F1C"/>
    <w:rsid w:val="005E3212"/>
    <w:rsid w:val="005E32C8"/>
    <w:rsid w:val="005E35B4"/>
    <w:rsid w:val="005E361B"/>
    <w:rsid w:val="005E396F"/>
    <w:rsid w:val="005E3D31"/>
    <w:rsid w:val="005E3FED"/>
    <w:rsid w:val="005E428D"/>
    <w:rsid w:val="005E45E0"/>
    <w:rsid w:val="005E4C5B"/>
    <w:rsid w:val="005E500E"/>
    <w:rsid w:val="005E5048"/>
    <w:rsid w:val="005E5064"/>
    <w:rsid w:val="005E5223"/>
    <w:rsid w:val="005E53DB"/>
    <w:rsid w:val="005E5548"/>
    <w:rsid w:val="005E5A25"/>
    <w:rsid w:val="005E5F9C"/>
    <w:rsid w:val="005E6039"/>
    <w:rsid w:val="005E60EC"/>
    <w:rsid w:val="005E66D7"/>
    <w:rsid w:val="005E686B"/>
    <w:rsid w:val="005E68E1"/>
    <w:rsid w:val="005E6B3A"/>
    <w:rsid w:val="005E6E4E"/>
    <w:rsid w:val="005E6E51"/>
    <w:rsid w:val="005E6FCA"/>
    <w:rsid w:val="005E7379"/>
    <w:rsid w:val="005E757C"/>
    <w:rsid w:val="005E772E"/>
    <w:rsid w:val="005E775A"/>
    <w:rsid w:val="005E77DB"/>
    <w:rsid w:val="005E7D73"/>
    <w:rsid w:val="005E7DC9"/>
    <w:rsid w:val="005E7E6A"/>
    <w:rsid w:val="005E7E99"/>
    <w:rsid w:val="005F0562"/>
    <w:rsid w:val="005F08A2"/>
    <w:rsid w:val="005F0D9C"/>
    <w:rsid w:val="005F1051"/>
    <w:rsid w:val="005F1190"/>
    <w:rsid w:val="005F1270"/>
    <w:rsid w:val="005F1536"/>
    <w:rsid w:val="005F1A14"/>
    <w:rsid w:val="005F1A44"/>
    <w:rsid w:val="005F1A53"/>
    <w:rsid w:val="005F1CA6"/>
    <w:rsid w:val="005F1ECA"/>
    <w:rsid w:val="005F21FB"/>
    <w:rsid w:val="005F23C7"/>
    <w:rsid w:val="005F258F"/>
    <w:rsid w:val="005F266C"/>
    <w:rsid w:val="005F2947"/>
    <w:rsid w:val="005F29B9"/>
    <w:rsid w:val="005F2E35"/>
    <w:rsid w:val="005F3450"/>
    <w:rsid w:val="005F36D0"/>
    <w:rsid w:val="005F39E1"/>
    <w:rsid w:val="005F3FCD"/>
    <w:rsid w:val="005F3FFE"/>
    <w:rsid w:val="005F407A"/>
    <w:rsid w:val="005F490F"/>
    <w:rsid w:val="005F4A4C"/>
    <w:rsid w:val="005F4CD1"/>
    <w:rsid w:val="005F4D34"/>
    <w:rsid w:val="005F5248"/>
    <w:rsid w:val="005F52A8"/>
    <w:rsid w:val="005F564A"/>
    <w:rsid w:val="005F5BE1"/>
    <w:rsid w:val="005F6192"/>
    <w:rsid w:val="005F678B"/>
    <w:rsid w:val="005F69E4"/>
    <w:rsid w:val="005F6C99"/>
    <w:rsid w:val="005F6F19"/>
    <w:rsid w:val="005F7251"/>
    <w:rsid w:val="005F7314"/>
    <w:rsid w:val="005F77A1"/>
    <w:rsid w:val="005F7A76"/>
    <w:rsid w:val="005F7D67"/>
    <w:rsid w:val="005F7F56"/>
    <w:rsid w:val="006008F0"/>
    <w:rsid w:val="00600BBC"/>
    <w:rsid w:val="00600C6F"/>
    <w:rsid w:val="00600D46"/>
    <w:rsid w:val="00601046"/>
    <w:rsid w:val="00601170"/>
    <w:rsid w:val="0060128A"/>
    <w:rsid w:val="006014D4"/>
    <w:rsid w:val="0060195E"/>
    <w:rsid w:val="00601E7E"/>
    <w:rsid w:val="00601FC9"/>
    <w:rsid w:val="00602198"/>
    <w:rsid w:val="006021CA"/>
    <w:rsid w:val="006026E6"/>
    <w:rsid w:val="00602AE6"/>
    <w:rsid w:val="00602EE0"/>
    <w:rsid w:val="00602F04"/>
    <w:rsid w:val="00603980"/>
    <w:rsid w:val="00603CEC"/>
    <w:rsid w:val="0060401B"/>
    <w:rsid w:val="006040CF"/>
    <w:rsid w:val="006045F7"/>
    <w:rsid w:val="006047F3"/>
    <w:rsid w:val="00604AD1"/>
    <w:rsid w:val="00604C65"/>
    <w:rsid w:val="00604F7B"/>
    <w:rsid w:val="00605863"/>
    <w:rsid w:val="006059EF"/>
    <w:rsid w:val="00605CEF"/>
    <w:rsid w:val="006060B5"/>
    <w:rsid w:val="006062F8"/>
    <w:rsid w:val="00606441"/>
    <w:rsid w:val="006065B0"/>
    <w:rsid w:val="0060683C"/>
    <w:rsid w:val="0060686E"/>
    <w:rsid w:val="00606BB7"/>
    <w:rsid w:val="00606BE1"/>
    <w:rsid w:val="00606BF1"/>
    <w:rsid w:val="00606E2B"/>
    <w:rsid w:val="0060709C"/>
    <w:rsid w:val="006073D4"/>
    <w:rsid w:val="006073F1"/>
    <w:rsid w:val="006074D3"/>
    <w:rsid w:val="00607557"/>
    <w:rsid w:val="00607831"/>
    <w:rsid w:val="006078CA"/>
    <w:rsid w:val="00607B43"/>
    <w:rsid w:val="006102B4"/>
    <w:rsid w:val="00610387"/>
    <w:rsid w:val="006108BF"/>
    <w:rsid w:val="00610BF2"/>
    <w:rsid w:val="00611685"/>
    <w:rsid w:val="006118CE"/>
    <w:rsid w:val="00611E36"/>
    <w:rsid w:val="006120E6"/>
    <w:rsid w:val="006120F2"/>
    <w:rsid w:val="0061228F"/>
    <w:rsid w:val="00612521"/>
    <w:rsid w:val="00612688"/>
    <w:rsid w:val="00612910"/>
    <w:rsid w:val="006130E7"/>
    <w:rsid w:val="006132EB"/>
    <w:rsid w:val="0061337A"/>
    <w:rsid w:val="00613405"/>
    <w:rsid w:val="00613D56"/>
    <w:rsid w:val="006140D9"/>
    <w:rsid w:val="00614163"/>
    <w:rsid w:val="00614787"/>
    <w:rsid w:val="006149DD"/>
    <w:rsid w:val="00614AB8"/>
    <w:rsid w:val="006159AE"/>
    <w:rsid w:val="00616165"/>
    <w:rsid w:val="006163A7"/>
    <w:rsid w:val="0061641F"/>
    <w:rsid w:val="006166C0"/>
    <w:rsid w:val="0061681C"/>
    <w:rsid w:val="006168C6"/>
    <w:rsid w:val="006169CD"/>
    <w:rsid w:val="00616E86"/>
    <w:rsid w:val="0061711E"/>
    <w:rsid w:val="006173AF"/>
    <w:rsid w:val="0061749A"/>
    <w:rsid w:val="00617575"/>
    <w:rsid w:val="00617A52"/>
    <w:rsid w:val="006207B5"/>
    <w:rsid w:val="00620BC7"/>
    <w:rsid w:val="00620D36"/>
    <w:rsid w:val="00620DC7"/>
    <w:rsid w:val="00620E7E"/>
    <w:rsid w:val="00621054"/>
    <w:rsid w:val="006219A7"/>
    <w:rsid w:val="00621BC4"/>
    <w:rsid w:val="00621E15"/>
    <w:rsid w:val="00621EDC"/>
    <w:rsid w:val="00621FC6"/>
    <w:rsid w:val="00621FD2"/>
    <w:rsid w:val="006220B6"/>
    <w:rsid w:val="006220C5"/>
    <w:rsid w:val="0062216A"/>
    <w:rsid w:val="00622713"/>
    <w:rsid w:val="00622D69"/>
    <w:rsid w:val="006234FD"/>
    <w:rsid w:val="00623500"/>
    <w:rsid w:val="00623876"/>
    <w:rsid w:val="006238E5"/>
    <w:rsid w:val="00623D95"/>
    <w:rsid w:val="00624048"/>
    <w:rsid w:val="0062447C"/>
    <w:rsid w:val="0062462B"/>
    <w:rsid w:val="006247F3"/>
    <w:rsid w:val="00624860"/>
    <w:rsid w:val="0062486C"/>
    <w:rsid w:val="00624915"/>
    <w:rsid w:val="00624F67"/>
    <w:rsid w:val="0062553C"/>
    <w:rsid w:val="00625B58"/>
    <w:rsid w:val="00625B8A"/>
    <w:rsid w:val="006267BB"/>
    <w:rsid w:val="00626849"/>
    <w:rsid w:val="00626CAC"/>
    <w:rsid w:val="00626D6A"/>
    <w:rsid w:val="00626DAB"/>
    <w:rsid w:val="00626ED3"/>
    <w:rsid w:val="0062738D"/>
    <w:rsid w:val="00627AA2"/>
    <w:rsid w:val="00627EB3"/>
    <w:rsid w:val="006300CC"/>
    <w:rsid w:val="0063026D"/>
    <w:rsid w:val="0063043F"/>
    <w:rsid w:val="006305FB"/>
    <w:rsid w:val="0063064F"/>
    <w:rsid w:val="0063067C"/>
    <w:rsid w:val="006307F6"/>
    <w:rsid w:val="0063092D"/>
    <w:rsid w:val="00630BF7"/>
    <w:rsid w:val="00631042"/>
    <w:rsid w:val="00631436"/>
    <w:rsid w:val="00631823"/>
    <w:rsid w:val="0063198A"/>
    <w:rsid w:val="00631B88"/>
    <w:rsid w:val="00631BAB"/>
    <w:rsid w:val="00631E9A"/>
    <w:rsid w:val="00632136"/>
    <w:rsid w:val="00632249"/>
    <w:rsid w:val="00632341"/>
    <w:rsid w:val="00632356"/>
    <w:rsid w:val="00632536"/>
    <w:rsid w:val="00632788"/>
    <w:rsid w:val="00632BDD"/>
    <w:rsid w:val="00632C76"/>
    <w:rsid w:val="00632E84"/>
    <w:rsid w:val="00633163"/>
    <w:rsid w:val="006333E6"/>
    <w:rsid w:val="006334FB"/>
    <w:rsid w:val="00633814"/>
    <w:rsid w:val="00633C07"/>
    <w:rsid w:val="00633D37"/>
    <w:rsid w:val="00633E61"/>
    <w:rsid w:val="00633F99"/>
    <w:rsid w:val="00634484"/>
    <w:rsid w:val="0063452F"/>
    <w:rsid w:val="006348A1"/>
    <w:rsid w:val="00634A08"/>
    <w:rsid w:val="00634D29"/>
    <w:rsid w:val="006350B4"/>
    <w:rsid w:val="00635273"/>
    <w:rsid w:val="006352E1"/>
    <w:rsid w:val="006355D5"/>
    <w:rsid w:val="006355FE"/>
    <w:rsid w:val="00635791"/>
    <w:rsid w:val="00635DB0"/>
    <w:rsid w:val="00635FB4"/>
    <w:rsid w:val="00635FD6"/>
    <w:rsid w:val="006364F1"/>
    <w:rsid w:val="00636B12"/>
    <w:rsid w:val="00636C4C"/>
    <w:rsid w:val="00637093"/>
    <w:rsid w:val="00637183"/>
    <w:rsid w:val="0063732C"/>
    <w:rsid w:val="006374C5"/>
    <w:rsid w:val="00637FCB"/>
    <w:rsid w:val="0064026D"/>
    <w:rsid w:val="0064097D"/>
    <w:rsid w:val="00640BEE"/>
    <w:rsid w:val="00640C05"/>
    <w:rsid w:val="00640DD0"/>
    <w:rsid w:val="00640ECE"/>
    <w:rsid w:val="00641045"/>
    <w:rsid w:val="006411F1"/>
    <w:rsid w:val="00641282"/>
    <w:rsid w:val="00641505"/>
    <w:rsid w:val="0064168A"/>
    <w:rsid w:val="0064169D"/>
    <w:rsid w:val="00641709"/>
    <w:rsid w:val="006418FF"/>
    <w:rsid w:val="00641BFC"/>
    <w:rsid w:val="00641F94"/>
    <w:rsid w:val="0064200A"/>
    <w:rsid w:val="006420A7"/>
    <w:rsid w:val="0064215E"/>
    <w:rsid w:val="00642415"/>
    <w:rsid w:val="00642456"/>
    <w:rsid w:val="006424C6"/>
    <w:rsid w:val="006427C6"/>
    <w:rsid w:val="0064286D"/>
    <w:rsid w:val="0064291D"/>
    <w:rsid w:val="00642A20"/>
    <w:rsid w:val="00642D90"/>
    <w:rsid w:val="006430EA"/>
    <w:rsid w:val="006432DD"/>
    <w:rsid w:val="00643765"/>
    <w:rsid w:val="0064398A"/>
    <w:rsid w:val="00643DB4"/>
    <w:rsid w:val="006445EB"/>
    <w:rsid w:val="006446C7"/>
    <w:rsid w:val="00644A73"/>
    <w:rsid w:val="006451B9"/>
    <w:rsid w:val="00645384"/>
    <w:rsid w:val="0064542B"/>
    <w:rsid w:val="006457CA"/>
    <w:rsid w:val="006458E1"/>
    <w:rsid w:val="00645A98"/>
    <w:rsid w:val="00645B01"/>
    <w:rsid w:val="00645C64"/>
    <w:rsid w:val="00645CAF"/>
    <w:rsid w:val="00645ED6"/>
    <w:rsid w:val="006463A9"/>
    <w:rsid w:val="00646612"/>
    <w:rsid w:val="00646A35"/>
    <w:rsid w:val="00646BE2"/>
    <w:rsid w:val="00646D4A"/>
    <w:rsid w:val="0064713B"/>
    <w:rsid w:val="00647339"/>
    <w:rsid w:val="00647364"/>
    <w:rsid w:val="00647576"/>
    <w:rsid w:val="006476DB"/>
    <w:rsid w:val="00647A27"/>
    <w:rsid w:val="00647BFD"/>
    <w:rsid w:val="00650043"/>
    <w:rsid w:val="006503AE"/>
    <w:rsid w:val="00650547"/>
    <w:rsid w:val="00650571"/>
    <w:rsid w:val="006507F6"/>
    <w:rsid w:val="00650902"/>
    <w:rsid w:val="00650DFE"/>
    <w:rsid w:val="00650F32"/>
    <w:rsid w:val="00650F54"/>
    <w:rsid w:val="00650F99"/>
    <w:rsid w:val="00651014"/>
    <w:rsid w:val="006511E6"/>
    <w:rsid w:val="0065146C"/>
    <w:rsid w:val="00651882"/>
    <w:rsid w:val="00651889"/>
    <w:rsid w:val="006518E0"/>
    <w:rsid w:val="00651AE5"/>
    <w:rsid w:val="00651D2F"/>
    <w:rsid w:val="00651D86"/>
    <w:rsid w:val="00652773"/>
    <w:rsid w:val="006527D7"/>
    <w:rsid w:val="006527F8"/>
    <w:rsid w:val="00652B40"/>
    <w:rsid w:val="00652E6D"/>
    <w:rsid w:val="00652FFF"/>
    <w:rsid w:val="006532B7"/>
    <w:rsid w:val="006533F8"/>
    <w:rsid w:val="00653490"/>
    <w:rsid w:val="006537AC"/>
    <w:rsid w:val="006539FF"/>
    <w:rsid w:val="00653A37"/>
    <w:rsid w:val="00653A55"/>
    <w:rsid w:val="0065403F"/>
    <w:rsid w:val="00654100"/>
    <w:rsid w:val="0065413E"/>
    <w:rsid w:val="0065429E"/>
    <w:rsid w:val="006547E2"/>
    <w:rsid w:val="00654AEE"/>
    <w:rsid w:val="00654B9A"/>
    <w:rsid w:val="00654CFE"/>
    <w:rsid w:val="00654F2B"/>
    <w:rsid w:val="0065507F"/>
    <w:rsid w:val="006550DE"/>
    <w:rsid w:val="0065511A"/>
    <w:rsid w:val="00655899"/>
    <w:rsid w:val="00655928"/>
    <w:rsid w:val="00655B73"/>
    <w:rsid w:val="00655E89"/>
    <w:rsid w:val="00656137"/>
    <w:rsid w:val="006563AD"/>
    <w:rsid w:val="0065652E"/>
    <w:rsid w:val="006571C9"/>
    <w:rsid w:val="006578BD"/>
    <w:rsid w:val="00657B4E"/>
    <w:rsid w:val="00657CA1"/>
    <w:rsid w:val="0066000E"/>
    <w:rsid w:val="0066050C"/>
    <w:rsid w:val="006605B9"/>
    <w:rsid w:val="00660E00"/>
    <w:rsid w:val="0066133A"/>
    <w:rsid w:val="0066157D"/>
    <w:rsid w:val="006618AD"/>
    <w:rsid w:val="00661A26"/>
    <w:rsid w:val="00661A8B"/>
    <w:rsid w:val="00661B21"/>
    <w:rsid w:val="00661D6F"/>
    <w:rsid w:val="00661D88"/>
    <w:rsid w:val="00661F7C"/>
    <w:rsid w:val="006623A2"/>
    <w:rsid w:val="0066276D"/>
    <w:rsid w:val="00662ADA"/>
    <w:rsid w:val="00662AF6"/>
    <w:rsid w:val="00662E7D"/>
    <w:rsid w:val="00663080"/>
    <w:rsid w:val="006633B7"/>
    <w:rsid w:val="0066380E"/>
    <w:rsid w:val="006638EA"/>
    <w:rsid w:val="00663A5B"/>
    <w:rsid w:val="00663CD9"/>
    <w:rsid w:val="00663DD6"/>
    <w:rsid w:val="00664175"/>
    <w:rsid w:val="0066421F"/>
    <w:rsid w:val="006646DE"/>
    <w:rsid w:val="00664ECC"/>
    <w:rsid w:val="00664F8D"/>
    <w:rsid w:val="00665007"/>
    <w:rsid w:val="006657E3"/>
    <w:rsid w:val="00665B0D"/>
    <w:rsid w:val="0066624D"/>
    <w:rsid w:val="006664ED"/>
    <w:rsid w:val="00666711"/>
    <w:rsid w:val="006668C0"/>
    <w:rsid w:val="00666BBD"/>
    <w:rsid w:val="00666CAA"/>
    <w:rsid w:val="00666F1C"/>
    <w:rsid w:val="00667161"/>
    <w:rsid w:val="00667533"/>
    <w:rsid w:val="0066765A"/>
    <w:rsid w:val="00667AB1"/>
    <w:rsid w:val="00667C10"/>
    <w:rsid w:val="00667CF7"/>
    <w:rsid w:val="00667D15"/>
    <w:rsid w:val="0067018A"/>
    <w:rsid w:val="0067048E"/>
    <w:rsid w:val="00670604"/>
    <w:rsid w:val="00670BFD"/>
    <w:rsid w:val="00670D71"/>
    <w:rsid w:val="00670F9E"/>
    <w:rsid w:val="006715BB"/>
    <w:rsid w:val="006717D4"/>
    <w:rsid w:val="00671BBA"/>
    <w:rsid w:val="00671D94"/>
    <w:rsid w:val="00671F4C"/>
    <w:rsid w:val="0067243A"/>
    <w:rsid w:val="006725BE"/>
    <w:rsid w:val="00672AC7"/>
    <w:rsid w:val="00672CB2"/>
    <w:rsid w:val="00672DCE"/>
    <w:rsid w:val="00672E35"/>
    <w:rsid w:val="00672FA7"/>
    <w:rsid w:val="0067321E"/>
    <w:rsid w:val="00673235"/>
    <w:rsid w:val="00673294"/>
    <w:rsid w:val="00673429"/>
    <w:rsid w:val="006744E5"/>
    <w:rsid w:val="00674A18"/>
    <w:rsid w:val="00675881"/>
    <w:rsid w:val="00675E4F"/>
    <w:rsid w:val="0067605F"/>
    <w:rsid w:val="00676172"/>
    <w:rsid w:val="0067657E"/>
    <w:rsid w:val="00676708"/>
    <w:rsid w:val="00676774"/>
    <w:rsid w:val="00676EA4"/>
    <w:rsid w:val="00676FB1"/>
    <w:rsid w:val="0067725C"/>
    <w:rsid w:val="006774A9"/>
    <w:rsid w:val="00677586"/>
    <w:rsid w:val="00677951"/>
    <w:rsid w:val="00677FE5"/>
    <w:rsid w:val="00680140"/>
    <w:rsid w:val="0068016A"/>
    <w:rsid w:val="006802FC"/>
    <w:rsid w:val="0068034B"/>
    <w:rsid w:val="006803E4"/>
    <w:rsid w:val="00680C4B"/>
    <w:rsid w:val="00680D1F"/>
    <w:rsid w:val="00680D87"/>
    <w:rsid w:val="00680E00"/>
    <w:rsid w:val="00681200"/>
    <w:rsid w:val="00681466"/>
    <w:rsid w:val="00681531"/>
    <w:rsid w:val="0068160A"/>
    <w:rsid w:val="006816FD"/>
    <w:rsid w:val="0068179E"/>
    <w:rsid w:val="00681AD6"/>
    <w:rsid w:val="00681BAD"/>
    <w:rsid w:val="00681D90"/>
    <w:rsid w:val="00682414"/>
    <w:rsid w:val="0068241B"/>
    <w:rsid w:val="0068253E"/>
    <w:rsid w:val="0068291F"/>
    <w:rsid w:val="00682BB7"/>
    <w:rsid w:val="00682F34"/>
    <w:rsid w:val="00683663"/>
    <w:rsid w:val="006837E8"/>
    <w:rsid w:val="00683F19"/>
    <w:rsid w:val="0068400C"/>
    <w:rsid w:val="006841D6"/>
    <w:rsid w:val="006843AF"/>
    <w:rsid w:val="00684592"/>
    <w:rsid w:val="00684BD7"/>
    <w:rsid w:val="00684CE0"/>
    <w:rsid w:val="00684D57"/>
    <w:rsid w:val="00685054"/>
    <w:rsid w:val="00685114"/>
    <w:rsid w:val="00685227"/>
    <w:rsid w:val="006857E5"/>
    <w:rsid w:val="00685A23"/>
    <w:rsid w:val="006861A7"/>
    <w:rsid w:val="00686213"/>
    <w:rsid w:val="00686354"/>
    <w:rsid w:val="006865F8"/>
    <w:rsid w:val="00686ACD"/>
    <w:rsid w:val="00686E56"/>
    <w:rsid w:val="0068710E"/>
    <w:rsid w:val="00690059"/>
    <w:rsid w:val="00690379"/>
    <w:rsid w:val="006908BB"/>
    <w:rsid w:val="00690A99"/>
    <w:rsid w:val="00690F90"/>
    <w:rsid w:val="00691172"/>
    <w:rsid w:val="006911E6"/>
    <w:rsid w:val="006913FA"/>
    <w:rsid w:val="00691777"/>
    <w:rsid w:val="00691BD6"/>
    <w:rsid w:val="0069245C"/>
    <w:rsid w:val="0069249B"/>
    <w:rsid w:val="006927EE"/>
    <w:rsid w:val="00692889"/>
    <w:rsid w:val="00692965"/>
    <w:rsid w:val="0069296A"/>
    <w:rsid w:val="006929FB"/>
    <w:rsid w:val="00692B6D"/>
    <w:rsid w:val="00692E8B"/>
    <w:rsid w:val="00693713"/>
    <w:rsid w:val="006937F3"/>
    <w:rsid w:val="006938FA"/>
    <w:rsid w:val="00693BB7"/>
    <w:rsid w:val="00693D55"/>
    <w:rsid w:val="00693EF2"/>
    <w:rsid w:val="0069416E"/>
    <w:rsid w:val="0069430F"/>
    <w:rsid w:val="0069468E"/>
    <w:rsid w:val="00694DC3"/>
    <w:rsid w:val="00694F88"/>
    <w:rsid w:val="0069517B"/>
    <w:rsid w:val="00695854"/>
    <w:rsid w:val="00695915"/>
    <w:rsid w:val="006960D3"/>
    <w:rsid w:val="00696231"/>
    <w:rsid w:val="00696315"/>
    <w:rsid w:val="00696518"/>
    <w:rsid w:val="00696937"/>
    <w:rsid w:val="006969C8"/>
    <w:rsid w:val="00696B69"/>
    <w:rsid w:val="0069794A"/>
    <w:rsid w:val="0069798E"/>
    <w:rsid w:val="00697CB4"/>
    <w:rsid w:val="00697F14"/>
    <w:rsid w:val="006A019C"/>
    <w:rsid w:val="006A0264"/>
    <w:rsid w:val="006A0853"/>
    <w:rsid w:val="006A090D"/>
    <w:rsid w:val="006A09E1"/>
    <w:rsid w:val="006A09F7"/>
    <w:rsid w:val="006A0AF0"/>
    <w:rsid w:val="006A0CAF"/>
    <w:rsid w:val="006A1073"/>
    <w:rsid w:val="006A1292"/>
    <w:rsid w:val="006A1359"/>
    <w:rsid w:val="006A13D7"/>
    <w:rsid w:val="006A17A0"/>
    <w:rsid w:val="006A17EA"/>
    <w:rsid w:val="006A1A4E"/>
    <w:rsid w:val="006A1C9D"/>
    <w:rsid w:val="006A1D0D"/>
    <w:rsid w:val="006A1EA6"/>
    <w:rsid w:val="006A1EE7"/>
    <w:rsid w:val="006A203D"/>
    <w:rsid w:val="006A210C"/>
    <w:rsid w:val="006A217C"/>
    <w:rsid w:val="006A27DF"/>
    <w:rsid w:val="006A2BCA"/>
    <w:rsid w:val="006A2EAF"/>
    <w:rsid w:val="006A36F0"/>
    <w:rsid w:val="006A3816"/>
    <w:rsid w:val="006A3C8D"/>
    <w:rsid w:val="006A3F98"/>
    <w:rsid w:val="006A423D"/>
    <w:rsid w:val="006A4340"/>
    <w:rsid w:val="006A43AB"/>
    <w:rsid w:val="006A4459"/>
    <w:rsid w:val="006A452F"/>
    <w:rsid w:val="006A4ACA"/>
    <w:rsid w:val="006A4AEB"/>
    <w:rsid w:val="006A4BB1"/>
    <w:rsid w:val="006A502E"/>
    <w:rsid w:val="006A54F4"/>
    <w:rsid w:val="006A55BB"/>
    <w:rsid w:val="006A561C"/>
    <w:rsid w:val="006A5CCF"/>
    <w:rsid w:val="006A5DDE"/>
    <w:rsid w:val="006A6019"/>
    <w:rsid w:val="006A6189"/>
    <w:rsid w:val="006A64C2"/>
    <w:rsid w:val="006A695B"/>
    <w:rsid w:val="006A69BE"/>
    <w:rsid w:val="006A6B74"/>
    <w:rsid w:val="006A6B8A"/>
    <w:rsid w:val="006A6C8A"/>
    <w:rsid w:val="006A6DC2"/>
    <w:rsid w:val="006A7002"/>
    <w:rsid w:val="006A7004"/>
    <w:rsid w:val="006A7074"/>
    <w:rsid w:val="006A7632"/>
    <w:rsid w:val="006A7831"/>
    <w:rsid w:val="006A78C2"/>
    <w:rsid w:val="006A7BAC"/>
    <w:rsid w:val="006A7EEE"/>
    <w:rsid w:val="006B0012"/>
    <w:rsid w:val="006B04A1"/>
    <w:rsid w:val="006B0713"/>
    <w:rsid w:val="006B0883"/>
    <w:rsid w:val="006B0C08"/>
    <w:rsid w:val="006B0F64"/>
    <w:rsid w:val="006B1190"/>
    <w:rsid w:val="006B15DF"/>
    <w:rsid w:val="006B183A"/>
    <w:rsid w:val="006B1915"/>
    <w:rsid w:val="006B1E05"/>
    <w:rsid w:val="006B2070"/>
    <w:rsid w:val="006B215C"/>
    <w:rsid w:val="006B21A6"/>
    <w:rsid w:val="006B2628"/>
    <w:rsid w:val="006B269C"/>
    <w:rsid w:val="006B26E5"/>
    <w:rsid w:val="006B273D"/>
    <w:rsid w:val="006B2B2D"/>
    <w:rsid w:val="006B2D03"/>
    <w:rsid w:val="006B2E91"/>
    <w:rsid w:val="006B2EA7"/>
    <w:rsid w:val="006B2F92"/>
    <w:rsid w:val="006B2FD2"/>
    <w:rsid w:val="006B313D"/>
    <w:rsid w:val="006B33FB"/>
    <w:rsid w:val="006B3458"/>
    <w:rsid w:val="006B34A6"/>
    <w:rsid w:val="006B3CA8"/>
    <w:rsid w:val="006B3D15"/>
    <w:rsid w:val="006B3F65"/>
    <w:rsid w:val="006B40EC"/>
    <w:rsid w:val="006B42CD"/>
    <w:rsid w:val="006B45C6"/>
    <w:rsid w:val="006B482F"/>
    <w:rsid w:val="006B49E8"/>
    <w:rsid w:val="006B4ACA"/>
    <w:rsid w:val="006B4D3C"/>
    <w:rsid w:val="006B4F63"/>
    <w:rsid w:val="006B5141"/>
    <w:rsid w:val="006B5224"/>
    <w:rsid w:val="006B5227"/>
    <w:rsid w:val="006B5229"/>
    <w:rsid w:val="006B554F"/>
    <w:rsid w:val="006B5687"/>
    <w:rsid w:val="006B5B2C"/>
    <w:rsid w:val="006B5E53"/>
    <w:rsid w:val="006B5F04"/>
    <w:rsid w:val="006B60FD"/>
    <w:rsid w:val="006B6332"/>
    <w:rsid w:val="006B64E9"/>
    <w:rsid w:val="006B6549"/>
    <w:rsid w:val="006B6592"/>
    <w:rsid w:val="006B6C58"/>
    <w:rsid w:val="006B6DD8"/>
    <w:rsid w:val="006B6E4F"/>
    <w:rsid w:val="006B6F59"/>
    <w:rsid w:val="006B6F7B"/>
    <w:rsid w:val="006B74CC"/>
    <w:rsid w:val="006B7576"/>
    <w:rsid w:val="006B77EC"/>
    <w:rsid w:val="006B790F"/>
    <w:rsid w:val="006B7CEB"/>
    <w:rsid w:val="006B7E1A"/>
    <w:rsid w:val="006B7F10"/>
    <w:rsid w:val="006C0614"/>
    <w:rsid w:val="006C06E5"/>
    <w:rsid w:val="006C0D31"/>
    <w:rsid w:val="006C0F45"/>
    <w:rsid w:val="006C1113"/>
    <w:rsid w:val="006C1331"/>
    <w:rsid w:val="006C138D"/>
    <w:rsid w:val="006C1415"/>
    <w:rsid w:val="006C15B4"/>
    <w:rsid w:val="006C1E9D"/>
    <w:rsid w:val="006C2028"/>
    <w:rsid w:val="006C24EA"/>
    <w:rsid w:val="006C2A99"/>
    <w:rsid w:val="006C2D36"/>
    <w:rsid w:val="006C3149"/>
    <w:rsid w:val="006C33AE"/>
    <w:rsid w:val="006C352C"/>
    <w:rsid w:val="006C358A"/>
    <w:rsid w:val="006C396D"/>
    <w:rsid w:val="006C3B38"/>
    <w:rsid w:val="006C3F82"/>
    <w:rsid w:val="006C49B5"/>
    <w:rsid w:val="006C4B73"/>
    <w:rsid w:val="006C50DB"/>
    <w:rsid w:val="006C533C"/>
    <w:rsid w:val="006C5377"/>
    <w:rsid w:val="006C56C6"/>
    <w:rsid w:val="006C5F01"/>
    <w:rsid w:val="006C611D"/>
    <w:rsid w:val="006C656A"/>
    <w:rsid w:val="006C6F61"/>
    <w:rsid w:val="006C756F"/>
    <w:rsid w:val="006C77C7"/>
    <w:rsid w:val="006C78C8"/>
    <w:rsid w:val="006C7900"/>
    <w:rsid w:val="006C7972"/>
    <w:rsid w:val="006C7F00"/>
    <w:rsid w:val="006D024F"/>
    <w:rsid w:val="006D0712"/>
    <w:rsid w:val="006D0B40"/>
    <w:rsid w:val="006D1306"/>
    <w:rsid w:val="006D1465"/>
    <w:rsid w:val="006D148B"/>
    <w:rsid w:val="006D18C2"/>
    <w:rsid w:val="006D1CC0"/>
    <w:rsid w:val="006D1D0E"/>
    <w:rsid w:val="006D1F23"/>
    <w:rsid w:val="006D1F9E"/>
    <w:rsid w:val="006D217F"/>
    <w:rsid w:val="006D2305"/>
    <w:rsid w:val="006D243B"/>
    <w:rsid w:val="006D261E"/>
    <w:rsid w:val="006D2697"/>
    <w:rsid w:val="006D2BFA"/>
    <w:rsid w:val="006D2DFC"/>
    <w:rsid w:val="006D2E6A"/>
    <w:rsid w:val="006D2EED"/>
    <w:rsid w:val="006D3118"/>
    <w:rsid w:val="006D33B0"/>
    <w:rsid w:val="006D3A44"/>
    <w:rsid w:val="006D3E9D"/>
    <w:rsid w:val="006D4080"/>
    <w:rsid w:val="006D43B2"/>
    <w:rsid w:val="006D4908"/>
    <w:rsid w:val="006D4EEC"/>
    <w:rsid w:val="006D52B1"/>
    <w:rsid w:val="006D54F3"/>
    <w:rsid w:val="006D54F8"/>
    <w:rsid w:val="006D576A"/>
    <w:rsid w:val="006D5C4E"/>
    <w:rsid w:val="006D5CFF"/>
    <w:rsid w:val="006D6198"/>
    <w:rsid w:val="006D623B"/>
    <w:rsid w:val="006D63EA"/>
    <w:rsid w:val="006D6557"/>
    <w:rsid w:val="006D65D7"/>
    <w:rsid w:val="006D6836"/>
    <w:rsid w:val="006D69C0"/>
    <w:rsid w:val="006D6B8F"/>
    <w:rsid w:val="006D6D98"/>
    <w:rsid w:val="006D6F4A"/>
    <w:rsid w:val="006D748A"/>
    <w:rsid w:val="006D74F8"/>
    <w:rsid w:val="006D77E8"/>
    <w:rsid w:val="006D7D48"/>
    <w:rsid w:val="006E04B5"/>
    <w:rsid w:val="006E07FD"/>
    <w:rsid w:val="006E08BE"/>
    <w:rsid w:val="006E0979"/>
    <w:rsid w:val="006E0DC7"/>
    <w:rsid w:val="006E0E27"/>
    <w:rsid w:val="006E0ED8"/>
    <w:rsid w:val="006E0F64"/>
    <w:rsid w:val="006E1203"/>
    <w:rsid w:val="006E1214"/>
    <w:rsid w:val="006E1388"/>
    <w:rsid w:val="006E16DD"/>
    <w:rsid w:val="006E18B0"/>
    <w:rsid w:val="006E1A9C"/>
    <w:rsid w:val="006E1CBA"/>
    <w:rsid w:val="006E1CCB"/>
    <w:rsid w:val="006E1E29"/>
    <w:rsid w:val="006E1E5D"/>
    <w:rsid w:val="006E1F35"/>
    <w:rsid w:val="006E2404"/>
    <w:rsid w:val="006E26B2"/>
    <w:rsid w:val="006E26C6"/>
    <w:rsid w:val="006E29B4"/>
    <w:rsid w:val="006E2C71"/>
    <w:rsid w:val="006E2F9C"/>
    <w:rsid w:val="006E2FB4"/>
    <w:rsid w:val="006E3726"/>
    <w:rsid w:val="006E390C"/>
    <w:rsid w:val="006E4099"/>
    <w:rsid w:val="006E4205"/>
    <w:rsid w:val="006E4237"/>
    <w:rsid w:val="006E4495"/>
    <w:rsid w:val="006E4A9A"/>
    <w:rsid w:val="006E4CC1"/>
    <w:rsid w:val="006E4D0B"/>
    <w:rsid w:val="006E4D62"/>
    <w:rsid w:val="006E55E7"/>
    <w:rsid w:val="006E5670"/>
    <w:rsid w:val="006E5806"/>
    <w:rsid w:val="006E5A33"/>
    <w:rsid w:val="006E5CF2"/>
    <w:rsid w:val="006E664C"/>
    <w:rsid w:val="006E6B70"/>
    <w:rsid w:val="006E6E41"/>
    <w:rsid w:val="006E74D5"/>
    <w:rsid w:val="006E74D8"/>
    <w:rsid w:val="006E76A4"/>
    <w:rsid w:val="006E789D"/>
    <w:rsid w:val="006E791A"/>
    <w:rsid w:val="006E7CDB"/>
    <w:rsid w:val="006E7D37"/>
    <w:rsid w:val="006E7DBD"/>
    <w:rsid w:val="006E7F52"/>
    <w:rsid w:val="006F035D"/>
    <w:rsid w:val="006F0697"/>
    <w:rsid w:val="006F074B"/>
    <w:rsid w:val="006F0867"/>
    <w:rsid w:val="006F08CC"/>
    <w:rsid w:val="006F0BA4"/>
    <w:rsid w:val="006F0DB7"/>
    <w:rsid w:val="006F1065"/>
    <w:rsid w:val="006F111B"/>
    <w:rsid w:val="006F1E55"/>
    <w:rsid w:val="006F1F84"/>
    <w:rsid w:val="006F2316"/>
    <w:rsid w:val="006F2380"/>
    <w:rsid w:val="006F24B0"/>
    <w:rsid w:val="006F2558"/>
    <w:rsid w:val="006F2857"/>
    <w:rsid w:val="006F29AF"/>
    <w:rsid w:val="006F2A69"/>
    <w:rsid w:val="006F2E9C"/>
    <w:rsid w:val="006F3D30"/>
    <w:rsid w:val="006F3FF8"/>
    <w:rsid w:val="006F420C"/>
    <w:rsid w:val="006F42B8"/>
    <w:rsid w:val="006F47F5"/>
    <w:rsid w:val="006F488B"/>
    <w:rsid w:val="006F4C2B"/>
    <w:rsid w:val="006F4F65"/>
    <w:rsid w:val="006F55A2"/>
    <w:rsid w:val="006F55BE"/>
    <w:rsid w:val="006F570C"/>
    <w:rsid w:val="006F6264"/>
    <w:rsid w:val="006F62A3"/>
    <w:rsid w:val="006F693E"/>
    <w:rsid w:val="006F694B"/>
    <w:rsid w:val="006F6A18"/>
    <w:rsid w:val="006F6B69"/>
    <w:rsid w:val="006F6EBD"/>
    <w:rsid w:val="006F6EDA"/>
    <w:rsid w:val="006F786E"/>
    <w:rsid w:val="006F7A6E"/>
    <w:rsid w:val="006F7E18"/>
    <w:rsid w:val="006F7FA9"/>
    <w:rsid w:val="007000D6"/>
    <w:rsid w:val="00700300"/>
    <w:rsid w:val="00700717"/>
    <w:rsid w:val="007008B3"/>
    <w:rsid w:val="007009B1"/>
    <w:rsid w:val="00700C3C"/>
    <w:rsid w:val="00700F47"/>
    <w:rsid w:val="00701405"/>
    <w:rsid w:val="0070159B"/>
    <w:rsid w:val="0070165B"/>
    <w:rsid w:val="007016E8"/>
    <w:rsid w:val="00701879"/>
    <w:rsid w:val="00701908"/>
    <w:rsid w:val="00701BE5"/>
    <w:rsid w:val="00701FF6"/>
    <w:rsid w:val="007022D4"/>
    <w:rsid w:val="007022E2"/>
    <w:rsid w:val="0070232B"/>
    <w:rsid w:val="00702526"/>
    <w:rsid w:val="00702AC2"/>
    <w:rsid w:val="00702C07"/>
    <w:rsid w:val="00702C59"/>
    <w:rsid w:val="0070311C"/>
    <w:rsid w:val="007033AC"/>
    <w:rsid w:val="007034D6"/>
    <w:rsid w:val="00703605"/>
    <w:rsid w:val="00703852"/>
    <w:rsid w:val="00703C22"/>
    <w:rsid w:val="00703C7E"/>
    <w:rsid w:val="00703E76"/>
    <w:rsid w:val="00704207"/>
    <w:rsid w:val="0070441C"/>
    <w:rsid w:val="007045DB"/>
    <w:rsid w:val="007048D1"/>
    <w:rsid w:val="00704B41"/>
    <w:rsid w:val="00704B44"/>
    <w:rsid w:val="007056A2"/>
    <w:rsid w:val="00705774"/>
    <w:rsid w:val="0070581A"/>
    <w:rsid w:val="00706395"/>
    <w:rsid w:val="00706573"/>
    <w:rsid w:val="00706700"/>
    <w:rsid w:val="00706811"/>
    <w:rsid w:val="00706A82"/>
    <w:rsid w:val="00706AAF"/>
    <w:rsid w:val="00707354"/>
    <w:rsid w:val="007079AB"/>
    <w:rsid w:val="00707C70"/>
    <w:rsid w:val="00710114"/>
    <w:rsid w:val="00710472"/>
    <w:rsid w:val="00710583"/>
    <w:rsid w:val="00710694"/>
    <w:rsid w:val="00710776"/>
    <w:rsid w:val="0071088B"/>
    <w:rsid w:val="00711195"/>
    <w:rsid w:val="007112BB"/>
    <w:rsid w:val="007112C2"/>
    <w:rsid w:val="0071141A"/>
    <w:rsid w:val="007114A9"/>
    <w:rsid w:val="00711505"/>
    <w:rsid w:val="00711552"/>
    <w:rsid w:val="00711563"/>
    <w:rsid w:val="007117E3"/>
    <w:rsid w:val="00711A8A"/>
    <w:rsid w:val="00711BBC"/>
    <w:rsid w:val="00711CD7"/>
    <w:rsid w:val="00711D1B"/>
    <w:rsid w:val="0071200A"/>
    <w:rsid w:val="007120A4"/>
    <w:rsid w:val="007126B8"/>
    <w:rsid w:val="00712844"/>
    <w:rsid w:val="007129A5"/>
    <w:rsid w:val="00712BB1"/>
    <w:rsid w:val="00712CE8"/>
    <w:rsid w:val="007139DA"/>
    <w:rsid w:val="00713A6C"/>
    <w:rsid w:val="00713B51"/>
    <w:rsid w:val="00713C5E"/>
    <w:rsid w:val="00713DD2"/>
    <w:rsid w:val="00713E51"/>
    <w:rsid w:val="00714225"/>
    <w:rsid w:val="00714734"/>
    <w:rsid w:val="00714E01"/>
    <w:rsid w:val="00715498"/>
    <w:rsid w:val="007154B9"/>
    <w:rsid w:val="00715A29"/>
    <w:rsid w:val="00715D1E"/>
    <w:rsid w:val="00716607"/>
    <w:rsid w:val="0071660D"/>
    <w:rsid w:val="00716B34"/>
    <w:rsid w:val="00716B84"/>
    <w:rsid w:val="00716EBF"/>
    <w:rsid w:val="00717196"/>
    <w:rsid w:val="007171E4"/>
    <w:rsid w:val="00717887"/>
    <w:rsid w:val="00717D02"/>
    <w:rsid w:val="00717D7E"/>
    <w:rsid w:val="0072060E"/>
    <w:rsid w:val="00720DEE"/>
    <w:rsid w:val="00720E80"/>
    <w:rsid w:val="00720EE0"/>
    <w:rsid w:val="00720F5D"/>
    <w:rsid w:val="00720FB7"/>
    <w:rsid w:val="007211B3"/>
    <w:rsid w:val="007213AC"/>
    <w:rsid w:val="007214E5"/>
    <w:rsid w:val="00721AB5"/>
    <w:rsid w:val="00721B80"/>
    <w:rsid w:val="007220DF"/>
    <w:rsid w:val="00722A89"/>
    <w:rsid w:val="00722B15"/>
    <w:rsid w:val="00723598"/>
    <w:rsid w:val="007236BD"/>
    <w:rsid w:val="00724091"/>
    <w:rsid w:val="0072418A"/>
    <w:rsid w:val="00724490"/>
    <w:rsid w:val="0072478B"/>
    <w:rsid w:val="007247B7"/>
    <w:rsid w:val="00724A87"/>
    <w:rsid w:val="00724B3D"/>
    <w:rsid w:val="00724BC4"/>
    <w:rsid w:val="00724D68"/>
    <w:rsid w:val="00724E9B"/>
    <w:rsid w:val="00724EF4"/>
    <w:rsid w:val="007250F7"/>
    <w:rsid w:val="00725589"/>
    <w:rsid w:val="007258E0"/>
    <w:rsid w:val="00725A7E"/>
    <w:rsid w:val="00725C00"/>
    <w:rsid w:val="00725EBB"/>
    <w:rsid w:val="00725F39"/>
    <w:rsid w:val="00725FE7"/>
    <w:rsid w:val="00726B2E"/>
    <w:rsid w:val="007272E3"/>
    <w:rsid w:val="00727542"/>
    <w:rsid w:val="00727F56"/>
    <w:rsid w:val="00730248"/>
    <w:rsid w:val="0073027C"/>
    <w:rsid w:val="0073056B"/>
    <w:rsid w:val="0073057C"/>
    <w:rsid w:val="0073082F"/>
    <w:rsid w:val="0073088B"/>
    <w:rsid w:val="00730AFF"/>
    <w:rsid w:val="00730BBE"/>
    <w:rsid w:val="00730E73"/>
    <w:rsid w:val="00730F23"/>
    <w:rsid w:val="00731409"/>
    <w:rsid w:val="00732368"/>
    <w:rsid w:val="007323F1"/>
    <w:rsid w:val="00732449"/>
    <w:rsid w:val="00732668"/>
    <w:rsid w:val="007326DE"/>
    <w:rsid w:val="007329D6"/>
    <w:rsid w:val="00732DA9"/>
    <w:rsid w:val="00732E2B"/>
    <w:rsid w:val="00732E31"/>
    <w:rsid w:val="00732F05"/>
    <w:rsid w:val="00733A00"/>
    <w:rsid w:val="00733B9E"/>
    <w:rsid w:val="00734109"/>
    <w:rsid w:val="0073431F"/>
    <w:rsid w:val="007343FB"/>
    <w:rsid w:val="007344E9"/>
    <w:rsid w:val="00734546"/>
    <w:rsid w:val="0073487B"/>
    <w:rsid w:val="007348D0"/>
    <w:rsid w:val="007348DE"/>
    <w:rsid w:val="00735150"/>
    <w:rsid w:val="00735435"/>
    <w:rsid w:val="00735868"/>
    <w:rsid w:val="00735A22"/>
    <w:rsid w:val="00735AA4"/>
    <w:rsid w:val="0073623F"/>
    <w:rsid w:val="0073629A"/>
    <w:rsid w:val="007364EB"/>
    <w:rsid w:val="007366DC"/>
    <w:rsid w:val="0073686B"/>
    <w:rsid w:val="0073698F"/>
    <w:rsid w:val="00736D6A"/>
    <w:rsid w:val="00736D89"/>
    <w:rsid w:val="00736DD6"/>
    <w:rsid w:val="00736E3D"/>
    <w:rsid w:val="0073703D"/>
    <w:rsid w:val="00737044"/>
    <w:rsid w:val="0073716C"/>
    <w:rsid w:val="007371CA"/>
    <w:rsid w:val="00737797"/>
    <w:rsid w:val="007377F3"/>
    <w:rsid w:val="00737984"/>
    <w:rsid w:val="00737E23"/>
    <w:rsid w:val="007401D3"/>
    <w:rsid w:val="007404A6"/>
    <w:rsid w:val="0074087C"/>
    <w:rsid w:val="00740CDD"/>
    <w:rsid w:val="00740FA2"/>
    <w:rsid w:val="00740FD8"/>
    <w:rsid w:val="00741068"/>
    <w:rsid w:val="0074116E"/>
    <w:rsid w:val="007415F1"/>
    <w:rsid w:val="00741C96"/>
    <w:rsid w:val="00741D93"/>
    <w:rsid w:val="00741ED0"/>
    <w:rsid w:val="00742761"/>
    <w:rsid w:val="007427A7"/>
    <w:rsid w:val="00742C5E"/>
    <w:rsid w:val="00742CA3"/>
    <w:rsid w:val="00742DF5"/>
    <w:rsid w:val="00742EDA"/>
    <w:rsid w:val="007433A3"/>
    <w:rsid w:val="00743695"/>
    <w:rsid w:val="00743726"/>
    <w:rsid w:val="00743E36"/>
    <w:rsid w:val="00743FC4"/>
    <w:rsid w:val="0074432E"/>
    <w:rsid w:val="007446D5"/>
    <w:rsid w:val="00744CC2"/>
    <w:rsid w:val="0074513C"/>
    <w:rsid w:val="007453E0"/>
    <w:rsid w:val="007457F2"/>
    <w:rsid w:val="0074582B"/>
    <w:rsid w:val="00745CF2"/>
    <w:rsid w:val="00745E99"/>
    <w:rsid w:val="0074616A"/>
    <w:rsid w:val="0074617D"/>
    <w:rsid w:val="007463A3"/>
    <w:rsid w:val="00746472"/>
    <w:rsid w:val="00746DB9"/>
    <w:rsid w:val="00746F9F"/>
    <w:rsid w:val="0074717A"/>
    <w:rsid w:val="0074746E"/>
    <w:rsid w:val="0074757C"/>
    <w:rsid w:val="0074791A"/>
    <w:rsid w:val="00747B44"/>
    <w:rsid w:val="007502A1"/>
    <w:rsid w:val="00750613"/>
    <w:rsid w:val="007507E7"/>
    <w:rsid w:val="00750D98"/>
    <w:rsid w:val="00750DA6"/>
    <w:rsid w:val="00750DB2"/>
    <w:rsid w:val="0075140E"/>
    <w:rsid w:val="0075144B"/>
    <w:rsid w:val="007515CC"/>
    <w:rsid w:val="007517D6"/>
    <w:rsid w:val="00751880"/>
    <w:rsid w:val="0075190E"/>
    <w:rsid w:val="00751A37"/>
    <w:rsid w:val="00751AAE"/>
    <w:rsid w:val="00751B32"/>
    <w:rsid w:val="00751DBF"/>
    <w:rsid w:val="0075205A"/>
    <w:rsid w:val="00752092"/>
    <w:rsid w:val="0075241C"/>
    <w:rsid w:val="0075242B"/>
    <w:rsid w:val="0075255C"/>
    <w:rsid w:val="00752A4E"/>
    <w:rsid w:val="007530E9"/>
    <w:rsid w:val="007536E0"/>
    <w:rsid w:val="00753B18"/>
    <w:rsid w:val="00753B67"/>
    <w:rsid w:val="00753CBE"/>
    <w:rsid w:val="00753F92"/>
    <w:rsid w:val="00753FF6"/>
    <w:rsid w:val="00754B3E"/>
    <w:rsid w:val="00754D8B"/>
    <w:rsid w:val="00755467"/>
    <w:rsid w:val="00755E72"/>
    <w:rsid w:val="00755F2B"/>
    <w:rsid w:val="00756043"/>
    <w:rsid w:val="00757084"/>
    <w:rsid w:val="00757188"/>
    <w:rsid w:val="00757206"/>
    <w:rsid w:val="00757230"/>
    <w:rsid w:val="007574EC"/>
    <w:rsid w:val="007575A0"/>
    <w:rsid w:val="0075767E"/>
    <w:rsid w:val="0075790D"/>
    <w:rsid w:val="00757C59"/>
    <w:rsid w:val="00757C76"/>
    <w:rsid w:val="00757E20"/>
    <w:rsid w:val="00757E86"/>
    <w:rsid w:val="007605BE"/>
    <w:rsid w:val="0076060C"/>
    <w:rsid w:val="007607CA"/>
    <w:rsid w:val="007609E9"/>
    <w:rsid w:val="00760C7B"/>
    <w:rsid w:val="00760CFE"/>
    <w:rsid w:val="007615AC"/>
    <w:rsid w:val="0076173C"/>
    <w:rsid w:val="00761772"/>
    <w:rsid w:val="00761A6C"/>
    <w:rsid w:val="00761BA6"/>
    <w:rsid w:val="0076257F"/>
    <w:rsid w:val="007627E6"/>
    <w:rsid w:val="00762982"/>
    <w:rsid w:val="00762990"/>
    <w:rsid w:val="00762A05"/>
    <w:rsid w:val="00762F13"/>
    <w:rsid w:val="0076302E"/>
    <w:rsid w:val="00763421"/>
    <w:rsid w:val="00763424"/>
    <w:rsid w:val="0076364B"/>
    <w:rsid w:val="00763707"/>
    <w:rsid w:val="0076378E"/>
    <w:rsid w:val="007638C7"/>
    <w:rsid w:val="00763DE8"/>
    <w:rsid w:val="00764483"/>
    <w:rsid w:val="007648D2"/>
    <w:rsid w:val="0076499D"/>
    <w:rsid w:val="00764D0E"/>
    <w:rsid w:val="0076554F"/>
    <w:rsid w:val="00765560"/>
    <w:rsid w:val="00765614"/>
    <w:rsid w:val="0076575E"/>
    <w:rsid w:val="007657B2"/>
    <w:rsid w:val="007659A6"/>
    <w:rsid w:val="00765A18"/>
    <w:rsid w:val="00765AF5"/>
    <w:rsid w:val="00765EAC"/>
    <w:rsid w:val="007664A0"/>
    <w:rsid w:val="0076665A"/>
    <w:rsid w:val="00766C07"/>
    <w:rsid w:val="007671F1"/>
    <w:rsid w:val="007673ED"/>
    <w:rsid w:val="00767421"/>
    <w:rsid w:val="007676E9"/>
    <w:rsid w:val="007678A9"/>
    <w:rsid w:val="00767A32"/>
    <w:rsid w:val="00767C6D"/>
    <w:rsid w:val="00767D07"/>
    <w:rsid w:val="00767F37"/>
    <w:rsid w:val="007701FD"/>
    <w:rsid w:val="00770314"/>
    <w:rsid w:val="00770508"/>
    <w:rsid w:val="00770D78"/>
    <w:rsid w:val="007711F3"/>
    <w:rsid w:val="007715C0"/>
    <w:rsid w:val="007716F5"/>
    <w:rsid w:val="00771904"/>
    <w:rsid w:val="00771AAD"/>
    <w:rsid w:val="00771CC5"/>
    <w:rsid w:val="007725A8"/>
    <w:rsid w:val="00772A40"/>
    <w:rsid w:val="00772CEC"/>
    <w:rsid w:val="00772D18"/>
    <w:rsid w:val="0077320B"/>
    <w:rsid w:val="00773868"/>
    <w:rsid w:val="007739F0"/>
    <w:rsid w:val="00773D0C"/>
    <w:rsid w:val="00773E67"/>
    <w:rsid w:val="00774158"/>
    <w:rsid w:val="00774331"/>
    <w:rsid w:val="007743B1"/>
    <w:rsid w:val="0077476B"/>
    <w:rsid w:val="0077489D"/>
    <w:rsid w:val="00774BB6"/>
    <w:rsid w:val="00774E60"/>
    <w:rsid w:val="007750D8"/>
    <w:rsid w:val="007758BA"/>
    <w:rsid w:val="00776039"/>
    <w:rsid w:val="007760E3"/>
    <w:rsid w:val="00776742"/>
    <w:rsid w:val="00776873"/>
    <w:rsid w:val="007769DF"/>
    <w:rsid w:val="00776F79"/>
    <w:rsid w:val="007773E5"/>
    <w:rsid w:val="0077772E"/>
    <w:rsid w:val="00777A70"/>
    <w:rsid w:val="00777B54"/>
    <w:rsid w:val="00780214"/>
    <w:rsid w:val="007803A0"/>
    <w:rsid w:val="00780516"/>
    <w:rsid w:val="00780519"/>
    <w:rsid w:val="00780824"/>
    <w:rsid w:val="0078091A"/>
    <w:rsid w:val="00780966"/>
    <w:rsid w:val="0078128E"/>
    <w:rsid w:val="00781361"/>
    <w:rsid w:val="007816A2"/>
    <w:rsid w:val="007816A7"/>
    <w:rsid w:val="0078179E"/>
    <w:rsid w:val="00781A7F"/>
    <w:rsid w:val="00781C97"/>
    <w:rsid w:val="00781D38"/>
    <w:rsid w:val="00781F82"/>
    <w:rsid w:val="007822C5"/>
    <w:rsid w:val="007822C7"/>
    <w:rsid w:val="00782545"/>
    <w:rsid w:val="00782BC5"/>
    <w:rsid w:val="00782D82"/>
    <w:rsid w:val="00782E19"/>
    <w:rsid w:val="00782ECB"/>
    <w:rsid w:val="0078315E"/>
    <w:rsid w:val="00783195"/>
    <w:rsid w:val="00783399"/>
    <w:rsid w:val="0078358F"/>
    <w:rsid w:val="007835A0"/>
    <w:rsid w:val="007835CC"/>
    <w:rsid w:val="007835FF"/>
    <w:rsid w:val="00783684"/>
    <w:rsid w:val="00783693"/>
    <w:rsid w:val="00783FE3"/>
    <w:rsid w:val="007843D1"/>
    <w:rsid w:val="0078472A"/>
    <w:rsid w:val="00784AB4"/>
    <w:rsid w:val="00784B11"/>
    <w:rsid w:val="007859FB"/>
    <w:rsid w:val="00785A3E"/>
    <w:rsid w:val="00785B00"/>
    <w:rsid w:val="00785BD1"/>
    <w:rsid w:val="00785C89"/>
    <w:rsid w:val="00785F2A"/>
    <w:rsid w:val="00786430"/>
    <w:rsid w:val="00786437"/>
    <w:rsid w:val="0078672B"/>
    <w:rsid w:val="0078688C"/>
    <w:rsid w:val="007868D1"/>
    <w:rsid w:val="007868DC"/>
    <w:rsid w:val="00786B96"/>
    <w:rsid w:val="00787367"/>
    <w:rsid w:val="00787BDB"/>
    <w:rsid w:val="00787C06"/>
    <w:rsid w:val="00787D68"/>
    <w:rsid w:val="00787F07"/>
    <w:rsid w:val="00787F47"/>
    <w:rsid w:val="00790077"/>
    <w:rsid w:val="00790325"/>
    <w:rsid w:val="0079062D"/>
    <w:rsid w:val="00790CED"/>
    <w:rsid w:val="00790F3F"/>
    <w:rsid w:val="007915F5"/>
    <w:rsid w:val="00791710"/>
    <w:rsid w:val="007918DD"/>
    <w:rsid w:val="007919DE"/>
    <w:rsid w:val="00791B8F"/>
    <w:rsid w:val="00791E74"/>
    <w:rsid w:val="00792393"/>
    <w:rsid w:val="007923CE"/>
    <w:rsid w:val="00792525"/>
    <w:rsid w:val="00792642"/>
    <w:rsid w:val="007927A5"/>
    <w:rsid w:val="00792839"/>
    <w:rsid w:val="00792D29"/>
    <w:rsid w:val="0079342F"/>
    <w:rsid w:val="00793475"/>
    <w:rsid w:val="00793526"/>
    <w:rsid w:val="007937B0"/>
    <w:rsid w:val="00793B23"/>
    <w:rsid w:val="00793D13"/>
    <w:rsid w:val="00794510"/>
    <w:rsid w:val="00794601"/>
    <w:rsid w:val="00794868"/>
    <w:rsid w:val="00794BC0"/>
    <w:rsid w:val="00794CFE"/>
    <w:rsid w:val="007952C3"/>
    <w:rsid w:val="007956CF"/>
    <w:rsid w:val="00795776"/>
    <w:rsid w:val="00795A4F"/>
    <w:rsid w:val="00795ABF"/>
    <w:rsid w:val="00795B02"/>
    <w:rsid w:val="00795D00"/>
    <w:rsid w:val="00795F10"/>
    <w:rsid w:val="00795F27"/>
    <w:rsid w:val="00795FCB"/>
    <w:rsid w:val="00796068"/>
    <w:rsid w:val="007965AF"/>
    <w:rsid w:val="007966AF"/>
    <w:rsid w:val="0079757D"/>
    <w:rsid w:val="0079769F"/>
    <w:rsid w:val="00797756"/>
    <w:rsid w:val="0079793C"/>
    <w:rsid w:val="00797EF1"/>
    <w:rsid w:val="00797FF7"/>
    <w:rsid w:val="007A0147"/>
    <w:rsid w:val="007A043A"/>
    <w:rsid w:val="007A0449"/>
    <w:rsid w:val="007A0490"/>
    <w:rsid w:val="007A05BF"/>
    <w:rsid w:val="007A07CD"/>
    <w:rsid w:val="007A0CE1"/>
    <w:rsid w:val="007A0DED"/>
    <w:rsid w:val="007A1114"/>
    <w:rsid w:val="007A1C2D"/>
    <w:rsid w:val="007A1DBD"/>
    <w:rsid w:val="007A204C"/>
    <w:rsid w:val="007A21D4"/>
    <w:rsid w:val="007A22DA"/>
    <w:rsid w:val="007A279A"/>
    <w:rsid w:val="007A2B43"/>
    <w:rsid w:val="007A2F4C"/>
    <w:rsid w:val="007A308F"/>
    <w:rsid w:val="007A3171"/>
    <w:rsid w:val="007A33C8"/>
    <w:rsid w:val="007A3A47"/>
    <w:rsid w:val="007A3C92"/>
    <w:rsid w:val="007A3D34"/>
    <w:rsid w:val="007A3EFD"/>
    <w:rsid w:val="007A404D"/>
    <w:rsid w:val="007A49E5"/>
    <w:rsid w:val="007A4A4A"/>
    <w:rsid w:val="007A4D84"/>
    <w:rsid w:val="007A4DDB"/>
    <w:rsid w:val="007A505F"/>
    <w:rsid w:val="007A5137"/>
    <w:rsid w:val="007A5688"/>
    <w:rsid w:val="007A56B6"/>
    <w:rsid w:val="007A5A09"/>
    <w:rsid w:val="007A5B39"/>
    <w:rsid w:val="007A675F"/>
    <w:rsid w:val="007A6E76"/>
    <w:rsid w:val="007A716E"/>
    <w:rsid w:val="007A74E4"/>
    <w:rsid w:val="007A7AE2"/>
    <w:rsid w:val="007A7C4E"/>
    <w:rsid w:val="007A7E0F"/>
    <w:rsid w:val="007A7E70"/>
    <w:rsid w:val="007B03F3"/>
    <w:rsid w:val="007B0439"/>
    <w:rsid w:val="007B0923"/>
    <w:rsid w:val="007B1697"/>
    <w:rsid w:val="007B1ABC"/>
    <w:rsid w:val="007B1B4B"/>
    <w:rsid w:val="007B1E43"/>
    <w:rsid w:val="007B22CF"/>
    <w:rsid w:val="007B24D4"/>
    <w:rsid w:val="007B2501"/>
    <w:rsid w:val="007B2A69"/>
    <w:rsid w:val="007B2B07"/>
    <w:rsid w:val="007B30F7"/>
    <w:rsid w:val="007B32A9"/>
    <w:rsid w:val="007B3371"/>
    <w:rsid w:val="007B35F4"/>
    <w:rsid w:val="007B35FE"/>
    <w:rsid w:val="007B462C"/>
    <w:rsid w:val="007B4C13"/>
    <w:rsid w:val="007B4EF6"/>
    <w:rsid w:val="007B508D"/>
    <w:rsid w:val="007B5168"/>
    <w:rsid w:val="007B51FA"/>
    <w:rsid w:val="007B523C"/>
    <w:rsid w:val="007B548D"/>
    <w:rsid w:val="007B5887"/>
    <w:rsid w:val="007B60C3"/>
    <w:rsid w:val="007B61EE"/>
    <w:rsid w:val="007B627E"/>
    <w:rsid w:val="007B63A3"/>
    <w:rsid w:val="007B6541"/>
    <w:rsid w:val="007B6656"/>
    <w:rsid w:val="007B6D57"/>
    <w:rsid w:val="007B70C0"/>
    <w:rsid w:val="007B7493"/>
    <w:rsid w:val="007B769E"/>
    <w:rsid w:val="007B76DA"/>
    <w:rsid w:val="007B77D4"/>
    <w:rsid w:val="007B78C4"/>
    <w:rsid w:val="007B7E74"/>
    <w:rsid w:val="007C01AD"/>
    <w:rsid w:val="007C039D"/>
    <w:rsid w:val="007C05C1"/>
    <w:rsid w:val="007C06C5"/>
    <w:rsid w:val="007C06E1"/>
    <w:rsid w:val="007C087D"/>
    <w:rsid w:val="007C09B8"/>
    <w:rsid w:val="007C0DB5"/>
    <w:rsid w:val="007C0F92"/>
    <w:rsid w:val="007C1021"/>
    <w:rsid w:val="007C1054"/>
    <w:rsid w:val="007C11BF"/>
    <w:rsid w:val="007C11DE"/>
    <w:rsid w:val="007C1398"/>
    <w:rsid w:val="007C1EA9"/>
    <w:rsid w:val="007C2076"/>
    <w:rsid w:val="007C21C9"/>
    <w:rsid w:val="007C24DD"/>
    <w:rsid w:val="007C256A"/>
    <w:rsid w:val="007C28A8"/>
    <w:rsid w:val="007C2909"/>
    <w:rsid w:val="007C2BBD"/>
    <w:rsid w:val="007C2CF0"/>
    <w:rsid w:val="007C2FD6"/>
    <w:rsid w:val="007C30FC"/>
    <w:rsid w:val="007C36C2"/>
    <w:rsid w:val="007C3C24"/>
    <w:rsid w:val="007C3FC1"/>
    <w:rsid w:val="007C4130"/>
    <w:rsid w:val="007C4484"/>
    <w:rsid w:val="007C457B"/>
    <w:rsid w:val="007C4831"/>
    <w:rsid w:val="007C4F34"/>
    <w:rsid w:val="007C508B"/>
    <w:rsid w:val="007C5130"/>
    <w:rsid w:val="007C538B"/>
    <w:rsid w:val="007C573D"/>
    <w:rsid w:val="007C5D9B"/>
    <w:rsid w:val="007C646A"/>
    <w:rsid w:val="007C64BC"/>
    <w:rsid w:val="007C66E4"/>
    <w:rsid w:val="007C6AAE"/>
    <w:rsid w:val="007C6B30"/>
    <w:rsid w:val="007C6E7F"/>
    <w:rsid w:val="007C6E8F"/>
    <w:rsid w:val="007C750A"/>
    <w:rsid w:val="007C78E2"/>
    <w:rsid w:val="007C7C4F"/>
    <w:rsid w:val="007C7F43"/>
    <w:rsid w:val="007D01B3"/>
    <w:rsid w:val="007D040F"/>
    <w:rsid w:val="007D0A28"/>
    <w:rsid w:val="007D0D17"/>
    <w:rsid w:val="007D0D45"/>
    <w:rsid w:val="007D16C3"/>
    <w:rsid w:val="007D195F"/>
    <w:rsid w:val="007D1BE8"/>
    <w:rsid w:val="007D1E2E"/>
    <w:rsid w:val="007D1FD1"/>
    <w:rsid w:val="007D202B"/>
    <w:rsid w:val="007D2331"/>
    <w:rsid w:val="007D241F"/>
    <w:rsid w:val="007D2DE3"/>
    <w:rsid w:val="007D2E28"/>
    <w:rsid w:val="007D3054"/>
    <w:rsid w:val="007D36EB"/>
    <w:rsid w:val="007D381C"/>
    <w:rsid w:val="007D39C7"/>
    <w:rsid w:val="007D4345"/>
    <w:rsid w:val="007D4A27"/>
    <w:rsid w:val="007D4D1A"/>
    <w:rsid w:val="007D4E06"/>
    <w:rsid w:val="007D5020"/>
    <w:rsid w:val="007D5272"/>
    <w:rsid w:val="007D5275"/>
    <w:rsid w:val="007D5298"/>
    <w:rsid w:val="007D62F8"/>
    <w:rsid w:val="007D6390"/>
    <w:rsid w:val="007D64C9"/>
    <w:rsid w:val="007D6840"/>
    <w:rsid w:val="007D6897"/>
    <w:rsid w:val="007D6DB5"/>
    <w:rsid w:val="007D6F8D"/>
    <w:rsid w:val="007D7093"/>
    <w:rsid w:val="007D7214"/>
    <w:rsid w:val="007D7437"/>
    <w:rsid w:val="007D7CD6"/>
    <w:rsid w:val="007D7DD6"/>
    <w:rsid w:val="007D7F43"/>
    <w:rsid w:val="007E0596"/>
    <w:rsid w:val="007E06D0"/>
    <w:rsid w:val="007E0712"/>
    <w:rsid w:val="007E0A87"/>
    <w:rsid w:val="007E0D76"/>
    <w:rsid w:val="007E0F1E"/>
    <w:rsid w:val="007E102A"/>
    <w:rsid w:val="007E132D"/>
    <w:rsid w:val="007E1664"/>
    <w:rsid w:val="007E1C6A"/>
    <w:rsid w:val="007E20D9"/>
    <w:rsid w:val="007E20DA"/>
    <w:rsid w:val="007E21C1"/>
    <w:rsid w:val="007E283E"/>
    <w:rsid w:val="007E2876"/>
    <w:rsid w:val="007E2AE6"/>
    <w:rsid w:val="007E2CD7"/>
    <w:rsid w:val="007E372F"/>
    <w:rsid w:val="007E3C31"/>
    <w:rsid w:val="007E3EDB"/>
    <w:rsid w:val="007E4156"/>
    <w:rsid w:val="007E43BD"/>
    <w:rsid w:val="007E466E"/>
    <w:rsid w:val="007E4688"/>
    <w:rsid w:val="007E49F4"/>
    <w:rsid w:val="007E525E"/>
    <w:rsid w:val="007E5B4B"/>
    <w:rsid w:val="007E5DAC"/>
    <w:rsid w:val="007E64BA"/>
    <w:rsid w:val="007E67EC"/>
    <w:rsid w:val="007E6847"/>
    <w:rsid w:val="007E6903"/>
    <w:rsid w:val="007E6CC0"/>
    <w:rsid w:val="007E714F"/>
    <w:rsid w:val="007E733B"/>
    <w:rsid w:val="007E7354"/>
    <w:rsid w:val="007E73D6"/>
    <w:rsid w:val="007E777B"/>
    <w:rsid w:val="007E793B"/>
    <w:rsid w:val="007E7A31"/>
    <w:rsid w:val="007E7AE0"/>
    <w:rsid w:val="007E7EF1"/>
    <w:rsid w:val="007F0101"/>
    <w:rsid w:val="007F026D"/>
    <w:rsid w:val="007F04BF"/>
    <w:rsid w:val="007F07ED"/>
    <w:rsid w:val="007F08AF"/>
    <w:rsid w:val="007F0A95"/>
    <w:rsid w:val="007F0BAE"/>
    <w:rsid w:val="007F0C5C"/>
    <w:rsid w:val="007F0C69"/>
    <w:rsid w:val="007F0FB0"/>
    <w:rsid w:val="007F1331"/>
    <w:rsid w:val="007F1BD5"/>
    <w:rsid w:val="007F1C65"/>
    <w:rsid w:val="007F1C7B"/>
    <w:rsid w:val="007F2137"/>
    <w:rsid w:val="007F217A"/>
    <w:rsid w:val="007F2220"/>
    <w:rsid w:val="007F22CC"/>
    <w:rsid w:val="007F244B"/>
    <w:rsid w:val="007F2461"/>
    <w:rsid w:val="007F24D0"/>
    <w:rsid w:val="007F275E"/>
    <w:rsid w:val="007F287F"/>
    <w:rsid w:val="007F2C7B"/>
    <w:rsid w:val="007F2CC9"/>
    <w:rsid w:val="007F3016"/>
    <w:rsid w:val="007F308E"/>
    <w:rsid w:val="007F3679"/>
    <w:rsid w:val="007F3E60"/>
    <w:rsid w:val="007F400F"/>
    <w:rsid w:val="007F40C0"/>
    <w:rsid w:val="007F436B"/>
    <w:rsid w:val="007F4784"/>
    <w:rsid w:val="007F4AA3"/>
    <w:rsid w:val="007F4B81"/>
    <w:rsid w:val="007F4CF4"/>
    <w:rsid w:val="007F4E28"/>
    <w:rsid w:val="007F513D"/>
    <w:rsid w:val="007F5613"/>
    <w:rsid w:val="007F5F0E"/>
    <w:rsid w:val="007F61E6"/>
    <w:rsid w:val="007F6400"/>
    <w:rsid w:val="007F64C3"/>
    <w:rsid w:val="007F669A"/>
    <w:rsid w:val="007F6F85"/>
    <w:rsid w:val="007F714A"/>
    <w:rsid w:val="007F744E"/>
    <w:rsid w:val="007F7574"/>
    <w:rsid w:val="007F787A"/>
    <w:rsid w:val="007F7A22"/>
    <w:rsid w:val="007F7EC8"/>
    <w:rsid w:val="0080014C"/>
    <w:rsid w:val="0080065E"/>
    <w:rsid w:val="00800DC5"/>
    <w:rsid w:val="00800DCD"/>
    <w:rsid w:val="00800DCF"/>
    <w:rsid w:val="008017C7"/>
    <w:rsid w:val="00801C10"/>
    <w:rsid w:val="00801CC6"/>
    <w:rsid w:val="00801FE7"/>
    <w:rsid w:val="0080214F"/>
    <w:rsid w:val="008021A9"/>
    <w:rsid w:val="008027D8"/>
    <w:rsid w:val="0080283F"/>
    <w:rsid w:val="0080297B"/>
    <w:rsid w:val="0080299D"/>
    <w:rsid w:val="008029C2"/>
    <w:rsid w:val="00802EA3"/>
    <w:rsid w:val="008033C5"/>
    <w:rsid w:val="00803673"/>
    <w:rsid w:val="00803707"/>
    <w:rsid w:val="00803800"/>
    <w:rsid w:val="0080382C"/>
    <w:rsid w:val="0080400A"/>
    <w:rsid w:val="00804164"/>
    <w:rsid w:val="008041E2"/>
    <w:rsid w:val="008044DA"/>
    <w:rsid w:val="00804758"/>
    <w:rsid w:val="0080489F"/>
    <w:rsid w:val="00804AD0"/>
    <w:rsid w:val="00804B9E"/>
    <w:rsid w:val="008051E5"/>
    <w:rsid w:val="0080589F"/>
    <w:rsid w:val="00805CCC"/>
    <w:rsid w:val="00805DD4"/>
    <w:rsid w:val="0080619E"/>
    <w:rsid w:val="00806210"/>
    <w:rsid w:val="0080628B"/>
    <w:rsid w:val="00806991"/>
    <w:rsid w:val="00806DEB"/>
    <w:rsid w:val="00806DEC"/>
    <w:rsid w:val="0080733D"/>
    <w:rsid w:val="00807374"/>
    <w:rsid w:val="0080762B"/>
    <w:rsid w:val="00807DFF"/>
    <w:rsid w:val="00810007"/>
    <w:rsid w:val="008102C8"/>
    <w:rsid w:val="008104C1"/>
    <w:rsid w:val="008105D5"/>
    <w:rsid w:val="0081097F"/>
    <w:rsid w:val="00810ABC"/>
    <w:rsid w:val="0081108F"/>
    <w:rsid w:val="00811B70"/>
    <w:rsid w:val="00811EEA"/>
    <w:rsid w:val="00811FC6"/>
    <w:rsid w:val="0081218C"/>
    <w:rsid w:val="008123C8"/>
    <w:rsid w:val="0081247B"/>
    <w:rsid w:val="00812BDF"/>
    <w:rsid w:val="00812D7F"/>
    <w:rsid w:val="00813176"/>
    <w:rsid w:val="0081326C"/>
    <w:rsid w:val="008134FC"/>
    <w:rsid w:val="00813526"/>
    <w:rsid w:val="00813860"/>
    <w:rsid w:val="00813950"/>
    <w:rsid w:val="00813CAC"/>
    <w:rsid w:val="00813D2F"/>
    <w:rsid w:val="00814715"/>
    <w:rsid w:val="008147DC"/>
    <w:rsid w:val="008147FC"/>
    <w:rsid w:val="0081487F"/>
    <w:rsid w:val="00814BDD"/>
    <w:rsid w:val="00815287"/>
    <w:rsid w:val="0081650F"/>
    <w:rsid w:val="0081652F"/>
    <w:rsid w:val="0081662C"/>
    <w:rsid w:val="008166EC"/>
    <w:rsid w:val="0081696A"/>
    <w:rsid w:val="00816D07"/>
    <w:rsid w:val="00816D30"/>
    <w:rsid w:val="00816D80"/>
    <w:rsid w:val="00816F2A"/>
    <w:rsid w:val="008172CE"/>
    <w:rsid w:val="0081750E"/>
    <w:rsid w:val="0081768D"/>
    <w:rsid w:val="00817C3F"/>
    <w:rsid w:val="00817C48"/>
    <w:rsid w:val="00817CC3"/>
    <w:rsid w:val="00817DF7"/>
    <w:rsid w:val="00817E96"/>
    <w:rsid w:val="00817F93"/>
    <w:rsid w:val="008200F3"/>
    <w:rsid w:val="00820203"/>
    <w:rsid w:val="0082034E"/>
    <w:rsid w:val="00820CC2"/>
    <w:rsid w:val="00820F85"/>
    <w:rsid w:val="008215D3"/>
    <w:rsid w:val="008216B8"/>
    <w:rsid w:val="00821E92"/>
    <w:rsid w:val="00822060"/>
    <w:rsid w:val="00822465"/>
    <w:rsid w:val="00822693"/>
    <w:rsid w:val="00822ACF"/>
    <w:rsid w:val="00822E3E"/>
    <w:rsid w:val="00822F3D"/>
    <w:rsid w:val="00823279"/>
    <w:rsid w:val="008236E1"/>
    <w:rsid w:val="00823789"/>
    <w:rsid w:val="00823950"/>
    <w:rsid w:val="00823C77"/>
    <w:rsid w:val="00823E1A"/>
    <w:rsid w:val="00824175"/>
    <w:rsid w:val="008243D9"/>
    <w:rsid w:val="00824BA9"/>
    <w:rsid w:val="00824BB8"/>
    <w:rsid w:val="008253EE"/>
    <w:rsid w:val="00825430"/>
    <w:rsid w:val="0082558A"/>
    <w:rsid w:val="0082574F"/>
    <w:rsid w:val="0082577A"/>
    <w:rsid w:val="00825A7B"/>
    <w:rsid w:val="00825C68"/>
    <w:rsid w:val="00825D90"/>
    <w:rsid w:val="008260E4"/>
    <w:rsid w:val="00826235"/>
    <w:rsid w:val="00826363"/>
    <w:rsid w:val="008263E0"/>
    <w:rsid w:val="00826518"/>
    <w:rsid w:val="00826743"/>
    <w:rsid w:val="00826B12"/>
    <w:rsid w:val="00827301"/>
    <w:rsid w:val="00827612"/>
    <w:rsid w:val="00827E21"/>
    <w:rsid w:val="00827E35"/>
    <w:rsid w:val="00827E69"/>
    <w:rsid w:val="00830378"/>
    <w:rsid w:val="0083082A"/>
    <w:rsid w:val="00830C63"/>
    <w:rsid w:val="00830D6A"/>
    <w:rsid w:val="00830FFB"/>
    <w:rsid w:val="008312D8"/>
    <w:rsid w:val="00831600"/>
    <w:rsid w:val="0083168E"/>
    <w:rsid w:val="008317EC"/>
    <w:rsid w:val="00831867"/>
    <w:rsid w:val="00831B13"/>
    <w:rsid w:val="00831B39"/>
    <w:rsid w:val="00831C2C"/>
    <w:rsid w:val="00831D0B"/>
    <w:rsid w:val="0083219F"/>
    <w:rsid w:val="0083247D"/>
    <w:rsid w:val="00832EC1"/>
    <w:rsid w:val="00832FA7"/>
    <w:rsid w:val="008333B5"/>
    <w:rsid w:val="00833449"/>
    <w:rsid w:val="008336E2"/>
    <w:rsid w:val="0083396A"/>
    <w:rsid w:val="00833D97"/>
    <w:rsid w:val="00833DAA"/>
    <w:rsid w:val="00833F23"/>
    <w:rsid w:val="00834220"/>
    <w:rsid w:val="00834D79"/>
    <w:rsid w:val="00835B45"/>
    <w:rsid w:val="0083630D"/>
    <w:rsid w:val="00836894"/>
    <w:rsid w:val="008369DF"/>
    <w:rsid w:val="00836BEA"/>
    <w:rsid w:val="00836DE7"/>
    <w:rsid w:val="00836E8B"/>
    <w:rsid w:val="00837201"/>
    <w:rsid w:val="008375B3"/>
    <w:rsid w:val="008379D6"/>
    <w:rsid w:val="00837C01"/>
    <w:rsid w:val="00840027"/>
    <w:rsid w:val="008400D3"/>
    <w:rsid w:val="00840B02"/>
    <w:rsid w:val="00841202"/>
    <w:rsid w:val="0084120F"/>
    <w:rsid w:val="00841355"/>
    <w:rsid w:val="00841426"/>
    <w:rsid w:val="00841C4A"/>
    <w:rsid w:val="00841F9E"/>
    <w:rsid w:val="0084230D"/>
    <w:rsid w:val="00842458"/>
    <w:rsid w:val="008424B7"/>
    <w:rsid w:val="008426AD"/>
    <w:rsid w:val="00842720"/>
    <w:rsid w:val="0084357E"/>
    <w:rsid w:val="00843C9E"/>
    <w:rsid w:val="00843CF1"/>
    <w:rsid w:val="00843E5D"/>
    <w:rsid w:val="00844022"/>
    <w:rsid w:val="008444A7"/>
    <w:rsid w:val="008454FA"/>
    <w:rsid w:val="00845586"/>
    <w:rsid w:val="008455A6"/>
    <w:rsid w:val="0084579A"/>
    <w:rsid w:val="008459EB"/>
    <w:rsid w:val="00845DAF"/>
    <w:rsid w:val="00845F1B"/>
    <w:rsid w:val="00846235"/>
    <w:rsid w:val="0084629E"/>
    <w:rsid w:val="0084648E"/>
    <w:rsid w:val="00846951"/>
    <w:rsid w:val="00846A81"/>
    <w:rsid w:val="00846AC4"/>
    <w:rsid w:val="00846CBF"/>
    <w:rsid w:val="00847787"/>
    <w:rsid w:val="00847B66"/>
    <w:rsid w:val="00847D4E"/>
    <w:rsid w:val="00847F90"/>
    <w:rsid w:val="008502B3"/>
    <w:rsid w:val="00850A15"/>
    <w:rsid w:val="00850F5E"/>
    <w:rsid w:val="0085121E"/>
    <w:rsid w:val="00851241"/>
    <w:rsid w:val="00851540"/>
    <w:rsid w:val="00851628"/>
    <w:rsid w:val="0085198D"/>
    <w:rsid w:val="00851B78"/>
    <w:rsid w:val="00852350"/>
    <w:rsid w:val="008525E0"/>
    <w:rsid w:val="008528FA"/>
    <w:rsid w:val="00853001"/>
    <w:rsid w:val="0085322B"/>
    <w:rsid w:val="0085342C"/>
    <w:rsid w:val="0085358C"/>
    <w:rsid w:val="00853762"/>
    <w:rsid w:val="00853A63"/>
    <w:rsid w:val="00853B1C"/>
    <w:rsid w:val="00853C4E"/>
    <w:rsid w:val="0085419C"/>
    <w:rsid w:val="008541AD"/>
    <w:rsid w:val="008543FB"/>
    <w:rsid w:val="008547A6"/>
    <w:rsid w:val="008551B9"/>
    <w:rsid w:val="00855CF0"/>
    <w:rsid w:val="00856112"/>
    <w:rsid w:val="00856474"/>
    <w:rsid w:val="00856573"/>
    <w:rsid w:val="008566BF"/>
    <w:rsid w:val="00856A21"/>
    <w:rsid w:val="00856DCB"/>
    <w:rsid w:val="00857424"/>
    <w:rsid w:val="008575D3"/>
    <w:rsid w:val="0085777B"/>
    <w:rsid w:val="00857FEF"/>
    <w:rsid w:val="00860E1B"/>
    <w:rsid w:val="008617DA"/>
    <w:rsid w:val="00861805"/>
    <w:rsid w:val="008618AF"/>
    <w:rsid w:val="00861D20"/>
    <w:rsid w:val="008620C1"/>
    <w:rsid w:val="00862257"/>
    <w:rsid w:val="00862483"/>
    <w:rsid w:val="00862567"/>
    <w:rsid w:val="008625FB"/>
    <w:rsid w:val="00862982"/>
    <w:rsid w:val="00862BEF"/>
    <w:rsid w:val="00863078"/>
    <w:rsid w:val="0086308B"/>
    <w:rsid w:val="00863251"/>
    <w:rsid w:val="008632A2"/>
    <w:rsid w:val="00863503"/>
    <w:rsid w:val="00863506"/>
    <w:rsid w:val="00863AC7"/>
    <w:rsid w:val="00863AF8"/>
    <w:rsid w:val="00863D0B"/>
    <w:rsid w:val="008642C7"/>
    <w:rsid w:val="008642F6"/>
    <w:rsid w:val="00864358"/>
    <w:rsid w:val="0086439E"/>
    <w:rsid w:val="008644B1"/>
    <w:rsid w:val="00864A0A"/>
    <w:rsid w:val="00864C1D"/>
    <w:rsid w:val="00864F42"/>
    <w:rsid w:val="00865999"/>
    <w:rsid w:val="00866541"/>
    <w:rsid w:val="00866E41"/>
    <w:rsid w:val="00866F49"/>
    <w:rsid w:val="00866FB0"/>
    <w:rsid w:val="00867CD7"/>
    <w:rsid w:val="00870205"/>
    <w:rsid w:val="00870382"/>
    <w:rsid w:val="008708AB"/>
    <w:rsid w:val="00870AB5"/>
    <w:rsid w:val="00870B9B"/>
    <w:rsid w:val="00870D99"/>
    <w:rsid w:val="00871576"/>
    <w:rsid w:val="008715AE"/>
    <w:rsid w:val="00871D16"/>
    <w:rsid w:val="00871D23"/>
    <w:rsid w:val="00871F31"/>
    <w:rsid w:val="00872223"/>
    <w:rsid w:val="0087230F"/>
    <w:rsid w:val="008724EE"/>
    <w:rsid w:val="0087356A"/>
    <w:rsid w:val="0087371C"/>
    <w:rsid w:val="00873ED4"/>
    <w:rsid w:val="008740EE"/>
    <w:rsid w:val="008741C9"/>
    <w:rsid w:val="0087464C"/>
    <w:rsid w:val="0087466B"/>
    <w:rsid w:val="00874D3C"/>
    <w:rsid w:val="00874E72"/>
    <w:rsid w:val="00874EE0"/>
    <w:rsid w:val="00874FA1"/>
    <w:rsid w:val="00875360"/>
    <w:rsid w:val="0087547C"/>
    <w:rsid w:val="00875496"/>
    <w:rsid w:val="00875682"/>
    <w:rsid w:val="008758B7"/>
    <w:rsid w:val="008768C2"/>
    <w:rsid w:val="0087701F"/>
    <w:rsid w:val="008773BA"/>
    <w:rsid w:val="00877914"/>
    <w:rsid w:val="00877C5C"/>
    <w:rsid w:val="0088032B"/>
    <w:rsid w:val="008804DE"/>
    <w:rsid w:val="008812C1"/>
    <w:rsid w:val="008813C7"/>
    <w:rsid w:val="008813DD"/>
    <w:rsid w:val="008814B5"/>
    <w:rsid w:val="00881966"/>
    <w:rsid w:val="00881BBB"/>
    <w:rsid w:val="00881C0A"/>
    <w:rsid w:val="00881F5E"/>
    <w:rsid w:val="008824D6"/>
    <w:rsid w:val="0088295F"/>
    <w:rsid w:val="00882E86"/>
    <w:rsid w:val="008834C6"/>
    <w:rsid w:val="0088383F"/>
    <w:rsid w:val="00883A22"/>
    <w:rsid w:val="00883C59"/>
    <w:rsid w:val="00883D31"/>
    <w:rsid w:val="00884221"/>
    <w:rsid w:val="0088431E"/>
    <w:rsid w:val="00884CB6"/>
    <w:rsid w:val="00884E01"/>
    <w:rsid w:val="00884EC6"/>
    <w:rsid w:val="00885151"/>
    <w:rsid w:val="00885159"/>
    <w:rsid w:val="008851A7"/>
    <w:rsid w:val="0088527A"/>
    <w:rsid w:val="00885454"/>
    <w:rsid w:val="0088581A"/>
    <w:rsid w:val="00885B18"/>
    <w:rsid w:val="00885BF2"/>
    <w:rsid w:val="00885CC9"/>
    <w:rsid w:val="008860B7"/>
    <w:rsid w:val="00886622"/>
    <w:rsid w:val="008867D9"/>
    <w:rsid w:val="008873E6"/>
    <w:rsid w:val="0088763D"/>
    <w:rsid w:val="008901AC"/>
    <w:rsid w:val="008903AD"/>
    <w:rsid w:val="00890495"/>
    <w:rsid w:val="0089050D"/>
    <w:rsid w:val="0089056A"/>
    <w:rsid w:val="008906B1"/>
    <w:rsid w:val="008907F7"/>
    <w:rsid w:val="008908A8"/>
    <w:rsid w:val="00890B9C"/>
    <w:rsid w:val="00890C18"/>
    <w:rsid w:val="00891084"/>
    <w:rsid w:val="00891692"/>
    <w:rsid w:val="0089179E"/>
    <w:rsid w:val="008918A5"/>
    <w:rsid w:val="0089199F"/>
    <w:rsid w:val="00891B2A"/>
    <w:rsid w:val="00891B54"/>
    <w:rsid w:val="00891DA4"/>
    <w:rsid w:val="008924ED"/>
    <w:rsid w:val="00892875"/>
    <w:rsid w:val="008928A0"/>
    <w:rsid w:val="00892B00"/>
    <w:rsid w:val="00892C0E"/>
    <w:rsid w:val="0089317C"/>
    <w:rsid w:val="0089318F"/>
    <w:rsid w:val="008932FB"/>
    <w:rsid w:val="0089378F"/>
    <w:rsid w:val="00893CF0"/>
    <w:rsid w:val="0089423F"/>
    <w:rsid w:val="008944F2"/>
    <w:rsid w:val="00894ACE"/>
    <w:rsid w:val="00895254"/>
    <w:rsid w:val="00895537"/>
    <w:rsid w:val="00896146"/>
    <w:rsid w:val="008965D8"/>
    <w:rsid w:val="00896655"/>
    <w:rsid w:val="008967F0"/>
    <w:rsid w:val="0089694A"/>
    <w:rsid w:val="00896CA9"/>
    <w:rsid w:val="00896F06"/>
    <w:rsid w:val="00897099"/>
    <w:rsid w:val="00897C1F"/>
    <w:rsid w:val="008A06F0"/>
    <w:rsid w:val="008A0A0E"/>
    <w:rsid w:val="008A0A76"/>
    <w:rsid w:val="008A0BB6"/>
    <w:rsid w:val="008A0C7A"/>
    <w:rsid w:val="008A0EBA"/>
    <w:rsid w:val="008A10B6"/>
    <w:rsid w:val="008A1129"/>
    <w:rsid w:val="008A146F"/>
    <w:rsid w:val="008A1B71"/>
    <w:rsid w:val="008A1DC2"/>
    <w:rsid w:val="008A21EF"/>
    <w:rsid w:val="008A285E"/>
    <w:rsid w:val="008A2914"/>
    <w:rsid w:val="008A2AC7"/>
    <w:rsid w:val="008A2FD2"/>
    <w:rsid w:val="008A3155"/>
    <w:rsid w:val="008A31ED"/>
    <w:rsid w:val="008A3421"/>
    <w:rsid w:val="008A3548"/>
    <w:rsid w:val="008A35AD"/>
    <w:rsid w:val="008A36EC"/>
    <w:rsid w:val="008A3A84"/>
    <w:rsid w:val="008A4283"/>
    <w:rsid w:val="008A431D"/>
    <w:rsid w:val="008A4B8E"/>
    <w:rsid w:val="008A4E86"/>
    <w:rsid w:val="008A4FFD"/>
    <w:rsid w:val="008A511F"/>
    <w:rsid w:val="008A5670"/>
    <w:rsid w:val="008A56C4"/>
    <w:rsid w:val="008A58EB"/>
    <w:rsid w:val="008A5CFA"/>
    <w:rsid w:val="008A60B3"/>
    <w:rsid w:val="008A6515"/>
    <w:rsid w:val="008A6774"/>
    <w:rsid w:val="008A6BA7"/>
    <w:rsid w:val="008A6C1E"/>
    <w:rsid w:val="008A6CCC"/>
    <w:rsid w:val="008A6F6C"/>
    <w:rsid w:val="008A7139"/>
    <w:rsid w:val="008A718E"/>
    <w:rsid w:val="008A731B"/>
    <w:rsid w:val="008A74A0"/>
    <w:rsid w:val="008A7684"/>
    <w:rsid w:val="008A7B2B"/>
    <w:rsid w:val="008A7DA8"/>
    <w:rsid w:val="008B035E"/>
    <w:rsid w:val="008B0782"/>
    <w:rsid w:val="008B08BB"/>
    <w:rsid w:val="008B0B47"/>
    <w:rsid w:val="008B1A07"/>
    <w:rsid w:val="008B1B28"/>
    <w:rsid w:val="008B1D21"/>
    <w:rsid w:val="008B2043"/>
    <w:rsid w:val="008B2288"/>
    <w:rsid w:val="008B23C3"/>
    <w:rsid w:val="008B2832"/>
    <w:rsid w:val="008B33B9"/>
    <w:rsid w:val="008B3773"/>
    <w:rsid w:val="008B38D5"/>
    <w:rsid w:val="008B3916"/>
    <w:rsid w:val="008B398D"/>
    <w:rsid w:val="008B4082"/>
    <w:rsid w:val="008B429E"/>
    <w:rsid w:val="008B4898"/>
    <w:rsid w:val="008B4CD3"/>
    <w:rsid w:val="008B53A7"/>
    <w:rsid w:val="008B5430"/>
    <w:rsid w:val="008B5658"/>
    <w:rsid w:val="008B582A"/>
    <w:rsid w:val="008B59E4"/>
    <w:rsid w:val="008B5E35"/>
    <w:rsid w:val="008B64FD"/>
    <w:rsid w:val="008B653E"/>
    <w:rsid w:val="008B67CC"/>
    <w:rsid w:val="008B693E"/>
    <w:rsid w:val="008B6A34"/>
    <w:rsid w:val="008B7127"/>
    <w:rsid w:val="008B7186"/>
    <w:rsid w:val="008B72B7"/>
    <w:rsid w:val="008B7300"/>
    <w:rsid w:val="008B75A6"/>
    <w:rsid w:val="008B7820"/>
    <w:rsid w:val="008B7A55"/>
    <w:rsid w:val="008B7B5A"/>
    <w:rsid w:val="008B7CD2"/>
    <w:rsid w:val="008B7EE6"/>
    <w:rsid w:val="008C04C8"/>
    <w:rsid w:val="008C04CC"/>
    <w:rsid w:val="008C0504"/>
    <w:rsid w:val="008C0569"/>
    <w:rsid w:val="008C07F9"/>
    <w:rsid w:val="008C0960"/>
    <w:rsid w:val="008C0A8B"/>
    <w:rsid w:val="008C0D44"/>
    <w:rsid w:val="008C0E44"/>
    <w:rsid w:val="008C1142"/>
    <w:rsid w:val="008C11CD"/>
    <w:rsid w:val="008C1450"/>
    <w:rsid w:val="008C14CA"/>
    <w:rsid w:val="008C2067"/>
    <w:rsid w:val="008C239C"/>
    <w:rsid w:val="008C2591"/>
    <w:rsid w:val="008C25A3"/>
    <w:rsid w:val="008C26E8"/>
    <w:rsid w:val="008C2933"/>
    <w:rsid w:val="008C293E"/>
    <w:rsid w:val="008C298F"/>
    <w:rsid w:val="008C2AD1"/>
    <w:rsid w:val="008C2DC4"/>
    <w:rsid w:val="008C2EF0"/>
    <w:rsid w:val="008C300B"/>
    <w:rsid w:val="008C31C7"/>
    <w:rsid w:val="008C3207"/>
    <w:rsid w:val="008C323D"/>
    <w:rsid w:val="008C3631"/>
    <w:rsid w:val="008C3709"/>
    <w:rsid w:val="008C3CE6"/>
    <w:rsid w:val="008C40EB"/>
    <w:rsid w:val="008C42A4"/>
    <w:rsid w:val="008C4374"/>
    <w:rsid w:val="008C465B"/>
    <w:rsid w:val="008C46EF"/>
    <w:rsid w:val="008C47BE"/>
    <w:rsid w:val="008C4898"/>
    <w:rsid w:val="008C494B"/>
    <w:rsid w:val="008C49FF"/>
    <w:rsid w:val="008C4C25"/>
    <w:rsid w:val="008C5500"/>
    <w:rsid w:val="008C5578"/>
    <w:rsid w:val="008C563A"/>
    <w:rsid w:val="008C5941"/>
    <w:rsid w:val="008C5B45"/>
    <w:rsid w:val="008C629A"/>
    <w:rsid w:val="008C638E"/>
    <w:rsid w:val="008C65A3"/>
    <w:rsid w:val="008C6611"/>
    <w:rsid w:val="008C66BD"/>
    <w:rsid w:val="008C66FB"/>
    <w:rsid w:val="008C6805"/>
    <w:rsid w:val="008C68B7"/>
    <w:rsid w:val="008C692F"/>
    <w:rsid w:val="008C6BFA"/>
    <w:rsid w:val="008C6CD0"/>
    <w:rsid w:val="008C75C2"/>
    <w:rsid w:val="008C781F"/>
    <w:rsid w:val="008C7938"/>
    <w:rsid w:val="008C7D65"/>
    <w:rsid w:val="008C7E15"/>
    <w:rsid w:val="008D0028"/>
    <w:rsid w:val="008D00E9"/>
    <w:rsid w:val="008D02D0"/>
    <w:rsid w:val="008D0486"/>
    <w:rsid w:val="008D086A"/>
    <w:rsid w:val="008D0904"/>
    <w:rsid w:val="008D0E36"/>
    <w:rsid w:val="008D0F5B"/>
    <w:rsid w:val="008D1119"/>
    <w:rsid w:val="008D12C7"/>
    <w:rsid w:val="008D12F8"/>
    <w:rsid w:val="008D1513"/>
    <w:rsid w:val="008D18A8"/>
    <w:rsid w:val="008D1A47"/>
    <w:rsid w:val="008D1AD6"/>
    <w:rsid w:val="008D1D84"/>
    <w:rsid w:val="008D1E3D"/>
    <w:rsid w:val="008D20F7"/>
    <w:rsid w:val="008D26BC"/>
    <w:rsid w:val="008D283E"/>
    <w:rsid w:val="008D28D1"/>
    <w:rsid w:val="008D29E7"/>
    <w:rsid w:val="008D2B1E"/>
    <w:rsid w:val="008D2CDF"/>
    <w:rsid w:val="008D320F"/>
    <w:rsid w:val="008D347E"/>
    <w:rsid w:val="008D3F5C"/>
    <w:rsid w:val="008D40AA"/>
    <w:rsid w:val="008D457B"/>
    <w:rsid w:val="008D46A7"/>
    <w:rsid w:val="008D483F"/>
    <w:rsid w:val="008D4BD1"/>
    <w:rsid w:val="008D4EDE"/>
    <w:rsid w:val="008D5293"/>
    <w:rsid w:val="008D56AA"/>
    <w:rsid w:val="008D56E4"/>
    <w:rsid w:val="008D5837"/>
    <w:rsid w:val="008D5B46"/>
    <w:rsid w:val="008D5E7D"/>
    <w:rsid w:val="008D6059"/>
    <w:rsid w:val="008D6077"/>
    <w:rsid w:val="008D60E3"/>
    <w:rsid w:val="008D6A1A"/>
    <w:rsid w:val="008D71D8"/>
    <w:rsid w:val="008D79EA"/>
    <w:rsid w:val="008D7D4F"/>
    <w:rsid w:val="008D7E27"/>
    <w:rsid w:val="008D7FF0"/>
    <w:rsid w:val="008E08F9"/>
    <w:rsid w:val="008E161B"/>
    <w:rsid w:val="008E1F6F"/>
    <w:rsid w:val="008E1FE3"/>
    <w:rsid w:val="008E2162"/>
    <w:rsid w:val="008E21A6"/>
    <w:rsid w:val="008E21B8"/>
    <w:rsid w:val="008E22E2"/>
    <w:rsid w:val="008E2378"/>
    <w:rsid w:val="008E24FA"/>
    <w:rsid w:val="008E2E49"/>
    <w:rsid w:val="008E31A1"/>
    <w:rsid w:val="008E32EE"/>
    <w:rsid w:val="008E3574"/>
    <w:rsid w:val="008E36A8"/>
    <w:rsid w:val="008E3924"/>
    <w:rsid w:val="008E3D31"/>
    <w:rsid w:val="008E3FE3"/>
    <w:rsid w:val="008E40B3"/>
    <w:rsid w:val="008E4237"/>
    <w:rsid w:val="008E443E"/>
    <w:rsid w:val="008E4B52"/>
    <w:rsid w:val="008E5079"/>
    <w:rsid w:val="008E548A"/>
    <w:rsid w:val="008E54FA"/>
    <w:rsid w:val="008E5559"/>
    <w:rsid w:val="008E5606"/>
    <w:rsid w:val="008E5715"/>
    <w:rsid w:val="008E6015"/>
    <w:rsid w:val="008E6118"/>
    <w:rsid w:val="008E6A44"/>
    <w:rsid w:val="008E6DEA"/>
    <w:rsid w:val="008E6E2D"/>
    <w:rsid w:val="008E7329"/>
    <w:rsid w:val="008E733A"/>
    <w:rsid w:val="008E7614"/>
    <w:rsid w:val="008E77D2"/>
    <w:rsid w:val="008E790D"/>
    <w:rsid w:val="008E7EEF"/>
    <w:rsid w:val="008F015D"/>
    <w:rsid w:val="008F01B4"/>
    <w:rsid w:val="008F04CC"/>
    <w:rsid w:val="008F0787"/>
    <w:rsid w:val="008F07F9"/>
    <w:rsid w:val="008F0D70"/>
    <w:rsid w:val="008F0E67"/>
    <w:rsid w:val="008F1BE2"/>
    <w:rsid w:val="008F23B6"/>
    <w:rsid w:val="008F2689"/>
    <w:rsid w:val="008F271B"/>
    <w:rsid w:val="008F287E"/>
    <w:rsid w:val="008F2AEB"/>
    <w:rsid w:val="008F2C51"/>
    <w:rsid w:val="008F2D8C"/>
    <w:rsid w:val="008F2EDE"/>
    <w:rsid w:val="008F3055"/>
    <w:rsid w:val="008F329D"/>
    <w:rsid w:val="008F3716"/>
    <w:rsid w:val="008F4AF9"/>
    <w:rsid w:val="008F4C24"/>
    <w:rsid w:val="008F5338"/>
    <w:rsid w:val="008F5634"/>
    <w:rsid w:val="008F5CDF"/>
    <w:rsid w:val="008F5FAD"/>
    <w:rsid w:val="008F5FC2"/>
    <w:rsid w:val="008F69FA"/>
    <w:rsid w:val="008F6AE7"/>
    <w:rsid w:val="008F70E1"/>
    <w:rsid w:val="008F7A5B"/>
    <w:rsid w:val="008F7C4A"/>
    <w:rsid w:val="009004B9"/>
    <w:rsid w:val="0090068A"/>
    <w:rsid w:val="00900D37"/>
    <w:rsid w:val="00900DE5"/>
    <w:rsid w:val="009011E0"/>
    <w:rsid w:val="0090141D"/>
    <w:rsid w:val="009017A6"/>
    <w:rsid w:val="00901BC9"/>
    <w:rsid w:val="0090257A"/>
    <w:rsid w:val="00902C83"/>
    <w:rsid w:val="00902E56"/>
    <w:rsid w:val="00902FC9"/>
    <w:rsid w:val="00903110"/>
    <w:rsid w:val="0090370E"/>
    <w:rsid w:val="0090389D"/>
    <w:rsid w:val="00903E0C"/>
    <w:rsid w:val="0090428B"/>
    <w:rsid w:val="00904C47"/>
    <w:rsid w:val="009055FF"/>
    <w:rsid w:val="00905630"/>
    <w:rsid w:val="00905981"/>
    <w:rsid w:val="00905B06"/>
    <w:rsid w:val="00905B0E"/>
    <w:rsid w:val="00905D29"/>
    <w:rsid w:val="00905F62"/>
    <w:rsid w:val="009064B9"/>
    <w:rsid w:val="0090660B"/>
    <w:rsid w:val="0090691E"/>
    <w:rsid w:val="009069E1"/>
    <w:rsid w:val="009070CB"/>
    <w:rsid w:val="009070CE"/>
    <w:rsid w:val="00907134"/>
    <w:rsid w:val="009072EE"/>
    <w:rsid w:val="009072F9"/>
    <w:rsid w:val="00907495"/>
    <w:rsid w:val="0090764D"/>
    <w:rsid w:val="009078D0"/>
    <w:rsid w:val="009079FC"/>
    <w:rsid w:val="00907C27"/>
    <w:rsid w:val="0091029B"/>
    <w:rsid w:val="009102E9"/>
    <w:rsid w:val="0091061E"/>
    <w:rsid w:val="009107E2"/>
    <w:rsid w:val="0091094A"/>
    <w:rsid w:val="00910B27"/>
    <w:rsid w:val="00910EA8"/>
    <w:rsid w:val="00910EB1"/>
    <w:rsid w:val="00911061"/>
    <w:rsid w:val="0091113F"/>
    <w:rsid w:val="0091122C"/>
    <w:rsid w:val="00911255"/>
    <w:rsid w:val="009112FC"/>
    <w:rsid w:val="009114D9"/>
    <w:rsid w:val="00911BDD"/>
    <w:rsid w:val="00912354"/>
    <w:rsid w:val="00912430"/>
    <w:rsid w:val="00912514"/>
    <w:rsid w:val="00912A1E"/>
    <w:rsid w:val="00912B6A"/>
    <w:rsid w:val="00912D73"/>
    <w:rsid w:val="00912DA2"/>
    <w:rsid w:val="009136C3"/>
    <w:rsid w:val="00913737"/>
    <w:rsid w:val="00913F9B"/>
    <w:rsid w:val="00914072"/>
    <w:rsid w:val="009140D6"/>
    <w:rsid w:val="009145CD"/>
    <w:rsid w:val="00914802"/>
    <w:rsid w:val="00914868"/>
    <w:rsid w:val="009148B1"/>
    <w:rsid w:val="00914B71"/>
    <w:rsid w:val="00914BB6"/>
    <w:rsid w:val="00914BF2"/>
    <w:rsid w:val="00915253"/>
    <w:rsid w:val="00915614"/>
    <w:rsid w:val="0091563E"/>
    <w:rsid w:val="00916035"/>
    <w:rsid w:val="009161E7"/>
    <w:rsid w:val="00916224"/>
    <w:rsid w:val="00916672"/>
    <w:rsid w:val="00916A8A"/>
    <w:rsid w:val="00916F0C"/>
    <w:rsid w:val="00916F86"/>
    <w:rsid w:val="009173D6"/>
    <w:rsid w:val="009173F0"/>
    <w:rsid w:val="009175CA"/>
    <w:rsid w:val="00917683"/>
    <w:rsid w:val="009178F9"/>
    <w:rsid w:val="00917B41"/>
    <w:rsid w:val="00917D0B"/>
    <w:rsid w:val="00917D59"/>
    <w:rsid w:val="00917DD7"/>
    <w:rsid w:val="00920054"/>
    <w:rsid w:val="00920445"/>
    <w:rsid w:val="00920660"/>
    <w:rsid w:val="009208D4"/>
    <w:rsid w:val="00920D0A"/>
    <w:rsid w:val="00920E7E"/>
    <w:rsid w:val="0092131B"/>
    <w:rsid w:val="00921322"/>
    <w:rsid w:val="00921494"/>
    <w:rsid w:val="0092161E"/>
    <w:rsid w:val="00921B4D"/>
    <w:rsid w:val="00921CE3"/>
    <w:rsid w:val="00921F06"/>
    <w:rsid w:val="009220E1"/>
    <w:rsid w:val="00922372"/>
    <w:rsid w:val="00922428"/>
    <w:rsid w:val="00922511"/>
    <w:rsid w:val="009226D7"/>
    <w:rsid w:val="009228D3"/>
    <w:rsid w:val="009229AE"/>
    <w:rsid w:val="00922E85"/>
    <w:rsid w:val="0092308A"/>
    <w:rsid w:val="00923199"/>
    <w:rsid w:val="00923A8E"/>
    <w:rsid w:val="00924978"/>
    <w:rsid w:val="00924B01"/>
    <w:rsid w:val="00924C60"/>
    <w:rsid w:val="009250E0"/>
    <w:rsid w:val="00926232"/>
    <w:rsid w:val="0092648B"/>
    <w:rsid w:val="00926503"/>
    <w:rsid w:val="00926727"/>
    <w:rsid w:val="0092672A"/>
    <w:rsid w:val="009267BA"/>
    <w:rsid w:val="00926A62"/>
    <w:rsid w:val="00926DE1"/>
    <w:rsid w:val="0092708B"/>
    <w:rsid w:val="0092714A"/>
    <w:rsid w:val="0092738E"/>
    <w:rsid w:val="009277B7"/>
    <w:rsid w:val="00927B93"/>
    <w:rsid w:val="00930143"/>
    <w:rsid w:val="009302D4"/>
    <w:rsid w:val="0093042D"/>
    <w:rsid w:val="009308A2"/>
    <w:rsid w:val="009308DA"/>
    <w:rsid w:val="00930B08"/>
    <w:rsid w:val="00930C20"/>
    <w:rsid w:val="00930E50"/>
    <w:rsid w:val="00930F61"/>
    <w:rsid w:val="00930F6A"/>
    <w:rsid w:val="00931041"/>
    <w:rsid w:val="009316DC"/>
    <w:rsid w:val="00931A50"/>
    <w:rsid w:val="00931B4D"/>
    <w:rsid w:val="00931BE4"/>
    <w:rsid w:val="00931E1E"/>
    <w:rsid w:val="0093228F"/>
    <w:rsid w:val="009324A1"/>
    <w:rsid w:val="009325C8"/>
    <w:rsid w:val="00932ACA"/>
    <w:rsid w:val="00932F86"/>
    <w:rsid w:val="00932FA2"/>
    <w:rsid w:val="009331AE"/>
    <w:rsid w:val="00933222"/>
    <w:rsid w:val="00933586"/>
    <w:rsid w:val="0093362D"/>
    <w:rsid w:val="00933786"/>
    <w:rsid w:val="009339C3"/>
    <w:rsid w:val="00933A78"/>
    <w:rsid w:val="00933B04"/>
    <w:rsid w:val="009340E2"/>
    <w:rsid w:val="009345FE"/>
    <w:rsid w:val="00934A9A"/>
    <w:rsid w:val="00934D08"/>
    <w:rsid w:val="00934DBE"/>
    <w:rsid w:val="00934E84"/>
    <w:rsid w:val="00934FE5"/>
    <w:rsid w:val="00935020"/>
    <w:rsid w:val="009353BB"/>
    <w:rsid w:val="0093545F"/>
    <w:rsid w:val="009362EB"/>
    <w:rsid w:val="00936314"/>
    <w:rsid w:val="0093635C"/>
    <w:rsid w:val="0093647E"/>
    <w:rsid w:val="00936590"/>
    <w:rsid w:val="00936CCD"/>
    <w:rsid w:val="00936E45"/>
    <w:rsid w:val="0093703B"/>
    <w:rsid w:val="00937923"/>
    <w:rsid w:val="00937D52"/>
    <w:rsid w:val="00937DB5"/>
    <w:rsid w:val="009402A6"/>
    <w:rsid w:val="00940357"/>
    <w:rsid w:val="00940A64"/>
    <w:rsid w:val="0094109B"/>
    <w:rsid w:val="00941520"/>
    <w:rsid w:val="00941CB4"/>
    <w:rsid w:val="00941CCD"/>
    <w:rsid w:val="00941D6C"/>
    <w:rsid w:val="00941E3D"/>
    <w:rsid w:val="00941FC0"/>
    <w:rsid w:val="0094202B"/>
    <w:rsid w:val="009421AF"/>
    <w:rsid w:val="009421BD"/>
    <w:rsid w:val="009421C3"/>
    <w:rsid w:val="009422B2"/>
    <w:rsid w:val="00942303"/>
    <w:rsid w:val="009424A7"/>
    <w:rsid w:val="009424E7"/>
    <w:rsid w:val="00942ACA"/>
    <w:rsid w:val="00942E75"/>
    <w:rsid w:val="0094300B"/>
    <w:rsid w:val="009433FB"/>
    <w:rsid w:val="00943748"/>
    <w:rsid w:val="00943B69"/>
    <w:rsid w:val="00943F84"/>
    <w:rsid w:val="00944550"/>
    <w:rsid w:val="009445CE"/>
    <w:rsid w:val="0094478A"/>
    <w:rsid w:val="00944798"/>
    <w:rsid w:val="00944A48"/>
    <w:rsid w:val="00944BCB"/>
    <w:rsid w:val="0094508F"/>
    <w:rsid w:val="00945639"/>
    <w:rsid w:val="0094572F"/>
    <w:rsid w:val="0094584D"/>
    <w:rsid w:val="00945948"/>
    <w:rsid w:val="009459F5"/>
    <w:rsid w:val="00945BCA"/>
    <w:rsid w:val="009464CA"/>
    <w:rsid w:val="00946AA3"/>
    <w:rsid w:val="00946D93"/>
    <w:rsid w:val="009472B0"/>
    <w:rsid w:val="0094763A"/>
    <w:rsid w:val="0094777B"/>
    <w:rsid w:val="00947938"/>
    <w:rsid w:val="00947B54"/>
    <w:rsid w:val="00947BC1"/>
    <w:rsid w:val="00947FEF"/>
    <w:rsid w:val="00950325"/>
    <w:rsid w:val="00950442"/>
    <w:rsid w:val="00950504"/>
    <w:rsid w:val="00950595"/>
    <w:rsid w:val="00950614"/>
    <w:rsid w:val="00950EC6"/>
    <w:rsid w:val="00950ED8"/>
    <w:rsid w:val="00950FBD"/>
    <w:rsid w:val="009512EB"/>
    <w:rsid w:val="00951622"/>
    <w:rsid w:val="0095165D"/>
    <w:rsid w:val="0095190B"/>
    <w:rsid w:val="009519BA"/>
    <w:rsid w:val="00951D6B"/>
    <w:rsid w:val="00951EBA"/>
    <w:rsid w:val="00952373"/>
    <w:rsid w:val="009525BC"/>
    <w:rsid w:val="009528E0"/>
    <w:rsid w:val="0095297C"/>
    <w:rsid w:val="00952C0E"/>
    <w:rsid w:val="009532CD"/>
    <w:rsid w:val="00953368"/>
    <w:rsid w:val="00953494"/>
    <w:rsid w:val="0095369C"/>
    <w:rsid w:val="00953D18"/>
    <w:rsid w:val="00954180"/>
    <w:rsid w:val="00954290"/>
    <w:rsid w:val="0095457E"/>
    <w:rsid w:val="0095479E"/>
    <w:rsid w:val="009549EE"/>
    <w:rsid w:val="00954CF3"/>
    <w:rsid w:val="00954F8D"/>
    <w:rsid w:val="00955266"/>
    <w:rsid w:val="00955340"/>
    <w:rsid w:val="0095555C"/>
    <w:rsid w:val="00955949"/>
    <w:rsid w:val="00955B41"/>
    <w:rsid w:val="00955B91"/>
    <w:rsid w:val="00955FD7"/>
    <w:rsid w:val="009562A6"/>
    <w:rsid w:val="009563BF"/>
    <w:rsid w:val="009563DB"/>
    <w:rsid w:val="009563EC"/>
    <w:rsid w:val="009568BC"/>
    <w:rsid w:val="00956A1C"/>
    <w:rsid w:val="00956BBE"/>
    <w:rsid w:val="00956C15"/>
    <w:rsid w:val="00956E8A"/>
    <w:rsid w:val="00956EBC"/>
    <w:rsid w:val="00956F26"/>
    <w:rsid w:val="00957029"/>
    <w:rsid w:val="00957039"/>
    <w:rsid w:val="00957776"/>
    <w:rsid w:val="0095798B"/>
    <w:rsid w:val="009579B9"/>
    <w:rsid w:val="00957BAD"/>
    <w:rsid w:val="00960037"/>
    <w:rsid w:val="0096008B"/>
    <w:rsid w:val="00960394"/>
    <w:rsid w:val="00960B4B"/>
    <w:rsid w:val="00960D66"/>
    <w:rsid w:val="00960EB0"/>
    <w:rsid w:val="00960ECA"/>
    <w:rsid w:val="009612AF"/>
    <w:rsid w:val="00961385"/>
    <w:rsid w:val="00961831"/>
    <w:rsid w:val="00961CC2"/>
    <w:rsid w:val="00961F75"/>
    <w:rsid w:val="00961FFB"/>
    <w:rsid w:val="00962008"/>
    <w:rsid w:val="00962092"/>
    <w:rsid w:val="00962152"/>
    <w:rsid w:val="009621C4"/>
    <w:rsid w:val="0096229E"/>
    <w:rsid w:val="00963091"/>
    <w:rsid w:val="0096315D"/>
    <w:rsid w:val="009632D8"/>
    <w:rsid w:val="0096330C"/>
    <w:rsid w:val="009633A9"/>
    <w:rsid w:val="00963D7C"/>
    <w:rsid w:val="009648B1"/>
    <w:rsid w:val="009648C0"/>
    <w:rsid w:val="00964C27"/>
    <w:rsid w:val="00964D08"/>
    <w:rsid w:val="00964E86"/>
    <w:rsid w:val="00965245"/>
    <w:rsid w:val="00965504"/>
    <w:rsid w:val="00965546"/>
    <w:rsid w:val="009656D3"/>
    <w:rsid w:val="00965885"/>
    <w:rsid w:val="00965D29"/>
    <w:rsid w:val="00965D30"/>
    <w:rsid w:val="009665F9"/>
    <w:rsid w:val="009666B3"/>
    <w:rsid w:val="0096677D"/>
    <w:rsid w:val="0096699E"/>
    <w:rsid w:val="00966CB5"/>
    <w:rsid w:val="00967180"/>
    <w:rsid w:val="009671C5"/>
    <w:rsid w:val="0096753B"/>
    <w:rsid w:val="00967568"/>
    <w:rsid w:val="00967D35"/>
    <w:rsid w:val="00967D37"/>
    <w:rsid w:val="0097044C"/>
    <w:rsid w:val="0097055D"/>
    <w:rsid w:val="0097087B"/>
    <w:rsid w:val="009708FC"/>
    <w:rsid w:val="009710BC"/>
    <w:rsid w:val="00971987"/>
    <w:rsid w:val="00971EBC"/>
    <w:rsid w:val="00972398"/>
    <w:rsid w:val="0097245E"/>
    <w:rsid w:val="0097286D"/>
    <w:rsid w:val="00972A6F"/>
    <w:rsid w:val="0097311F"/>
    <w:rsid w:val="009735A7"/>
    <w:rsid w:val="0097381C"/>
    <w:rsid w:val="009739E1"/>
    <w:rsid w:val="00974602"/>
    <w:rsid w:val="009748F0"/>
    <w:rsid w:val="00974949"/>
    <w:rsid w:val="00974FF3"/>
    <w:rsid w:val="00975092"/>
    <w:rsid w:val="00975509"/>
    <w:rsid w:val="00975C42"/>
    <w:rsid w:val="009765E0"/>
    <w:rsid w:val="009766DA"/>
    <w:rsid w:val="0097671D"/>
    <w:rsid w:val="00976942"/>
    <w:rsid w:val="00977165"/>
    <w:rsid w:val="0097728F"/>
    <w:rsid w:val="00977A55"/>
    <w:rsid w:val="00977C80"/>
    <w:rsid w:val="00977CF9"/>
    <w:rsid w:val="00977F08"/>
    <w:rsid w:val="009806EC"/>
    <w:rsid w:val="00980865"/>
    <w:rsid w:val="00980966"/>
    <w:rsid w:val="00980AB4"/>
    <w:rsid w:val="00980B39"/>
    <w:rsid w:val="00981156"/>
    <w:rsid w:val="00981167"/>
    <w:rsid w:val="0098198E"/>
    <w:rsid w:val="00981B3E"/>
    <w:rsid w:val="00981BA7"/>
    <w:rsid w:val="00981DF9"/>
    <w:rsid w:val="00981EC8"/>
    <w:rsid w:val="009823CD"/>
    <w:rsid w:val="009826A6"/>
    <w:rsid w:val="00982E89"/>
    <w:rsid w:val="0098347A"/>
    <w:rsid w:val="00983526"/>
    <w:rsid w:val="009835AD"/>
    <w:rsid w:val="00983718"/>
    <w:rsid w:val="00984517"/>
    <w:rsid w:val="00984724"/>
    <w:rsid w:val="00984866"/>
    <w:rsid w:val="009848D5"/>
    <w:rsid w:val="00984947"/>
    <w:rsid w:val="00984977"/>
    <w:rsid w:val="009849B6"/>
    <w:rsid w:val="00984BAB"/>
    <w:rsid w:val="00985493"/>
    <w:rsid w:val="0098560B"/>
    <w:rsid w:val="00985E2E"/>
    <w:rsid w:val="0098645C"/>
    <w:rsid w:val="0098663C"/>
    <w:rsid w:val="009867AD"/>
    <w:rsid w:val="009868CC"/>
    <w:rsid w:val="00986963"/>
    <w:rsid w:val="00986BC8"/>
    <w:rsid w:val="00986DFF"/>
    <w:rsid w:val="00986E31"/>
    <w:rsid w:val="0098774A"/>
    <w:rsid w:val="00987A9E"/>
    <w:rsid w:val="009902B7"/>
    <w:rsid w:val="00990373"/>
    <w:rsid w:val="00990453"/>
    <w:rsid w:val="00990982"/>
    <w:rsid w:val="009909D0"/>
    <w:rsid w:val="00990E57"/>
    <w:rsid w:val="00991338"/>
    <w:rsid w:val="009916D5"/>
    <w:rsid w:val="009923EE"/>
    <w:rsid w:val="009928C7"/>
    <w:rsid w:val="00992B9F"/>
    <w:rsid w:val="00992CC3"/>
    <w:rsid w:val="00992D8A"/>
    <w:rsid w:val="00992EFC"/>
    <w:rsid w:val="00993FB2"/>
    <w:rsid w:val="0099425D"/>
    <w:rsid w:val="0099431B"/>
    <w:rsid w:val="00994594"/>
    <w:rsid w:val="00994EFD"/>
    <w:rsid w:val="0099574A"/>
    <w:rsid w:val="009958C9"/>
    <w:rsid w:val="00995B45"/>
    <w:rsid w:val="00995EAD"/>
    <w:rsid w:val="009962CA"/>
    <w:rsid w:val="00996699"/>
    <w:rsid w:val="00996771"/>
    <w:rsid w:val="00996A55"/>
    <w:rsid w:val="00996A8B"/>
    <w:rsid w:val="00996E99"/>
    <w:rsid w:val="00997233"/>
    <w:rsid w:val="00997415"/>
    <w:rsid w:val="00997526"/>
    <w:rsid w:val="009976BB"/>
    <w:rsid w:val="00997BEB"/>
    <w:rsid w:val="00997D0D"/>
    <w:rsid w:val="00997E8C"/>
    <w:rsid w:val="00997FE9"/>
    <w:rsid w:val="009A066C"/>
    <w:rsid w:val="009A07C6"/>
    <w:rsid w:val="009A08B7"/>
    <w:rsid w:val="009A0A8B"/>
    <w:rsid w:val="009A0B4C"/>
    <w:rsid w:val="009A1135"/>
    <w:rsid w:val="009A1A67"/>
    <w:rsid w:val="009A1ACB"/>
    <w:rsid w:val="009A1CB5"/>
    <w:rsid w:val="009A206C"/>
    <w:rsid w:val="009A2430"/>
    <w:rsid w:val="009A27B3"/>
    <w:rsid w:val="009A2DE9"/>
    <w:rsid w:val="009A2FBF"/>
    <w:rsid w:val="009A3224"/>
    <w:rsid w:val="009A36E1"/>
    <w:rsid w:val="009A38DD"/>
    <w:rsid w:val="009A3F54"/>
    <w:rsid w:val="009A4404"/>
    <w:rsid w:val="009A4655"/>
    <w:rsid w:val="009A46B2"/>
    <w:rsid w:val="009A46F8"/>
    <w:rsid w:val="009A4790"/>
    <w:rsid w:val="009A4D6A"/>
    <w:rsid w:val="009A4DE9"/>
    <w:rsid w:val="009A4E3F"/>
    <w:rsid w:val="009A5118"/>
    <w:rsid w:val="009A51B6"/>
    <w:rsid w:val="009A52FC"/>
    <w:rsid w:val="009A5336"/>
    <w:rsid w:val="009A5E58"/>
    <w:rsid w:val="009A6051"/>
    <w:rsid w:val="009A633B"/>
    <w:rsid w:val="009A649F"/>
    <w:rsid w:val="009A6796"/>
    <w:rsid w:val="009A6ACD"/>
    <w:rsid w:val="009A709B"/>
    <w:rsid w:val="009A7105"/>
    <w:rsid w:val="009A712E"/>
    <w:rsid w:val="009A7A0E"/>
    <w:rsid w:val="009B039C"/>
    <w:rsid w:val="009B06ED"/>
    <w:rsid w:val="009B09BB"/>
    <w:rsid w:val="009B0BEA"/>
    <w:rsid w:val="009B0E9F"/>
    <w:rsid w:val="009B1311"/>
    <w:rsid w:val="009B14AB"/>
    <w:rsid w:val="009B1777"/>
    <w:rsid w:val="009B1C36"/>
    <w:rsid w:val="009B1E43"/>
    <w:rsid w:val="009B1EF1"/>
    <w:rsid w:val="009B271C"/>
    <w:rsid w:val="009B277F"/>
    <w:rsid w:val="009B28D0"/>
    <w:rsid w:val="009B2CFF"/>
    <w:rsid w:val="009B2F48"/>
    <w:rsid w:val="009B30F5"/>
    <w:rsid w:val="009B3103"/>
    <w:rsid w:val="009B311B"/>
    <w:rsid w:val="009B32AE"/>
    <w:rsid w:val="009B33ED"/>
    <w:rsid w:val="009B345C"/>
    <w:rsid w:val="009B3D2D"/>
    <w:rsid w:val="009B455C"/>
    <w:rsid w:val="009B4C05"/>
    <w:rsid w:val="009B6008"/>
    <w:rsid w:val="009B60FF"/>
    <w:rsid w:val="009B62DA"/>
    <w:rsid w:val="009B63B6"/>
    <w:rsid w:val="009B6F91"/>
    <w:rsid w:val="009B702C"/>
    <w:rsid w:val="009B70B9"/>
    <w:rsid w:val="009B7229"/>
    <w:rsid w:val="009B75A2"/>
    <w:rsid w:val="009B7631"/>
    <w:rsid w:val="009B77FA"/>
    <w:rsid w:val="009B7927"/>
    <w:rsid w:val="009B79AC"/>
    <w:rsid w:val="009B7CB2"/>
    <w:rsid w:val="009B7DC4"/>
    <w:rsid w:val="009B7DE5"/>
    <w:rsid w:val="009C02D6"/>
    <w:rsid w:val="009C059A"/>
    <w:rsid w:val="009C097A"/>
    <w:rsid w:val="009C0A84"/>
    <w:rsid w:val="009C0B06"/>
    <w:rsid w:val="009C0D3C"/>
    <w:rsid w:val="009C0D67"/>
    <w:rsid w:val="009C1041"/>
    <w:rsid w:val="009C1114"/>
    <w:rsid w:val="009C1C40"/>
    <w:rsid w:val="009C1D5F"/>
    <w:rsid w:val="009C2228"/>
    <w:rsid w:val="009C23A4"/>
    <w:rsid w:val="009C2667"/>
    <w:rsid w:val="009C27CF"/>
    <w:rsid w:val="009C2831"/>
    <w:rsid w:val="009C2DE3"/>
    <w:rsid w:val="009C2E04"/>
    <w:rsid w:val="009C2E98"/>
    <w:rsid w:val="009C2FA6"/>
    <w:rsid w:val="009C33BA"/>
    <w:rsid w:val="009C3A8F"/>
    <w:rsid w:val="009C3BD8"/>
    <w:rsid w:val="009C3DD2"/>
    <w:rsid w:val="009C44A5"/>
    <w:rsid w:val="009C4897"/>
    <w:rsid w:val="009C4ED4"/>
    <w:rsid w:val="009C5089"/>
    <w:rsid w:val="009C5279"/>
    <w:rsid w:val="009C5A5F"/>
    <w:rsid w:val="009C5AF8"/>
    <w:rsid w:val="009C5D6F"/>
    <w:rsid w:val="009C5E74"/>
    <w:rsid w:val="009C5EE8"/>
    <w:rsid w:val="009C5FC7"/>
    <w:rsid w:val="009C635C"/>
    <w:rsid w:val="009C6421"/>
    <w:rsid w:val="009C64A0"/>
    <w:rsid w:val="009C66BF"/>
    <w:rsid w:val="009C69B5"/>
    <w:rsid w:val="009C6B2E"/>
    <w:rsid w:val="009C7316"/>
    <w:rsid w:val="009C7B44"/>
    <w:rsid w:val="009C7D89"/>
    <w:rsid w:val="009D02DA"/>
    <w:rsid w:val="009D0914"/>
    <w:rsid w:val="009D0961"/>
    <w:rsid w:val="009D098D"/>
    <w:rsid w:val="009D0BA9"/>
    <w:rsid w:val="009D0ED8"/>
    <w:rsid w:val="009D16BE"/>
    <w:rsid w:val="009D18D8"/>
    <w:rsid w:val="009D1C16"/>
    <w:rsid w:val="009D1C76"/>
    <w:rsid w:val="009D1D43"/>
    <w:rsid w:val="009D20A1"/>
    <w:rsid w:val="009D226C"/>
    <w:rsid w:val="009D24BE"/>
    <w:rsid w:val="009D2CB2"/>
    <w:rsid w:val="009D2CB4"/>
    <w:rsid w:val="009D2DFA"/>
    <w:rsid w:val="009D3387"/>
    <w:rsid w:val="009D37EA"/>
    <w:rsid w:val="009D39E9"/>
    <w:rsid w:val="009D3BB0"/>
    <w:rsid w:val="009D3D06"/>
    <w:rsid w:val="009D402B"/>
    <w:rsid w:val="009D51BB"/>
    <w:rsid w:val="009D5371"/>
    <w:rsid w:val="009D58AE"/>
    <w:rsid w:val="009D5963"/>
    <w:rsid w:val="009D59BE"/>
    <w:rsid w:val="009D5A5D"/>
    <w:rsid w:val="009D5C60"/>
    <w:rsid w:val="009D5D87"/>
    <w:rsid w:val="009D5EA6"/>
    <w:rsid w:val="009D5EC4"/>
    <w:rsid w:val="009D5ED5"/>
    <w:rsid w:val="009D623C"/>
    <w:rsid w:val="009D623E"/>
    <w:rsid w:val="009D62CA"/>
    <w:rsid w:val="009D63D6"/>
    <w:rsid w:val="009D64C8"/>
    <w:rsid w:val="009D65E4"/>
    <w:rsid w:val="009D69A0"/>
    <w:rsid w:val="009D6C46"/>
    <w:rsid w:val="009D6F4C"/>
    <w:rsid w:val="009D6F69"/>
    <w:rsid w:val="009D7029"/>
    <w:rsid w:val="009D72F2"/>
    <w:rsid w:val="009D73CE"/>
    <w:rsid w:val="009D7E21"/>
    <w:rsid w:val="009E0057"/>
    <w:rsid w:val="009E058C"/>
    <w:rsid w:val="009E0764"/>
    <w:rsid w:val="009E0833"/>
    <w:rsid w:val="009E1031"/>
    <w:rsid w:val="009E110E"/>
    <w:rsid w:val="009E14A3"/>
    <w:rsid w:val="009E1960"/>
    <w:rsid w:val="009E1A04"/>
    <w:rsid w:val="009E1FA0"/>
    <w:rsid w:val="009E202B"/>
    <w:rsid w:val="009E2C91"/>
    <w:rsid w:val="009E2D24"/>
    <w:rsid w:val="009E2F63"/>
    <w:rsid w:val="009E34B1"/>
    <w:rsid w:val="009E388B"/>
    <w:rsid w:val="009E3911"/>
    <w:rsid w:val="009E3BAC"/>
    <w:rsid w:val="009E3E69"/>
    <w:rsid w:val="009E42CC"/>
    <w:rsid w:val="009E4353"/>
    <w:rsid w:val="009E436C"/>
    <w:rsid w:val="009E4614"/>
    <w:rsid w:val="009E46B5"/>
    <w:rsid w:val="009E46C1"/>
    <w:rsid w:val="009E481A"/>
    <w:rsid w:val="009E4A09"/>
    <w:rsid w:val="009E5BD2"/>
    <w:rsid w:val="009E5CE6"/>
    <w:rsid w:val="009E5D8F"/>
    <w:rsid w:val="009E6864"/>
    <w:rsid w:val="009E6A3F"/>
    <w:rsid w:val="009E6FCF"/>
    <w:rsid w:val="009E7BCD"/>
    <w:rsid w:val="009E7C6B"/>
    <w:rsid w:val="009F00F6"/>
    <w:rsid w:val="009F0290"/>
    <w:rsid w:val="009F0332"/>
    <w:rsid w:val="009F075E"/>
    <w:rsid w:val="009F0B5B"/>
    <w:rsid w:val="009F0CA9"/>
    <w:rsid w:val="009F118D"/>
    <w:rsid w:val="009F130C"/>
    <w:rsid w:val="009F1336"/>
    <w:rsid w:val="009F14C8"/>
    <w:rsid w:val="009F18A2"/>
    <w:rsid w:val="009F1A30"/>
    <w:rsid w:val="009F1DB1"/>
    <w:rsid w:val="009F1EC8"/>
    <w:rsid w:val="009F212F"/>
    <w:rsid w:val="009F2322"/>
    <w:rsid w:val="009F24FC"/>
    <w:rsid w:val="009F26E7"/>
    <w:rsid w:val="009F2E91"/>
    <w:rsid w:val="009F374F"/>
    <w:rsid w:val="009F3B88"/>
    <w:rsid w:val="009F3E15"/>
    <w:rsid w:val="009F407C"/>
    <w:rsid w:val="009F4581"/>
    <w:rsid w:val="009F45D5"/>
    <w:rsid w:val="009F4684"/>
    <w:rsid w:val="009F4710"/>
    <w:rsid w:val="009F4A8F"/>
    <w:rsid w:val="009F528A"/>
    <w:rsid w:val="009F5E4E"/>
    <w:rsid w:val="009F5E67"/>
    <w:rsid w:val="009F6121"/>
    <w:rsid w:val="009F6449"/>
    <w:rsid w:val="009F6A37"/>
    <w:rsid w:val="009F6DEA"/>
    <w:rsid w:val="009F7073"/>
    <w:rsid w:val="009F71AC"/>
    <w:rsid w:val="00A0005E"/>
    <w:rsid w:val="00A000FE"/>
    <w:rsid w:val="00A008A0"/>
    <w:rsid w:val="00A00F21"/>
    <w:rsid w:val="00A0103F"/>
    <w:rsid w:val="00A010DE"/>
    <w:rsid w:val="00A01129"/>
    <w:rsid w:val="00A01A85"/>
    <w:rsid w:val="00A021EB"/>
    <w:rsid w:val="00A022BE"/>
    <w:rsid w:val="00A02303"/>
    <w:rsid w:val="00A028C4"/>
    <w:rsid w:val="00A02A3F"/>
    <w:rsid w:val="00A02C71"/>
    <w:rsid w:val="00A03102"/>
    <w:rsid w:val="00A0360B"/>
    <w:rsid w:val="00A03AC1"/>
    <w:rsid w:val="00A03E78"/>
    <w:rsid w:val="00A0400E"/>
    <w:rsid w:val="00A04279"/>
    <w:rsid w:val="00A042E9"/>
    <w:rsid w:val="00A046DC"/>
    <w:rsid w:val="00A04A15"/>
    <w:rsid w:val="00A04BC8"/>
    <w:rsid w:val="00A04D29"/>
    <w:rsid w:val="00A0550B"/>
    <w:rsid w:val="00A0556E"/>
    <w:rsid w:val="00A05A67"/>
    <w:rsid w:val="00A05E2C"/>
    <w:rsid w:val="00A065AC"/>
    <w:rsid w:val="00A065E1"/>
    <w:rsid w:val="00A06728"/>
    <w:rsid w:val="00A068FF"/>
    <w:rsid w:val="00A06C8A"/>
    <w:rsid w:val="00A0703A"/>
    <w:rsid w:val="00A07061"/>
    <w:rsid w:val="00A070B4"/>
    <w:rsid w:val="00A0721A"/>
    <w:rsid w:val="00A07467"/>
    <w:rsid w:val="00A0785C"/>
    <w:rsid w:val="00A07BDD"/>
    <w:rsid w:val="00A07C7A"/>
    <w:rsid w:val="00A07E58"/>
    <w:rsid w:val="00A07FFC"/>
    <w:rsid w:val="00A101F8"/>
    <w:rsid w:val="00A10399"/>
    <w:rsid w:val="00A1083E"/>
    <w:rsid w:val="00A10A27"/>
    <w:rsid w:val="00A10E56"/>
    <w:rsid w:val="00A1140D"/>
    <w:rsid w:val="00A114E7"/>
    <w:rsid w:val="00A115A7"/>
    <w:rsid w:val="00A11717"/>
    <w:rsid w:val="00A117B3"/>
    <w:rsid w:val="00A11895"/>
    <w:rsid w:val="00A11CC7"/>
    <w:rsid w:val="00A11D3B"/>
    <w:rsid w:val="00A120CD"/>
    <w:rsid w:val="00A12139"/>
    <w:rsid w:val="00A1254B"/>
    <w:rsid w:val="00A12EED"/>
    <w:rsid w:val="00A12EEF"/>
    <w:rsid w:val="00A12F64"/>
    <w:rsid w:val="00A131EC"/>
    <w:rsid w:val="00A137D5"/>
    <w:rsid w:val="00A13C0A"/>
    <w:rsid w:val="00A14012"/>
    <w:rsid w:val="00A143AA"/>
    <w:rsid w:val="00A14549"/>
    <w:rsid w:val="00A14569"/>
    <w:rsid w:val="00A14602"/>
    <w:rsid w:val="00A1488D"/>
    <w:rsid w:val="00A14901"/>
    <w:rsid w:val="00A149CF"/>
    <w:rsid w:val="00A14A34"/>
    <w:rsid w:val="00A14C4E"/>
    <w:rsid w:val="00A14CDF"/>
    <w:rsid w:val="00A1522A"/>
    <w:rsid w:val="00A1535A"/>
    <w:rsid w:val="00A15999"/>
    <w:rsid w:val="00A15AEF"/>
    <w:rsid w:val="00A15D5E"/>
    <w:rsid w:val="00A1618D"/>
    <w:rsid w:val="00A16646"/>
    <w:rsid w:val="00A16676"/>
    <w:rsid w:val="00A16680"/>
    <w:rsid w:val="00A16A39"/>
    <w:rsid w:val="00A16B85"/>
    <w:rsid w:val="00A172ED"/>
    <w:rsid w:val="00A17FDA"/>
    <w:rsid w:val="00A20414"/>
    <w:rsid w:val="00A20470"/>
    <w:rsid w:val="00A204A7"/>
    <w:rsid w:val="00A208E8"/>
    <w:rsid w:val="00A20A03"/>
    <w:rsid w:val="00A20C51"/>
    <w:rsid w:val="00A2120F"/>
    <w:rsid w:val="00A212FD"/>
    <w:rsid w:val="00A21411"/>
    <w:rsid w:val="00A21648"/>
    <w:rsid w:val="00A21848"/>
    <w:rsid w:val="00A21B6B"/>
    <w:rsid w:val="00A21C76"/>
    <w:rsid w:val="00A21D42"/>
    <w:rsid w:val="00A21D5D"/>
    <w:rsid w:val="00A224D5"/>
    <w:rsid w:val="00A22919"/>
    <w:rsid w:val="00A22F02"/>
    <w:rsid w:val="00A231D8"/>
    <w:rsid w:val="00A23553"/>
    <w:rsid w:val="00A23704"/>
    <w:rsid w:val="00A23920"/>
    <w:rsid w:val="00A23A10"/>
    <w:rsid w:val="00A23E00"/>
    <w:rsid w:val="00A23F46"/>
    <w:rsid w:val="00A24C1B"/>
    <w:rsid w:val="00A24C8F"/>
    <w:rsid w:val="00A24CF9"/>
    <w:rsid w:val="00A24E6E"/>
    <w:rsid w:val="00A24FEB"/>
    <w:rsid w:val="00A251DD"/>
    <w:rsid w:val="00A25400"/>
    <w:rsid w:val="00A2576E"/>
    <w:rsid w:val="00A259E5"/>
    <w:rsid w:val="00A2625D"/>
    <w:rsid w:val="00A262B7"/>
    <w:rsid w:val="00A262B8"/>
    <w:rsid w:val="00A26615"/>
    <w:rsid w:val="00A26669"/>
    <w:rsid w:val="00A269FA"/>
    <w:rsid w:val="00A26B29"/>
    <w:rsid w:val="00A2711C"/>
    <w:rsid w:val="00A27130"/>
    <w:rsid w:val="00A27132"/>
    <w:rsid w:val="00A27660"/>
    <w:rsid w:val="00A2772A"/>
    <w:rsid w:val="00A27925"/>
    <w:rsid w:val="00A27EEA"/>
    <w:rsid w:val="00A3016A"/>
    <w:rsid w:val="00A302B2"/>
    <w:rsid w:val="00A3049F"/>
    <w:rsid w:val="00A30734"/>
    <w:rsid w:val="00A30878"/>
    <w:rsid w:val="00A3097E"/>
    <w:rsid w:val="00A309C8"/>
    <w:rsid w:val="00A30B34"/>
    <w:rsid w:val="00A30C30"/>
    <w:rsid w:val="00A30C32"/>
    <w:rsid w:val="00A30CFE"/>
    <w:rsid w:val="00A30EA5"/>
    <w:rsid w:val="00A30F6A"/>
    <w:rsid w:val="00A31798"/>
    <w:rsid w:val="00A31837"/>
    <w:rsid w:val="00A31EC3"/>
    <w:rsid w:val="00A32096"/>
    <w:rsid w:val="00A32162"/>
    <w:rsid w:val="00A32198"/>
    <w:rsid w:val="00A322E0"/>
    <w:rsid w:val="00A323B8"/>
    <w:rsid w:val="00A3255A"/>
    <w:rsid w:val="00A326B6"/>
    <w:rsid w:val="00A329FE"/>
    <w:rsid w:val="00A32AB1"/>
    <w:rsid w:val="00A330B9"/>
    <w:rsid w:val="00A3328A"/>
    <w:rsid w:val="00A332E5"/>
    <w:rsid w:val="00A33376"/>
    <w:rsid w:val="00A334FA"/>
    <w:rsid w:val="00A33570"/>
    <w:rsid w:val="00A338A8"/>
    <w:rsid w:val="00A33DD1"/>
    <w:rsid w:val="00A33F3A"/>
    <w:rsid w:val="00A33FEA"/>
    <w:rsid w:val="00A3404B"/>
    <w:rsid w:val="00A342E2"/>
    <w:rsid w:val="00A343C1"/>
    <w:rsid w:val="00A34947"/>
    <w:rsid w:val="00A3494F"/>
    <w:rsid w:val="00A34B9E"/>
    <w:rsid w:val="00A34E32"/>
    <w:rsid w:val="00A3580F"/>
    <w:rsid w:val="00A35845"/>
    <w:rsid w:val="00A359D9"/>
    <w:rsid w:val="00A35C04"/>
    <w:rsid w:val="00A35C10"/>
    <w:rsid w:val="00A35D19"/>
    <w:rsid w:val="00A35F1F"/>
    <w:rsid w:val="00A35FDC"/>
    <w:rsid w:val="00A35FF9"/>
    <w:rsid w:val="00A3606F"/>
    <w:rsid w:val="00A3610D"/>
    <w:rsid w:val="00A36459"/>
    <w:rsid w:val="00A364F4"/>
    <w:rsid w:val="00A367A0"/>
    <w:rsid w:val="00A368F8"/>
    <w:rsid w:val="00A36CC3"/>
    <w:rsid w:val="00A36DC6"/>
    <w:rsid w:val="00A36E27"/>
    <w:rsid w:val="00A37002"/>
    <w:rsid w:val="00A37015"/>
    <w:rsid w:val="00A37047"/>
    <w:rsid w:val="00A37372"/>
    <w:rsid w:val="00A3768C"/>
    <w:rsid w:val="00A37AFF"/>
    <w:rsid w:val="00A37B77"/>
    <w:rsid w:val="00A40512"/>
    <w:rsid w:val="00A41078"/>
    <w:rsid w:val="00A41306"/>
    <w:rsid w:val="00A414A1"/>
    <w:rsid w:val="00A414B5"/>
    <w:rsid w:val="00A41583"/>
    <w:rsid w:val="00A41BB8"/>
    <w:rsid w:val="00A4205A"/>
    <w:rsid w:val="00A4216C"/>
    <w:rsid w:val="00A4234E"/>
    <w:rsid w:val="00A42579"/>
    <w:rsid w:val="00A4297B"/>
    <w:rsid w:val="00A43076"/>
    <w:rsid w:val="00A43105"/>
    <w:rsid w:val="00A4350B"/>
    <w:rsid w:val="00A43BE9"/>
    <w:rsid w:val="00A4422A"/>
    <w:rsid w:val="00A4467A"/>
    <w:rsid w:val="00A4477E"/>
    <w:rsid w:val="00A44AE9"/>
    <w:rsid w:val="00A44C39"/>
    <w:rsid w:val="00A44E88"/>
    <w:rsid w:val="00A45197"/>
    <w:rsid w:val="00A4536E"/>
    <w:rsid w:val="00A45557"/>
    <w:rsid w:val="00A45ADC"/>
    <w:rsid w:val="00A45D99"/>
    <w:rsid w:val="00A46B3B"/>
    <w:rsid w:val="00A46BAC"/>
    <w:rsid w:val="00A46BF3"/>
    <w:rsid w:val="00A46FFD"/>
    <w:rsid w:val="00A4762C"/>
    <w:rsid w:val="00A47847"/>
    <w:rsid w:val="00A4796F"/>
    <w:rsid w:val="00A47E40"/>
    <w:rsid w:val="00A50491"/>
    <w:rsid w:val="00A50B88"/>
    <w:rsid w:val="00A50C67"/>
    <w:rsid w:val="00A50EB7"/>
    <w:rsid w:val="00A51112"/>
    <w:rsid w:val="00A5160D"/>
    <w:rsid w:val="00A51729"/>
    <w:rsid w:val="00A51B59"/>
    <w:rsid w:val="00A52066"/>
    <w:rsid w:val="00A521BE"/>
    <w:rsid w:val="00A52615"/>
    <w:rsid w:val="00A52755"/>
    <w:rsid w:val="00A52AA0"/>
    <w:rsid w:val="00A52CCB"/>
    <w:rsid w:val="00A52EB3"/>
    <w:rsid w:val="00A531EF"/>
    <w:rsid w:val="00A53289"/>
    <w:rsid w:val="00A533E3"/>
    <w:rsid w:val="00A53780"/>
    <w:rsid w:val="00A53874"/>
    <w:rsid w:val="00A538E1"/>
    <w:rsid w:val="00A53AF5"/>
    <w:rsid w:val="00A53BEC"/>
    <w:rsid w:val="00A53EC3"/>
    <w:rsid w:val="00A53EF3"/>
    <w:rsid w:val="00A540B6"/>
    <w:rsid w:val="00A543DF"/>
    <w:rsid w:val="00A5444B"/>
    <w:rsid w:val="00A54473"/>
    <w:rsid w:val="00A5453E"/>
    <w:rsid w:val="00A54545"/>
    <w:rsid w:val="00A54562"/>
    <w:rsid w:val="00A54595"/>
    <w:rsid w:val="00A54618"/>
    <w:rsid w:val="00A54730"/>
    <w:rsid w:val="00A54862"/>
    <w:rsid w:val="00A54BF0"/>
    <w:rsid w:val="00A552C6"/>
    <w:rsid w:val="00A55838"/>
    <w:rsid w:val="00A55CF5"/>
    <w:rsid w:val="00A56004"/>
    <w:rsid w:val="00A5617E"/>
    <w:rsid w:val="00A56371"/>
    <w:rsid w:val="00A57EA5"/>
    <w:rsid w:val="00A6015A"/>
    <w:rsid w:val="00A60F3E"/>
    <w:rsid w:val="00A611B0"/>
    <w:rsid w:val="00A619E9"/>
    <w:rsid w:val="00A61A64"/>
    <w:rsid w:val="00A61B21"/>
    <w:rsid w:val="00A61BE9"/>
    <w:rsid w:val="00A61F9D"/>
    <w:rsid w:val="00A62033"/>
    <w:rsid w:val="00A622E1"/>
    <w:rsid w:val="00A6248E"/>
    <w:rsid w:val="00A62737"/>
    <w:rsid w:val="00A62E0B"/>
    <w:rsid w:val="00A63109"/>
    <w:rsid w:val="00A63907"/>
    <w:rsid w:val="00A63B4D"/>
    <w:rsid w:val="00A63B63"/>
    <w:rsid w:val="00A63F69"/>
    <w:rsid w:val="00A645B3"/>
    <w:rsid w:val="00A646C6"/>
    <w:rsid w:val="00A64916"/>
    <w:rsid w:val="00A652E7"/>
    <w:rsid w:val="00A6550F"/>
    <w:rsid w:val="00A6552A"/>
    <w:rsid w:val="00A657EF"/>
    <w:rsid w:val="00A659AC"/>
    <w:rsid w:val="00A65B07"/>
    <w:rsid w:val="00A660FC"/>
    <w:rsid w:val="00A661DB"/>
    <w:rsid w:val="00A66651"/>
    <w:rsid w:val="00A669DD"/>
    <w:rsid w:val="00A66A2D"/>
    <w:rsid w:val="00A66C26"/>
    <w:rsid w:val="00A66DED"/>
    <w:rsid w:val="00A66FF7"/>
    <w:rsid w:val="00A67339"/>
    <w:rsid w:val="00A674AF"/>
    <w:rsid w:val="00A67604"/>
    <w:rsid w:val="00A676D7"/>
    <w:rsid w:val="00A67A76"/>
    <w:rsid w:val="00A67EFE"/>
    <w:rsid w:val="00A67F53"/>
    <w:rsid w:val="00A67F95"/>
    <w:rsid w:val="00A70A72"/>
    <w:rsid w:val="00A70E0F"/>
    <w:rsid w:val="00A71190"/>
    <w:rsid w:val="00A711F7"/>
    <w:rsid w:val="00A71271"/>
    <w:rsid w:val="00A71415"/>
    <w:rsid w:val="00A71703"/>
    <w:rsid w:val="00A71C4F"/>
    <w:rsid w:val="00A71C6B"/>
    <w:rsid w:val="00A71F89"/>
    <w:rsid w:val="00A7207C"/>
    <w:rsid w:val="00A7231D"/>
    <w:rsid w:val="00A72DBA"/>
    <w:rsid w:val="00A730BF"/>
    <w:rsid w:val="00A73226"/>
    <w:rsid w:val="00A73724"/>
    <w:rsid w:val="00A73C24"/>
    <w:rsid w:val="00A73C3B"/>
    <w:rsid w:val="00A73E0F"/>
    <w:rsid w:val="00A73FBC"/>
    <w:rsid w:val="00A7410C"/>
    <w:rsid w:val="00A74147"/>
    <w:rsid w:val="00A743EB"/>
    <w:rsid w:val="00A747BE"/>
    <w:rsid w:val="00A7486D"/>
    <w:rsid w:val="00A74B31"/>
    <w:rsid w:val="00A74B65"/>
    <w:rsid w:val="00A74C6E"/>
    <w:rsid w:val="00A74E1A"/>
    <w:rsid w:val="00A7580D"/>
    <w:rsid w:val="00A75B35"/>
    <w:rsid w:val="00A76247"/>
    <w:rsid w:val="00A762AD"/>
    <w:rsid w:val="00A76343"/>
    <w:rsid w:val="00A767D3"/>
    <w:rsid w:val="00A76906"/>
    <w:rsid w:val="00A76B3B"/>
    <w:rsid w:val="00A76F25"/>
    <w:rsid w:val="00A76FC6"/>
    <w:rsid w:val="00A77166"/>
    <w:rsid w:val="00A772C1"/>
    <w:rsid w:val="00A77551"/>
    <w:rsid w:val="00A779E1"/>
    <w:rsid w:val="00A77F51"/>
    <w:rsid w:val="00A80CE3"/>
    <w:rsid w:val="00A8118B"/>
    <w:rsid w:val="00A81209"/>
    <w:rsid w:val="00A8126F"/>
    <w:rsid w:val="00A81383"/>
    <w:rsid w:val="00A8139A"/>
    <w:rsid w:val="00A8141A"/>
    <w:rsid w:val="00A81786"/>
    <w:rsid w:val="00A81B78"/>
    <w:rsid w:val="00A81BCB"/>
    <w:rsid w:val="00A81D4F"/>
    <w:rsid w:val="00A8243A"/>
    <w:rsid w:val="00A825E0"/>
    <w:rsid w:val="00A82693"/>
    <w:rsid w:val="00A827DC"/>
    <w:rsid w:val="00A82B7A"/>
    <w:rsid w:val="00A8306F"/>
    <w:rsid w:val="00A83258"/>
    <w:rsid w:val="00A8331C"/>
    <w:rsid w:val="00A835BD"/>
    <w:rsid w:val="00A835FD"/>
    <w:rsid w:val="00A83829"/>
    <w:rsid w:val="00A83B2C"/>
    <w:rsid w:val="00A83D84"/>
    <w:rsid w:val="00A843D9"/>
    <w:rsid w:val="00A84545"/>
    <w:rsid w:val="00A8459A"/>
    <w:rsid w:val="00A84B31"/>
    <w:rsid w:val="00A84C96"/>
    <w:rsid w:val="00A84CC9"/>
    <w:rsid w:val="00A85660"/>
    <w:rsid w:val="00A86148"/>
    <w:rsid w:val="00A865BB"/>
    <w:rsid w:val="00A86667"/>
    <w:rsid w:val="00A86885"/>
    <w:rsid w:val="00A868C9"/>
    <w:rsid w:val="00A86B9B"/>
    <w:rsid w:val="00A872DC"/>
    <w:rsid w:val="00A872F2"/>
    <w:rsid w:val="00A8735C"/>
    <w:rsid w:val="00A87BF5"/>
    <w:rsid w:val="00A87E6A"/>
    <w:rsid w:val="00A9000E"/>
    <w:rsid w:val="00A904DC"/>
    <w:rsid w:val="00A90C30"/>
    <w:rsid w:val="00A90F27"/>
    <w:rsid w:val="00A915E8"/>
    <w:rsid w:val="00A917C9"/>
    <w:rsid w:val="00A918D4"/>
    <w:rsid w:val="00A919C8"/>
    <w:rsid w:val="00A91AC8"/>
    <w:rsid w:val="00A91CCA"/>
    <w:rsid w:val="00A91F57"/>
    <w:rsid w:val="00A91F8A"/>
    <w:rsid w:val="00A92239"/>
    <w:rsid w:val="00A92313"/>
    <w:rsid w:val="00A92C2E"/>
    <w:rsid w:val="00A92E86"/>
    <w:rsid w:val="00A937CE"/>
    <w:rsid w:val="00A93CAE"/>
    <w:rsid w:val="00A945F9"/>
    <w:rsid w:val="00A9484E"/>
    <w:rsid w:val="00A949CC"/>
    <w:rsid w:val="00A94E94"/>
    <w:rsid w:val="00A951E4"/>
    <w:rsid w:val="00A95465"/>
    <w:rsid w:val="00A954ED"/>
    <w:rsid w:val="00A9554F"/>
    <w:rsid w:val="00A95790"/>
    <w:rsid w:val="00A9596C"/>
    <w:rsid w:val="00A95ADB"/>
    <w:rsid w:val="00A95C97"/>
    <w:rsid w:val="00A95D98"/>
    <w:rsid w:val="00A960DB"/>
    <w:rsid w:val="00A961F3"/>
    <w:rsid w:val="00A96388"/>
    <w:rsid w:val="00A966B7"/>
    <w:rsid w:val="00A968B9"/>
    <w:rsid w:val="00A96CC5"/>
    <w:rsid w:val="00A96D5E"/>
    <w:rsid w:val="00A96E7F"/>
    <w:rsid w:val="00A97198"/>
    <w:rsid w:val="00A971EF"/>
    <w:rsid w:val="00A9734F"/>
    <w:rsid w:val="00A975D1"/>
    <w:rsid w:val="00A978B5"/>
    <w:rsid w:val="00A97D03"/>
    <w:rsid w:val="00A97F47"/>
    <w:rsid w:val="00AA011A"/>
    <w:rsid w:val="00AA0235"/>
    <w:rsid w:val="00AA028B"/>
    <w:rsid w:val="00AA043D"/>
    <w:rsid w:val="00AA061A"/>
    <w:rsid w:val="00AA0891"/>
    <w:rsid w:val="00AA0BE5"/>
    <w:rsid w:val="00AA0D00"/>
    <w:rsid w:val="00AA11A2"/>
    <w:rsid w:val="00AA1425"/>
    <w:rsid w:val="00AA14A2"/>
    <w:rsid w:val="00AA1681"/>
    <w:rsid w:val="00AA190F"/>
    <w:rsid w:val="00AA1DDE"/>
    <w:rsid w:val="00AA1E72"/>
    <w:rsid w:val="00AA1FE1"/>
    <w:rsid w:val="00AA209D"/>
    <w:rsid w:val="00AA226D"/>
    <w:rsid w:val="00AA2AB4"/>
    <w:rsid w:val="00AA3104"/>
    <w:rsid w:val="00AA313C"/>
    <w:rsid w:val="00AA343D"/>
    <w:rsid w:val="00AA34C4"/>
    <w:rsid w:val="00AA3F78"/>
    <w:rsid w:val="00AA3FB9"/>
    <w:rsid w:val="00AA4162"/>
    <w:rsid w:val="00AA426B"/>
    <w:rsid w:val="00AA45CF"/>
    <w:rsid w:val="00AA4A88"/>
    <w:rsid w:val="00AA4E31"/>
    <w:rsid w:val="00AA4E5C"/>
    <w:rsid w:val="00AA51A3"/>
    <w:rsid w:val="00AA521D"/>
    <w:rsid w:val="00AA58DC"/>
    <w:rsid w:val="00AA5947"/>
    <w:rsid w:val="00AA605F"/>
    <w:rsid w:val="00AA60DE"/>
    <w:rsid w:val="00AA6631"/>
    <w:rsid w:val="00AA673F"/>
    <w:rsid w:val="00AA6D6E"/>
    <w:rsid w:val="00AA7291"/>
    <w:rsid w:val="00AA751E"/>
    <w:rsid w:val="00AA771E"/>
    <w:rsid w:val="00AA7F1A"/>
    <w:rsid w:val="00AB0293"/>
    <w:rsid w:val="00AB0BC8"/>
    <w:rsid w:val="00AB11B1"/>
    <w:rsid w:val="00AB1273"/>
    <w:rsid w:val="00AB156A"/>
    <w:rsid w:val="00AB16D8"/>
    <w:rsid w:val="00AB181C"/>
    <w:rsid w:val="00AB1B83"/>
    <w:rsid w:val="00AB2044"/>
    <w:rsid w:val="00AB20EB"/>
    <w:rsid w:val="00AB21E2"/>
    <w:rsid w:val="00AB2486"/>
    <w:rsid w:val="00AB2D0E"/>
    <w:rsid w:val="00AB2E77"/>
    <w:rsid w:val="00AB368A"/>
    <w:rsid w:val="00AB4343"/>
    <w:rsid w:val="00AB44A3"/>
    <w:rsid w:val="00AB4C46"/>
    <w:rsid w:val="00AB4C87"/>
    <w:rsid w:val="00AB50A5"/>
    <w:rsid w:val="00AB5706"/>
    <w:rsid w:val="00AB5771"/>
    <w:rsid w:val="00AB5B63"/>
    <w:rsid w:val="00AB5E14"/>
    <w:rsid w:val="00AB5FDA"/>
    <w:rsid w:val="00AB6057"/>
    <w:rsid w:val="00AB64A1"/>
    <w:rsid w:val="00AB6A8B"/>
    <w:rsid w:val="00AB6ACA"/>
    <w:rsid w:val="00AB6AD5"/>
    <w:rsid w:val="00AB6BFA"/>
    <w:rsid w:val="00AB7047"/>
    <w:rsid w:val="00AB71C0"/>
    <w:rsid w:val="00AB71D8"/>
    <w:rsid w:val="00AB7533"/>
    <w:rsid w:val="00AB764B"/>
    <w:rsid w:val="00AB7756"/>
    <w:rsid w:val="00AB7854"/>
    <w:rsid w:val="00AB7BD5"/>
    <w:rsid w:val="00AB7F0F"/>
    <w:rsid w:val="00AC05BB"/>
    <w:rsid w:val="00AC063E"/>
    <w:rsid w:val="00AC06AA"/>
    <w:rsid w:val="00AC07FB"/>
    <w:rsid w:val="00AC08BE"/>
    <w:rsid w:val="00AC0A4E"/>
    <w:rsid w:val="00AC2003"/>
    <w:rsid w:val="00AC211E"/>
    <w:rsid w:val="00AC2213"/>
    <w:rsid w:val="00AC23A2"/>
    <w:rsid w:val="00AC3CB0"/>
    <w:rsid w:val="00AC3F7D"/>
    <w:rsid w:val="00AC450D"/>
    <w:rsid w:val="00AC468E"/>
    <w:rsid w:val="00AC4D23"/>
    <w:rsid w:val="00AC502A"/>
    <w:rsid w:val="00AC5DF0"/>
    <w:rsid w:val="00AC5F80"/>
    <w:rsid w:val="00AC653E"/>
    <w:rsid w:val="00AC6917"/>
    <w:rsid w:val="00AC6A7C"/>
    <w:rsid w:val="00AC6B33"/>
    <w:rsid w:val="00AC6DE4"/>
    <w:rsid w:val="00AC6DEA"/>
    <w:rsid w:val="00AC7474"/>
    <w:rsid w:val="00AC74E5"/>
    <w:rsid w:val="00AC7A46"/>
    <w:rsid w:val="00AC7B04"/>
    <w:rsid w:val="00AC7B7E"/>
    <w:rsid w:val="00AC7BE7"/>
    <w:rsid w:val="00AC7EB2"/>
    <w:rsid w:val="00AD0312"/>
    <w:rsid w:val="00AD04C0"/>
    <w:rsid w:val="00AD0668"/>
    <w:rsid w:val="00AD08A7"/>
    <w:rsid w:val="00AD0931"/>
    <w:rsid w:val="00AD09F0"/>
    <w:rsid w:val="00AD1177"/>
    <w:rsid w:val="00AD141E"/>
    <w:rsid w:val="00AD15B6"/>
    <w:rsid w:val="00AD18D8"/>
    <w:rsid w:val="00AD1C7B"/>
    <w:rsid w:val="00AD1D0F"/>
    <w:rsid w:val="00AD1D24"/>
    <w:rsid w:val="00AD1F4F"/>
    <w:rsid w:val="00AD2273"/>
    <w:rsid w:val="00AD232F"/>
    <w:rsid w:val="00AD2397"/>
    <w:rsid w:val="00AD2470"/>
    <w:rsid w:val="00AD276A"/>
    <w:rsid w:val="00AD2B03"/>
    <w:rsid w:val="00AD2C45"/>
    <w:rsid w:val="00AD2EC4"/>
    <w:rsid w:val="00AD2EDB"/>
    <w:rsid w:val="00AD3120"/>
    <w:rsid w:val="00AD3239"/>
    <w:rsid w:val="00AD33F0"/>
    <w:rsid w:val="00AD3433"/>
    <w:rsid w:val="00AD34E9"/>
    <w:rsid w:val="00AD37CB"/>
    <w:rsid w:val="00AD3DC3"/>
    <w:rsid w:val="00AD4208"/>
    <w:rsid w:val="00AD4597"/>
    <w:rsid w:val="00AD57EB"/>
    <w:rsid w:val="00AD581B"/>
    <w:rsid w:val="00AD5868"/>
    <w:rsid w:val="00AD5914"/>
    <w:rsid w:val="00AD6334"/>
    <w:rsid w:val="00AD66C2"/>
    <w:rsid w:val="00AD682D"/>
    <w:rsid w:val="00AD696F"/>
    <w:rsid w:val="00AD6A7A"/>
    <w:rsid w:val="00AD6D48"/>
    <w:rsid w:val="00AD6E9F"/>
    <w:rsid w:val="00AD7558"/>
    <w:rsid w:val="00AD7806"/>
    <w:rsid w:val="00AD7842"/>
    <w:rsid w:val="00AD797A"/>
    <w:rsid w:val="00AD7A20"/>
    <w:rsid w:val="00AD7F71"/>
    <w:rsid w:val="00AE0159"/>
    <w:rsid w:val="00AE01AF"/>
    <w:rsid w:val="00AE0956"/>
    <w:rsid w:val="00AE0977"/>
    <w:rsid w:val="00AE0B36"/>
    <w:rsid w:val="00AE0DE5"/>
    <w:rsid w:val="00AE11CB"/>
    <w:rsid w:val="00AE12E4"/>
    <w:rsid w:val="00AE1312"/>
    <w:rsid w:val="00AE158A"/>
    <w:rsid w:val="00AE16E3"/>
    <w:rsid w:val="00AE1B67"/>
    <w:rsid w:val="00AE1CF2"/>
    <w:rsid w:val="00AE1FC4"/>
    <w:rsid w:val="00AE2383"/>
    <w:rsid w:val="00AE23B4"/>
    <w:rsid w:val="00AE25B0"/>
    <w:rsid w:val="00AE2915"/>
    <w:rsid w:val="00AE292B"/>
    <w:rsid w:val="00AE298C"/>
    <w:rsid w:val="00AE2A2B"/>
    <w:rsid w:val="00AE2D07"/>
    <w:rsid w:val="00AE3170"/>
    <w:rsid w:val="00AE33FA"/>
    <w:rsid w:val="00AE3567"/>
    <w:rsid w:val="00AE3605"/>
    <w:rsid w:val="00AE362B"/>
    <w:rsid w:val="00AE363E"/>
    <w:rsid w:val="00AE3DE9"/>
    <w:rsid w:val="00AE3DF4"/>
    <w:rsid w:val="00AE3E17"/>
    <w:rsid w:val="00AE4172"/>
    <w:rsid w:val="00AE423C"/>
    <w:rsid w:val="00AE4317"/>
    <w:rsid w:val="00AE4CC0"/>
    <w:rsid w:val="00AE4E83"/>
    <w:rsid w:val="00AE504E"/>
    <w:rsid w:val="00AE5691"/>
    <w:rsid w:val="00AE579A"/>
    <w:rsid w:val="00AE586F"/>
    <w:rsid w:val="00AE58F2"/>
    <w:rsid w:val="00AE5B04"/>
    <w:rsid w:val="00AE60CD"/>
    <w:rsid w:val="00AE62E3"/>
    <w:rsid w:val="00AE6330"/>
    <w:rsid w:val="00AE66EE"/>
    <w:rsid w:val="00AE67EC"/>
    <w:rsid w:val="00AE6A79"/>
    <w:rsid w:val="00AE6BF0"/>
    <w:rsid w:val="00AE6CF3"/>
    <w:rsid w:val="00AE6DE6"/>
    <w:rsid w:val="00AE7316"/>
    <w:rsid w:val="00AE77A0"/>
    <w:rsid w:val="00AE7C72"/>
    <w:rsid w:val="00AE7D29"/>
    <w:rsid w:val="00AF05A9"/>
    <w:rsid w:val="00AF074A"/>
    <w:rsid w:val="00AF0811"/>
    <w:rsid w:val="00AF0947"/>
    <w:rsid w:val="00AF0E93"/>
    <w:rsid w:val="00AF104B"/>
    <w:rsid w:val="00AF111A"/>
    <w:rsid w:val="00AF1442"/>
    <w:rsid w:val="00AF1487"/>
    <w:rsid w:val="00AF16C5"/>
    <w:rsid w:val="00AF16E8"/>
    <w:rsid w:val="00AF2E27"/>
    <w:rsid w:val="00AF3144"/>
    <w:rsid w:val="00AF32FE"/>
    <w:rsid w:val="00AF348F"/>
    <w:rsid w:val="00AF3693"/>
    <w:rsid w:val="00AF3947"/>
    <w:rsid w:val="00AF3973"/>
    <w:rsid w:val="00AF3A1B"/>
    <w:rsid w:val="00AF3B0C"/>
    <w:rsid w:val="00AF3E3A"/>
    <w:rsid w:val="00AF4414"/>
    <w:rsid w:val="00AF4A1D"/>
    <w:rsid w:val="00AF4B18"/>
    <w:rsid w:val="00AF4B38"/>
    <w:rsid w:val="00AF4B3C"/>
    <w:rsid w:val="00AF4B6A"/>
    <w:rsid w:val="00AF4BA1"/>
    <w:rsid w:val="00AF4BF6"/>
    <w:rsid w:val="00AF4C7E"/>
    <w:rsid w:val="00AF4D60"/>
    <w:rsid w:val="00AF4DD9"/>
    <w:rsid w:val="00AF4F90"/>
    <w:rsid w:val="00AF52BE"/>
    <w:rsid w:val="00AF5505"/>
    <w:rsid w:val="00AF6016"/>
    <w:rsid w:val="00AF62F3"/>
    <w:rsid w:val="00AF65F5"/>
    <w:rsid w:val="00AF6C29"/>
    <w:rsid w:val="00AF6E1D"/>
    <w:rsid w:val="00AF6FF5"/>
    <w:rsid w:val="00AF708A"/>
    <w:rsid w:val="00AF7CBC"/>
    <w:rsid w:val="00B0032D"/>
    <w:rsid w:val="00B003B9"/>
    <w:rsid w:val="00B0076A"/>
    <w:rsid w:val="00B00A6B"/>
    <w:rsid w:val="00B00C75"/>
    <w:rsid w:val="00B00D77"/>
    <w:rsid w:val="00B00D9A"/>
    <w:rsid w:val="00B00DCF"/>
    <w:rsid w:val="00B00EA7"/>
    <w:rsid w:val="00B0108A"/>
    <w:rsid w:val="00B0179B"/>
    <w:rsid w:val="00B01C5F"/>
    <w:rsid w:val="00B0233E"/>
    <w:rsid w:val="00B02B2A"/>
    <w:rsid w:val="00B02CDA"/>
    <w:rsid w:val="00B02DF0"/>
    <w:rsid w:val="00B03637"/>
    <w:rsid w:val="00B03648"/>
    <w:rsid w:val="00B036C4"/>
    <w:rsid w:val="00B0389E"/>
    <w:rsid w:val="00B0444D"/>
    <w:rsid w:val="00B04471"/>
    <w:rsid w:val="00B0449F"/>
    <w:rsid w:val="00B044FD"/>
    <w:rsid w:val="00B04888"/>
    <w:rsid w:val="00B04EB7"/>
    <w:rsid w:val="00B04F7A"/>
    <w:rsid w:val="00B0542E"/>
    <w:rsid w:val="00B05B23"/>
    <w:rsid w:val="00B05C2E"/>
    <w:rsid w:val="00B05D45"/>
    <w:rsid w:val="00B05E3A"/>
    <w:rsid w:val="00B0633B"/>
    <w:rsid w:val="00B06630"/>
    <w:rsid w:val="00B06CAC"/>
    <w:rsid w:val="00B07197"/>
    <w:rsid w:val="00B0769F"/>
    <w:rsid w:val="00B077FA"/>
    <w:rsid w:val="00B07AAC"/>
    <w:rsid w:val="00B07B01"/>
    <w:rsid w:val="00B07BD2"/>
    <w:rsid w:val="00B07FF9"/>
    <w:rsid w:val="00B1019E"/>
    <w:rsid w:val="00B104F9"/>
    <w:rsid w:val="00B10CF9"/>
    <w:rsid w:val="00B10E4C"/>
    <w:rsid w:val="00B10F94"/>
    <w:rsid w:val="00B112A8"/>
    <w:rsid w:val="00B1139F"/>
    <w:rsid w:val="00B1164C"/>
    <w:rsid w:val="00B11ED0"/>
    <w:rsid w:val="00B12548"/>
    <w:rsid w:val="00B1274F"/>
    <w:rsid w:val="00B129D2"/>
    <w:rsid w:val="00B12B56"/>
    <w:rsid w:val="00B12CDC"/>
    <w:rsid w:val="00B12EF9"/>
    <w:rsid w:val="00B131A6"/>
    <w:rsid w:val="00B13D76"/>
    <w:rsid w:val="00B13F54"/>
    <w:rsid w:val="00B1413C"/>
    <w:rsid w:val="00B144EB"/>
    <w:rsid w:val="00B148C0"/>
    <w:rsid w:val="00B14C44"/>
    <w:rsid w:val="00B14ED9"/>
    <w:rsid w:val="00B152D6"/>
    <w:rsid w:val="00B15BD6"/>
    <w:rsid w:val="00B1668F"/>
    <w:rsid w:val="00B1671B"/>
    <w:rsid w:val="00B16EA2"/>
    <w:rsid w:val="00B16EA7"/>
    <w:rsid w:val="00B16F2F"/>
    <w:rsid w:val="00B17130"/>
    <w:rsid w:val="00B1719E"/>
    <w:rsid w:val="00B1766E"/>
    <w:rsid w:val="00B2062C"/>
    <w:rsid w:val="00B20819"/>
    <w:rsid w:val="00B20CD1"/>
    <w:rsid w:val="00B20DDE"/>
    <w:rsid w:val="00B20EA6"/>
    <w:rsid w:val="00B20FCE"/>
    <w:rsid w:val="00B2110F"/>
    <w:rsid w:val="00B2123D"/>
    <w:rsid w:val="00B21474"/>
    <w:rsid w:val="00B21BCD"/>
    <w:rsid w:val="00B21E98"/>
    <w:rsid w:val="00B21F86"/>
    <w:rsid w:val="00B21FF7"/>
    <w:rsid w:val="00B223D1"/>
    <w:rsid w:val="00B232E8"/>
    <w:rsid w:val="00B2367B"/>
    <w:rsid w:val="00B237AB"/>
    <w:rsid w:val="00B23A77"/>
    <w:rsid w:val="00B23E54"/>
    <w:rsid w:val="00B2421A"/>
    <w:rsid w:val="00B242A4"/>
    <w:rsid w:val="00B2434C"/>
    <w:rsid w:val="00B244CB"/>
    <w:rsid w:val="00B24798"/>
    <w:rsid w:val="00B247A2"/>
    <w:rsid w:val="00B24C51"/>
    <w:rsid w:val="00B24E9C"/>
    <w:rsid w:val="00B24F9B"/>
    <w:rsid w:val="00B2505C"/>
    <w:rsid w:val="00B2512F"/>
    <w:rsid w:val="00B25229"/>
    <w:rsid w:val="00B25484"/>
    <w:rsid w:val="00B259ED"/>
    <w:rsid w:val="00B25C5B"/>
    <w:rsid w:val="00B25E4C"/>
    <w:rsid w:val="00B2631B"/>
    <w:rsid w:val="00B264CE"/>
    <w:rsid w:val="00B266B2"/>
    <w:rsid w:val="00B2688B"/>
    <w:rsid w:val="00B2691D"/>
    <w:rsid w:val="00B26B59"/>
    <w:rsid w:val="00B26B69"/>
    <w:rsid w:val="00B26FC5"/>
    <w:rsid w:val="00B2703B"/>
    <w:rsid w:val="00B2711D"/>
    <w:rsid w:val="00B27226"/>
    <w:rsid w:val="00B27872"/>
    <w:rsid w:val="00B27A79"/>
    <w:rsid w:val="00B27E34"/>
    <w:rsid w:val="00B30139"/>
    <w:rsid w:val="00B301B6"/>
    <w:rsid w:val="00B301C6"/>
    <w:rsid w:val="00B3048A"/>
    <w:rsid w:val="00B3055D"/>
    <w:rsid w:val="00B30E85"/>
    <w:rsid w:val="00B30F09"/>
    <w:rsid w:val="00B3106C"/>
    <w:rsid w:val="00B31382"/>
    <w:rsid w:val="00B315DF"/>
    <w:rsid w:val="00B31962"/>
    <w:rsid w:val="00B31CC6"/>
    <w:rsid w:val="00B31D5B"/>
    <w:rsid w:val="00B32129"/>
    <w:rsid w:val="00B32C90"/>
    <w:rsid w:val="00B32E74"/>
    <w:rsid w:val="00B32F11"/>
    <w:rsid w:val="00B3338B"/>
    <w:rsid w:val="00B3363A"/>
    <w:rsid w:val="00B339F1"/>
    <w:rsid w:val="00B33DE8"/>
    <w:rsid w:val="00B33FE7"/>
    <w:rsid w:val="00B3441B"/>
    <w:rsid w:val="00B347A2"/>
    <w:rsid w:val="00B34A6C"/>
    <w:rsid w:val="00B34A91"/>
    <w:rsid w:val="00B34AC4"/>
    <w:rsid w:val="00B34C33"/>
    <w:rsid w:val="00B350A5"/>
    <w:rsid w:val="00B3548B"/>
    <w:rsid w:val="00B356EF"/>
    <w:rsid w:val="00B35A97"/>
    <w:rsid w:val="00B35F1E"/>
    <w:rsid w:val="00B36580"/>
    <w:rsid w:val="00B3711A"/>
    <w:rsid w:val="00B3770F"/>
    <w:rsid w:val="00B379AF"/>
    <w:rsid w:val="00B37A59"/>
    <w:rsid w:val="00B37C36"/>
    <w:rsid w:val="00B37D5F"/>
    <w:rsid w:val="00B400E9"/>
    <w:rsid w:val="00B40510"/>
    <w:rsid w:val="00B4056A"/>
    <w:rsid w:val="00B40821"/>
    <w:rsid w:val="00B40C00"/>
    <w:rsid w:val="00B40FE6"/>
    <w:rsid w:val="00B415DB"/>
    <w:rsid w:val="00B4189A"/>
    <w:rsid w:val="00B41ACB"/>
    <w:rsid w:val="00B41EE2"/>
    <w:rsid w:val="00B4276B"/>
    <w:rsid w:val="00B427D6"/>
    <w:rsid w:val="00B433AB"/>
    <w:rsid w:val="00B437C5"/>
    <w:rsid w:val="00B439A9"/>
    <w:rsid w:val="00B43BC3"/>
    <w:rsid w:val="00B43F59"/>
    <w:rsid w:val="00B44511"/>
    <w:rsid w:val="00B44C90"/>
    <w:rsid w:val="00B44D1B"/>
    <w:rsid w:val="00B44FED"/>
    <w:rsid w:val="00B45083"/>
    <w:rsid w:val="00B453F0"/>
    <w:rsid w:val="00B45BBC"/>
    <w:rsid w:val="00B4615B"/>
    <w:rsid w:val="00B46390"/>
    <w:rsid w:val="00B4671D"/>
    <w:rsid w:val="00B467CC"/>
    <w:rsid w:val="00B46B50"/>
    <w:rsid w:val="00B46C7B"/>
    <w:rsid w:val="00B46E9B"/>
    <w:rsid w:val="00B46FC7"/>
    <w:rsid w:val="00B47547"/>
    <w:rsid w:val="00B4776A"/>
    <w:rsid w:val="00B47B26"/>
    <w:rsid w:val="00B47F23"/>
    <w:rsid w:val="00B503C6"/>
    <w:rsid w:val="00B5041A"/>
    <w:rsid w:val="00B5042C"/>
    <w:rsid w:val="00B504DF"/>
    <w:rsid w:val="00B505E3"/>
    <w:rsid w:val="00B506F6"/>
    <w:rsid w:val="00B50D24"/>
    <w:rsid w:val="00B50EBB"/>
    <w:rsid w:val="00B5139A"/>
    <w:rsid w:val="00B51449"/>
    <w:rsid w:val="00B518B0"/>
    <w:rsid w:val="00B519A6"/>
    <w:rsid w:val="00B51E70"/>
    <w:rsid w:val="00B524CB"/>
    <w:rsid w:val="00B5272E"/>
    <w:rsid w:val="00B52A65"/>
    <w:rsid w:val="00B52A77"/>
    <w:rsid w:val="00B52AB2"/>
    <w:rsid w:val="00B52C43"/>
    <w:rsid w:val="00B52FD6"/>
    <w:rsid w:val="00B5309E"/>
    <w:rsid w:val="00B53194"/>
    <w:rsid w:val="00B531BD"/>
    <w:rsid w:val="00B53469"/>
    <w:rsid w:val="00B53686"/>
    <w:rsid w:val="00B53DA9"/>
    <w:rsid w:val="00B53F0C"/>
    <w:rsid w:val="00B543BA"/>
    <w:rsid w:val="00B54597"/>
    <w:rsid w:val="00B54B1C"/>
    <w:rsid w:val="00B54D13"/>
    <w:rsid w:val="00B54D43"/>
    <w:rsid w:val="00B54F61"/>
    <w:rsid w:val="00B552F4"/>
    <w:rsid w:val="00B554C8"/>
    <w:rsid w:val="00B55507"/>
    <w:rsid w:val="00B559B4"/>
    <w:rsid w:val="00B55AF8"/>
    <w:rsid w:val="00B55BD1"/>
    <w:rsid w:val="00B55E22"/>
    <w:rsid w:val="00B55F79"/>
    <w:rsid w:val="00B56648"/>
    <w:rsid w:val="00B566D0"/>
    <w:rsid w:val="00B568C2"/>
    <w:rsid w:val="00B5692C"/>
    <w:rsid w:val="00B56A71"/>
    <w:rsid w:val="00B56C9E"/>
    <w:rsid w:val="00B56F5D"/>
    <w:rsid w:val="00B56FDD"/>
    <w:rsid w:val="00B57290"/>
    <w:rsid w:val="00B57467"/>
    <w:rsid w:val="00B574FD"/>
    <w:rsid w:val="00B5770D"/>
    <w:rsid w:val="00B57961"/>
    <w:rsid w:val="00B57EFC"/>
    <w:rsid w:val="00B601A9"/>
    <w:rsid w:val="00B60233"/>
    <w:rsid w:val="00B603C8"/>
    <w:rsid w:val="00B6050B"/>
    <w:rsid w:val="00B60B14"/>
    <w:rsid w:val="00B60B6F"/>
    <w:rsid w:val="00B60D28"/>
    <w:rsid w:val="00B60DCC"/>
    <w:rsid w:val="00B60E51"/>
    <w:rsid w:val="00B616B1"/>
    <w:rsid w:val="00B618D3"/>
    <w:rsid w:val="00B61D93"/>
    <w:rsid w:val="00B624F9"/>
    <w:rsid w:val="00B62D07"/>
    <w:rsid w:val="00B6314D"/>
    <w:rsid w:val="00B636F5"/>
    <w:rsid w:val="00B6381F"/>
    <w:rsid w:val="00B642AB"/>
    <w:rsid w:val="00B642CA"/>
    <w:rsid w:val="00B64644"/>
    <w:rsid w:val="00B6466A"/>
    <w:rsid w:val="00B6481B"/>
    <w:rsid w:val="00B648B4"/>
    <w:rsid w:val="00B64988"/>
    <w:rsid w:val="00B652D7"/>
    <w:rsid w:val="00B652E9"/>
    <w:rsid w:val="00B6538E"/>
    <w:rsid w:val="00B65407"/>
    <w:rsid w:val="00B65813"/>
    <w:rsid w:val="00B65EB1"/>
    <w:rsid w:val="00B65FEE"/>
    <w:rsid w:val="00B660AE"/>
    <w:rsid w:val="00B661D0"/>
    <w:rsid w:val="00B666F3"/>
    <w:rsid w:val="00B66B1A"/>
    <w:rsid w:val="00B67140"/>
    <w:rsid w:val="00B67518"/>
    <w:rsid w:val="00B67640"/>
    <w:rsid w:val="00B67970"/>
    <w:rsid w:val="00B67E56"/>
    <w:rsid w:val="00B67F5F"/>
    <w:rsid w:val="00B703F7"/>
    <w:rsid w:val="00B7050D"/>
    <w:rsid w:val="00B7051D"/>
    <w:rsid w:val="00B7056B"/>
    <w:rsid w:val="00B705B3"/>
    <w:rsid w:val="00B7079C"/>
    <w:rsid w:val="00B70833"/>
    <w:rsid w:val="00B716DE"/>
    <w:rsid w:val="00B7171F"/>
    <w:rsid w:val="00B7176E"/>
    <w:rsid w:val="00B717C1"/>
    <w:rsid w:val="00B71B66"/>
    <w:rsid w:val="00B71DB3"/>
    <w:rsid w:val="00B71E72"/>
    <w:rsid w:val="00B727E9"/>
    <w:rsid w:val="00B7283A"/>
    <w:rsid w:val="00B72CF4"/>
    <w:rsid w:val="00B735B8"/>
    <w:rsid w:val="00B73636"/>
    <w:rsid w:val="00B737F9"/>
    <w:rsid w:val="00B73B08"/>
    <w:rsid w:val="00B73CA6"/>
    <w:rsid w:val="00B73D1F"/>
    <w:rsid w:val="00B73E14"/>
    <w:rsid w:val="00B73F09"/>
    <w:rsid w:val="00B74048"/>
    <w:rsid w:val="00B74103"/>
    <w:rsid w:val="00B741D2"/>
    <w:rsid w:val="00B74336"/>
    <w:rsid w:val="00B743B0"/>
    <w:rsid w:val="00B745AD"/>
    <w:rsid w:val="00B74813"/>
    <w:rsid w:val="00B75033"/>
    <w:rsid w:val="00B7556D"/>
    <w:rsid w:val="00B758CC"/>
    <w:rsid w:val="00B75936"/>
    <w:rsid w:val="00B75B30"/>
    <w:rsid w:val="00B75DCF"/>
    <w:rsid w:val="00B75FBC"/>
    <w:rsid w:val="00B76096"/>
    <w:rsid w:val="00B76248"/>
    <w:rsid w:val="00B76682"/>
    <w:rsid w:val="00B76742"/>
    <w:rsid w:val="00B7684B"/>
    <w:rsid w:val="00B7698F"/>
    <w:rsid w:val="00B772BA"/>
    <w:rsid w:val="00B7755D"/>
    <w:rsid w:val="00B778C4"/>
    <w:rsid w:val="00B77981"/>
    <w:rsid w:val="00B77ABF"/>
    <w:rsid w:val="00B77FD7"/>
    <w:rsid w:val="00B802FD"/>
    <w:rsid w:val="00B809A8"/>
    <w:rsid w:val="00B80FC3"/>
    <w:rsid w:val="00B81000"/>
    <w:rsid w:val="00B810A4"/>
    <w:rsid w:val="00B81667"/>
    <w:rsid w:val="00B818FD"/>
    <w:rsid w:val="00B81A15"/>
    <w:rsid w:val="00B81E1F"/>
    <w:rsid w:val="00B82281"/>
    <w:rsid w:val="00B82626"/>
    <w:rsid w:val="00B82D25"/>
    <w:rsid w:val="00B82F8F"/>
    <w:rsid w:val="00B831E0"/>
    <w:rsid w:val="00B83551"/>
    <w:rsid w:val="00B83822"/>
    <w:rsid w:val="00B839A9"/>
    <w:rsid w:val="00B83EFC"/>
    <w:rsid w:val="00B83F01"/>
    <w:rsid w:val="00B83FEE"/>
    <w:rsid w:val="00B840DF"/>
    <w:rsid w:val="00B842E8"/>
    <w:rsid w:val="00B845F2"/>
    <w:rsid w:val="00B847C3"/>
    <w:rsid w:val="00B847F4"/>
    <w:rsid w:val="00B84AF7"/>
    <w:rsid w:val="00B84AFC"/>
    <w:rsid w:val="00B84B21"/>
    <w:rsid w:val="00B84B62"/>
    <w:rsid w:val="00B84CEC"/>
    <w:rsid w:val="00B85006"/>
    <w:rsid w:val="00B85212"/>
    <w:rsid w:val="00B8579B"/>
    <w:rsid w:val="00B85917"/>
    <w:rsid w:val="00B85B5D"/>
    <w:rsid w:val="00B85D76"/>
    <w:rsid w:val="00B860A3"/>
    <w:rsid w:val="00B86111"/>
    <w:rsid w:val="00B86601"/>
    <w:rsid w:val="00B868C8"/>
    <w:rsid w:val="00B86ECA"/>
    <w:rsid w:val="00B872E7"/>
    <w:rsid w:val="00B873DC"/>
    <w:rsid w:val="00B8744B"/>
    <w:rsid w:val="00B87655"/>
    <w:rsid w:val="00B87737"/>
    <w:rsid w:val="00B879AB"/>
    <w:rsid w:val="00B87A21"/>
    <w:rsid w:val="00B87C06"/>
    <w:rsid w:val="00B87CB4"/>
    <w:rsid w:val="00B87D63"/>
    <w:rsid w:val="00B87E84"/>
    <w:rsid w:val="00B905B8"/>
    <w:rsid w:val="00B90647"/>
    <w:rsid w:val="00B90659"/>
    <w:rsid w:val="00B90664"/>
    <w:rsid w:val="00B907D7"/>
    <w:rsid w:val="00B90C39"/>
    <w:rsid w:val="00B90E1C"/>
    <w:rsid w:val="00B918D6"/>
    <w:rsid w:val="00B91B41"/>
    <w:rsid w:val="00B91E45"/>
    <w:rsid w:val="00B9203D"/>
    <w:rsid w:val="00B921A0"/>
    <w:rsid w:val="00B924A4"/>
    <w:rsid w:val="00B924AE"/>
    <w:rsid w:val="00B92C13"/>
    <w:rsid w:val="00B92FFE"/>
    <w:rsid w:val="00B93CF5"/>
    <w:rsid w:val="00B9448C"/>
    <w:rsid w:val="00B94B24"/>
    <w:rsid w:val="00B94DC1"/>
    <w:rsid w:val="00B957C2"/>
    <w:rsid w:val="00B9603E"/>
    <w:rsid w:val="00B963DB"/>
    <w:rsid w:val="00B96684"/>
    <w:rsid w:val="00B9671A"/>
    <w:rsid w:val="00B96988"/>
    <w:rsid w:val="00B96B29"/>
    <w:rsid w:val="00B96C3B"/>
    <w:rsid w:val="00B97038"/>
    <w:rsid w:val="00B97345"/>
    <w:rsid w:val="00B974BC"/>
    <w:rsid w:val="00B976D7"/>
    <w:rsid w:val="00B97B5E"/>
    <w:rsid w:val="00B97D91"/>
    <w:rsid w:val="00BA015C"/>
    <w:rsid w:val="00BA0280"/>
    <w:rsid w:val="00BA06F8"/>
    <w:rsid w:val="00BA0A1F"/>
    <w:rsid w:val="00BA0D06"/>
    <w:rsid w:val="00BA0D10"/>
    <w:rsid w:val="00BA181A"/>
    <w:rsid w:val="00BA19FD"/>
    <w:rsid w:val="00BA21A5"/>
    <w:rsid w:val="00BA257F"/>
    <w:rsid w:val="00BA290C"/>
    <w:rsid w:val="00BA32BD"/>
    <w:rsid w:val="00BA32FF"/>
    <w:rsid w:val="00BA357F"/>
    <w:rsid w:val="00BA36F6"/>
    <w:rsid w:val="00BA4285"/>
    <w:rsid w:val="00BA43A4"/>
    <w:rsid w:val="00BA487F"/>
    <w:rsid w:val="00BA48DD"/>
    <w:rsid w:val="00BA499F"/>
    <w:rsid w:val="00BA4FFD"/>
    <w:rsid w:val="00BA548A"/>
    <w:rsid w:val="00BA5673"/>
    <w:rsid w:val="00BA5A81"/>
    <w:rsid w:val="00BA61D7"/>
    <w:rsid w:val="00BA61F6"/>
    <w:rsid w:val="00BA6401"/>
    <w:rsid w:val="00BA6889"/>
    <w:rsid w:val="00BA69F6"/>
    <w:rsid w:val="00BA6CDA"/>
    <w:rsid w:val="00BA6E5C"/>
    <w:rsid w:val="00BA750E"/>
    <w:rsid w:val="00BA76BE"/>
    <w:rsid w:val="00BA7B91"/>
    <w:rsid w:val="00BB051D"/>
    <w:rsid w:val="00BB093D"/>
    <w:rsid w:val="00BB0ABF"/>
    <w:rsid w:val="00BB0CF6"/>
    <w:rsid w:val="00BB0D61"/>
    <w:rsid w:val="00BB10E8"/>
    <w:rsid w:val="00BB12EE"/>
    <w:rsid w:val="00BB1366"/>
    <w:rsid w:val="00BB18EE"/>
    <w:rsid w:val="00BB1BF9"/>
    <w:rsid w:val="00BB1D54"/>
    <w:rsid w:val="00BB20E3"/>
    <w:rsid w:val="00BB219A"/>
    <w:rsid w:val="00BB28A9"/>
    <w:rsid w:val="00BB2E5B"/>
    <w:rsid w:val="00BB3118"/>
    <w:rsid w:val="00BB3306"/>
    <w:rsid w:val="00BB3671"/>
    <w:rsid w:val="00BB38EF"/>
    <w:rsid w:val="00BB399D"/>
    <w:rsid w:val="00BB3A41"/>
    <w:rsid w:val="00BB3E28"/>
    <w:rsid w:val="00BB477E"/>
    <w:rsid w:val="00BB47D6"/>
    <w:rsid w:val="00BB4820"/>
    <w:rsid w:val="00BB4C6D"/>
    <w:rsid w:val="00BB4ECE"/>
    <w:rsid w:val="00BB4F53"/>
    <w:rsid w:val="00BB53AE"/>
    <w:rsid w:val="00BB5602"/>
    <w:rsid w:val="00BB57B6"/>
    <w:rsid w:val="00BB5832"/>
    <w:rsid w:val="00BB58ED"/>
    <w:rsid w:val="00BB5A8F"/>
    <w:rsid w:val="00BB5C89"/>
    <w:rsid w:val="00BB5D8F"/>
    <w:rsid w:val="00BB5E1B"/>
    <w:rsid w:val="00BB5FD9"/>
    <w:rsid w:val="00BB63F1"/>
    <w:rsid w:val="00BB65AD"/>
    <w:rsid w:val="00BB6BEA"/>
    <w:rsid w:val="00BB6C19"/>
    <w:rsid w:val="00BB7051"/>
    <w:rsid w:val="00BB7886"/>
    <w:rsid w:val="00BB7F8F"/>
    <w:rsid w:val="00BB7FD3"/>
    <w:rsid w:val="00BC0426"/>
    <w:rsid w:val="00BC064B"/>
    <w:rsid w:val="00BC0C14"/>
    <w:rsid w:val="00BC12C3"/>
    <w:rsid w:val="00BC1421"/>
    <w:rsid w:val="00BC1431"/>
    <w:rsid w:val="00BC1588"/>
    <w:rsid w:val="00BC1898"/>
    <w:rsid w:val="00BC197C"/>
    <w:rsid w:val="00BC1A86"/>
    <w:rsid w:val="00BC1AAC"/>
    <w:rsid w:val="00BC1CFC"/>
    <w:rsid w:val="00BC1D30"/>
    <w:rsid w:val="00BC2228"/>
    <w:rsid w:val="00BC28DF"/>
    <w:rsid w:val="00BC2C96"/>
    <w:rsid w:val="00BC2D69"/>
    <w:rsid w:val="00BC2D6C"/>
    <w:rsid w:val="00BC3140"/>
    <w:rsid w:val="00BC31F4"/>
    <w:rsid w:val="00BC3230"/>
    <w:rsid w:val="00BC3496"/>
    <w:rsid w:val="00BC36E0"/>
    <w:rsid w:val="00BC3AC8"/>
    <w:rsid w:val="00BC3C06"/>
    <w:rsid w:val="00BC3D11"/>
    <w:rsid w:val="00BC3E30"/>
    <w:rsid w:val="00BC3EE8"/>
    <w:rsid w:val="00BC412C"/>
    <w:rsid w:val="00BC4148"/>
    <w:rsid w:val="00BC432C"/>
    <w:rsid w:val="00BC49F6"/>
    <w:rsid w:val="00BC4E2C"/>
    <w:rsid w:val="00BC590D"/>
    <w:rsid w:val="00BC64E7"/>
    <w:rsid w:val="00BC64E9"/>
    <w:rsid w:val="00BC6561"/>
    <w:rsid w:val="00BC692B"/>
    <w:rsid w:val="00BC6C17"/>
    <w:rsid w:val="00BC6E64"/>
    <w:rsid w:val="00BC70AE"/>
    <w:rsid w:val="00BC75E3"/>
    <w:rsid w:val="00BC7853"/>
    <w:rsid w:val="00BC78F2"/>
    <w:rsid w:val="00BC79A1"/>
    <w:rsid w:val="00BC79B1"/>
    <w:rsid w:val="00BC7B49"/>
    <w:rsid w:val="00BC7BCE"/>
    <w:rsid w:val="00BC7CC6"/>
    <w:rsid w:val="00BC7E4E"/>
    <w:rsid w:val="00BC7E99"/>
    <w:rsid w:val="00BC7FA3"/>
    <w:rsid w:val="00BD0541"/>
    <w:rsid w:val="00BD063A"/>
    <w:rsid w:val="00BD08CB"/>
    <w:rsid w:val="00BD141C"/>
    <w:rsid w:val="00BD1576"/>
    <w:rsid w:val="00BD1725"/>
    <w:rsid w:val="00BD18C8"/>
    <w:rsid w:val="00BD1AE7"/>
    <w:rsid w:val="00BD2083"/>
    <w:rsid w:val="00BD21D1"/>
    <w:rsid w:val="00BD243B"/>
    <w:rsid w:val="00BD2D35"/>
    <w:rsid w:val="00BD2E3C"/>
    <w:rsid w:val="00BD3273"/>
    <w:rsid w:val="00BD32BA"/>
    <w:rsid w:val="00BD35A7"/>
    <w:rsid w:val="00BD35C6"/>
    <w:rsid w:val="00BD3905"/>
    <w:rsid w:val="00BD3A23"/>
    <w:rsid w:val="00BD3BFF"/>
    <w:rsid w:val="00BD43F2"/>
    <w:rsid w:val="00BD4439"/>
    <w:rsid w:val="00BD469A"/>
    <w:rsid w:val="00BD537D"/>
    <w:rsid w:val="00BD584C"/>
    <w:rsid w:val="00BD5988"/>
    <w:rsid w:val="00BD5ABE"/>
    <w:rsid w:val="00BD5CC4"/>
    <w:rsid w:val="00BD5D86"/>
    <w:rsid w:val="00BD6006"/>
    <w:rsid w:val="00BD61DD"/>
    <w:rsid w:val="00BD6367"/>
    <w:rsid w:val="00BD63BE"/>
    <w:rsid w:val="00BD6525"/>
    <w:rsid w:val="00BD6743"/>
    <w:rsid w:val="00BD6D1A"/>
    <w:rsid w:val="00BD6DE6"/>
    <w:rsid w:val="00BD6EF9"/>
    <w:rsid w:val="00BD6FF2"/>
    <w:rsid w:val="00BD71E4"/>
    <w:rsid w:val="00BD7BB3"/>
    <w:rsid w:val="00BD7C9A"/>
    <w:rsid w:val="00BD7DF8"/>
    <w:rsid w:val="00BD7EBA"/>
    <w:rsid w:val="00BE015D"/>
    <w:rsid w:val="00BE059D"/>
    <w:rsid w:val="00BE076A"/>
    <w:rsid w:val="00BE0966"/>
    <w:rsid w:val="00BE0990"/>
    <w:rsid w:val="00BE0B60"/>
    <w:rsid w:val="00BE0C7C"/>
    <w:rsid w:val="00BE1501"/>
    <w:rsid w:val="00BE17B4"/>
    <w:rsid w:val="00BE20B0"/>
    <w:rsid w:val="00BE220C"/>
    <w:rsid w:val="00BE22C0"/>
    <w:rsid w:val="00BE23A4"/>
    <w:rsid w:val="00BE2463"/>
    <w:rsid w:val="00BE2601"/>
    <w:rsid w:val="00BE2C11"/>
    <w:rsid w:val="00BE2CA4"/>
    <w:rsid w:val="00BE2F02"/>
    <w:rsid w:val="00BE32E1"/>
    <w:rsid w:val="00BE33EE"/>
    <w:rsid w:val="00BE34F2"/>
    <w:rsid w:val="00BE3649"/>
    <w:rsid w:val="00BE3665"/>
    <w:rsid w:val="00BE3829"/>
    <w:rsid w:val="00BE39ED"/>
    <w:rsid w:val="00BE3F0C"/>
    <w:rsid w:val="00BE415E"/>
    <w:rsid w:val="00BE418B"/>
    <w:rsid w:val="00BE4344"/>
    <w:rsid w:val="00BE44A5"/>
    <w:rsid w:val="00BE4DF6"/>
    <w:rsid w:val="00BE5C6C"/>
    <w:rsid w:val="00BE5D7C"/>
    <w:rsid w:val="00BE5FBB"/>
    <w:rsid w:val="00BE6041"/>
    <w:rsid w:val="00BE60AD"/>
    <w:rsid w:val="00BE60C1"/>
    <w:rsid w:val="00BE6860"/>
    <w:rsid w:val="00BE6B72"/>
    <w:rsid w:val="00BE6DB8"/>
    <w:rsid w:val="00BE71F2"/>
    <w:rsid w:val="00BE7567"/>
    <w:rsid w:val="00BE77BB"/>
    <w:rsid w:val="00BE783C"/>
    <w:rsid w:val="00BE7946"/>
    <w:rsid w:val="00BE7C09"/>
    <w:rsid w:val="00BE7EFD"/>
    <w:rsid w:val="00BF0105"/>
    <w:rsid w:val="00BF0445"/>
    <w:rsid w:val="00BF04D8"/>
    <w:rsid w:val="00BF15C5"/>
    <w:rsid w:val="00BF16F4"/>
    <w:rsid w:val="00BF1889"/>
    <w:rsid w:val="00BF19C7"/>
    <w:rsid w:val="00BF1C1D"/>
    <w:rsid w:val="00BF1CAF"/>
    <w:rsid w:val="00BF1DDA"/>
    <w:rsid w:val="00BF20BE"/>
    <w:rsid w:val="00BF2109"/>
    <w:rsid w:val="00BF21DF"/>
    <w:rsid w:val="00BF2324"/>
    <w:rsid w:val="00BF23D0"/>
    <w:rsid w:val="00BF2657"/>
    <w:rsid w:val="00BF27A6"/>
    <w:rsid w:val="00BF29F1"/>
    <w:rsid w:val="00BF2BA1"/>
    <w:rsid w:val="00BF2CE8"/>
    <w:rsid w:val="00BF306D"/>
    <w:rsid w:val="00BF33E0"/>
    <w:rsid w:val="00BF35E2"/>
    <w:rsid w:val="00BF39EB"/>
    <w:rsid w:val="00BF3A85"/>
    <w:rsid w:val="00BF3B64"/>
    <w:rsid w:val="00BF3DC2"/>
    <w:rsid w:val="00BF420B"/>
    <w:rsid w:val="00BF4656"/>
    <w:rsid w:val="00BF473F"/>
    <w:rsid w:val="00BF489E"/>
    <w:rsid w:val="00BF4C2A"/>
    <w:rsid w:val="00BF4C5C"/>
    <w:rsid w:val="00BF509D"/>
    <w:rsid w:val="00BF518A"/>
    <w:rsid w:val="00BF57D6"/>
    <w:rsid w:val="00BF583D"/>
    <w:rsid w:val="00BF5AC0"/>
    <w:rsid w:val="00BF5AD3"/>
    <w:rsid w:val="00BF6080"/>
    <w:rsid w:val="00BF6302"/>
    <w:rsid w:val="00BF651E"/>
    <w:rsid w:val="00BF6714"/>
    <w:rsid w:val="00BF6AD7"/>
    <w:rsid w:val="00BF6CD1"/>
    <w:rsid w:val="00BF6F72"/>
    <w:rsid w:val="00BF726F"/>
    <w:rsid w:val="00BF741F"/>
    <w:rsid w:val="00BF75B5"/>
    <w:rsid w:val="00BF7B21"/>
    <w:rsid w:val="00BF7C71"/>
    <w:rsid w:val="00BF7CE4"/>
    <w:rsid w:val="00BF7D03"/>
    <w:rsid w:val="00BF7EE0"/>
    <w:rsid w:val="00C00073"/>
    <w:rsid w:val="00C0025D"/>
    <w:rsid w:val="00C002F6"/>
    <w:rsid w:val="00C00366"/>
    <w:rsid w:val="00C00725"/>
    <w:rsid w:val="00C00B4C"/>
    <w:rsid w:val="00C00BCA"/>
    <w:rsid w:val="00C00DFC"/>
    <w:rsid w:val="00C00EB1"/>
    <w:rsid w:val="00C00F9E"/>
    <w:rsid w:val="00C0101C"/>
    <w:rsid w:val="00C01709"/>
    <w:rsid w:val="00C01E10"/>
    <w:rsid w:val="00C02118"/>
    <w:rsid w:val="00C02149"/>
    <w:rsid w:val="00C02570"/>
    <w:rsid w:val="00C027A5"/>
    <w:rsid w:val="00C02AAB"/>
    <w:rsid w:val="00C02C44"/>
    <w:rsid w:val="00C02D69"/>
    <w:rsid w:val="00C02DAF"/>
    <w:rsid w:val="00C02E1B"/>
    <w:rsid w:val="00C02E5A"/>
    <w:rsid w:val="00C031D5"/>
    <w:rsid w:val="00C037E6"/>
    <w:rsid w:val="00C03A54"/>
    <w:rsid w:val="00C03C8A"/>
    <w:rsid w:val="00C04515"/>
    <w:rsid w:val="00C047B5"/>
    <w:rsid w:val="00C047F6"/>
    <w:rsid w:val="00C04874"/>
    <w:rsid w:val="00C04A16"/>
    <w:rsid w:val="00C04CC5"/>
    <w:rsid w:val="00C04E1A"/>
    <w:rsid w:val="00C04F6D"/>
    <w:rsid w:val="00C05417"/>
    <w:rsid w:val="00C063DB"/>
    <w:rsid w:val="00C067E4"/>
    <w:rsid w:val="00C0709A"/>
    <w:rsid w:val="00C072AD"/>
    <w:rsid w:val="00C078E9"/>
    <w:rsid w:val="00C0796F"/>
    <w:rsid w:val="00C07D85"/>
    <w:rsid w:val="00C07E18"/>
    <w:rsid w:val="00C102E7"/>
    <w:rsid w:val="00C10AC1"/>
    <w:rsid w:val="00C10B6C"/>
    <w:rsid w:val="00C10DDB"/>
    <w:rsid w:val="00C11574"/>
    <w:rsid w:val="00C11A6B"/>
    <w:rsid w:val="00C11DA2"/>
    <w:rsid w:val="00C125D4"/>
    <w:rsid w:val="00C12A04"/>
    <w:rsid w:val="00C12A46"/>
    <w:rsid w:val="00C12F83"/>
    <w:rsid w:val="00C1303D"/>
    <w:rsid w:val="00C13082"/>
    <w:rsid w:val="00C13473"/>
    <w:rsid w:val="00C138B8"/>
    <w:rsid w:val="00C13D8E"/>
    <w:rsid w:val="00C13DB9"/>
    <w:rsid w:val="00C13E46"/>
    <w:rsid w:val="00C13EF3"/>
    <w:rsid w:val="00C14098"/>
    <w:rsid w:val="00C140D5"/>
    <w:rsid w:val="00C145AF"/>
    <w:rsid w:val="00C14884"/>
    <w:rsid w:val="00C14A82"/>
    <w:rsid w:val="00C1515E"/>
    <w:rsid w:val="00C15420"/>
    <w:rsid w:val="00C157A1"/>
    <w:rsid w:val="00C15C44"/>
    <w:rsid w:val="00C15D2D"/>
    <w:rsid w:val="00C163F5"/>
    <w:rsid w:val="00C165E2"/>
    <w:rsid w:val="00C1662E"/>
    <w:rsid w:val="00C16705"/>
    <w:rsid w:val="00C168B5"/>
    <w:rsid w:val="00C16BF1"/>
    <w:rsid w:val="00C17129"/>
    <w:rsid w:val="00C17219"/>
    <w:rsid w:val="00C1748A"/>
    <w:rsid w:val="00C1771B"/>
    <w:rsid w:val="00C1791E"/>
    <w:rsid w:val="00C17B27"/>
    <w:rsid w:val="00C17D73"/>
    <w:rsid w:val="00C2013B"/>
    <w:rsid w:val="00C20438"/>
    <w:rsid w:val="00C20A03"/>
    <w:rsid w:val="00C20E73"/>
    <w:rsid w:val="00C217D2"/>
    <w:rsid w:val="00C21A48"/>
    <w:rsid w:val="00C21AD1"/>
    <w:rsid w:val="00C21B2B"/>
    <w:rsid w:val="00C21CA7"/>
    <w:rsid w:val="00C2206C"/>
    <w:rsid w:val="00C22B13"/>
    <w:rsid w:val="00C234B5"/>
    <w:rsid w:val="00C23B71"/>
    <w:rsid w:val="00C23E3D"/>
    <w:rsid w:val="00C2422F"/>
    <w:rsid w:val="00C24B00"/>
    <w:rsid w:val="00C24BF0"/>
    <w:rsid w:val="00C24D91"/>
    <w:rsid w:val="00C25107"/>
    <w:rsid w:val="00C25334"/>
    <w:rsid w:val="00C25586"/>
    <w:rsid w:val="00C25646"/>
    <w:rsid w:val="00C261F6"/>
    <w:rsid w:val="00C26840"/>
    <w:rsid w:val="00C26BA3"/>
    <w:rsid w:val="00C26DF8"/>
    <w:rsid w:val="00C27261"/>
    <w:rsid w:val="00C27318"/>
    <w:rsid w:val="00C27F1E"/>
    <w:rsid w:val="00C3017F"/>
    <w:rsid w:val="00C307A4"/>
    <w:rsid w:val="00C30923"/>
    <w:rsid w:val="00C30BE4"/>
    <w:rsid w:val="00C30CFC"/>
    <w:rsid w:val="00C30F39"/>
    <w:rsid w:val="00C30F74"/>
    <w:rsid w:val="00C30FC4"/>
    <w:rsid w:val="00C313B1"/>
    <w:rsid w:val="00C31402"/>
    <w:rsid w:val="00C31429"/>
    <w:rsid w:val="00C3182A"/>
    <w:rsid w:val="00C319B7"/>
    <w:rsid w:val="00C31A37"/>
    <w:rsid w:val="00C31ACC"/>
    <w:rsid w:val="00C31E1E"/>
    <w:rsid w:val="00C3232C"/>
    <w:rsid w:val="00C32C9B"/>
    <w:rsid w:val="00C32F13"/>
    <w:rsid w:val="00C33983"/>
    <w:rsid w:val="00C33CF3"/>
    <w:rsid w:val="00C33EC9"/>
    <w:rsid w:val="00C345AA"/>
    <w:rsid w:val="00C34727"/>
    <w:rsid w:val="00C348CF"/>
    <w:rsid w:val="00C34F17"/>
    <w:rsid w:val="00C3510B"/>
    <w:rsid w:val="00C3563B"/>
    <w:rsid w:val="00C35983"/>
    <w:rsid w:val="00C35C25"/>
    <w:rsid w:val="00C35EF7"/>
    <w:rsid w:val="00C35F83"/>
    <w:rsid w:val="00C36057"/>
    <w:rsid w:val="00C36412"/>
    <w:rsid w:val="00C36761"/>
    <w:rsid w:val="00C36904"/>
    <w:rsid w:val="00C36B71"/>
    <w:rsid w:val="00C36D61"/>
    <w:rsid w:val="00C374BF"/>
    <w:rsid w:val="00C37774"/>
    <w:rsid w:val="00C377C3"/>
    <w:rsid w:val="00C37CD7"/>
    <w:rsid w:val="00C401E1"/>
    <w:rsid w:val="00C40254"/>
    <w:rsid w:val="00C402D1"/>
    <w:rsid w:val="00C4042C"/>
    <w:rsid w:val="00C406E0"/>
    <w:rsid w:val="00C4081B"/>
    <w:rsid w:val="00C40D14"/>
    <w:rsid w:val="00C40F5B"/>
    <w:rsid w:val="00C410EE"/>
    <w:rsid w:val="00C41706"/>
    <w:rsid w:val="00C418D3"/>
    <w:rsid w:val="00C418DF"/>
    <w:rsid w:val="00C41DE7"/>
    <w:rsid w:val="00C420C0"/>
    <w:rsid w:val="00C42749"/>
    <w:rsid w:val="00C4276D"/>
    <w:rsid w:val="00C42CCE"/>
    <w:rsid w:val="00C42EA2"/>
    <w:rsid w:val="00C42F58"/>
    <w:rsid w:val="00C4349B"/>
    <w:rsid w:val="00C43574"/>
    <w:rsid w:val="00C435D9"/>
    <w:rsid w:val="00C436B9"/>
    <w:rsid w:val="00C436C5"/>
    <w:rsid w:val="00C439E0"/>
    <w:rsid w:val="00C43D83"/>
    <w:rsid w:val="00C442B6"/>
    <w:rsid w:val="00C4489E"/>
    <w:rsid w:val="00C44FD5"/>
    <w:rsid w:val="00C44FE8"/>
    <w:rsid w:val="00C45065"/>
    <w:rsid w:val="00C4593C"/>
    <w:rsid w:val="00C459D9"/>
    <w:rsid w:val="00C45C65"/>
    <w:rsid w:val="00C45EC5"/>
    <w:rsid w:val="00C45FF4"/>
    <w:rsid w:val="00C463C1"/>
    <w:rsid w:val="00C46A19"/>
    <w:rsid w:val="00C46E67"/>
    <w:rsid w:val="00C46EBF"/>
    <w:rsid w:val="00C47008"/>
    <w:rsid w:val="00C4736A"/>
    <w:rsid w:val="00C479C2"/>
    <w:rsid w:val="00C47EC2"/>
    <w:rsid w:val="00C50002"/>
    <w:rsid w:val="00C502BB"/>
    <w:rsid w:val="00C503DB"/>
    <w:rsid w:val="00C50AD9"/>
    <w:rsid w:val="00C50B58"/>
    <w:rsid w:val="00C50B8F"/>
    <w:rsid w:val="00C50BEE"/>
    <w:rsid w:val="00C50CF8"/>
    <w:rsid w:val="00C51080"/>
    <w:rsid w:val="00C5138D"/>
    <w:rsid w:val="00C513D8"/>
    <w:rsid w:val="00C5202B"/>
    <w:rsid w:val="00C52066"/>
    <w:rsid w:val="00C525A8"/>
    <w:rsid w:val="00C52691"/>
    <w:rsid w:val="00C52716"/>
    <w:rsid w:val="00C533DF"/>
    <w:rsid w:val="00C53505"/>
    <w:rsid w:val="00C53518"/>
    <w:rsid w:val="00C5387F"/>
    <w:rsid w:val="00C53A6B"/>
    <w:rsid w:val="00C53AFD"/>
    <w:rsid w:val="00C53DA5"/>
    <w:rsid w:val="00C5431A"/>
    <w:rsid w:val="00C5442B"/>
    <w:rsid w:val="00C544E2"/>
    <w:rsid w:val="00C54707"/>
    <w:rsid w:val="00C54DCD"/>
    <w:rsid w:val="00C54FBC"/>
    <w:rsid w:val="00C55573"/>
    <w:rsid w:val="00C55C28"/>
    <w:rsid w:val="00C5655E"/>
    <w:rsid w:val="00C567E6"/>
    <w:rsid w:val="00C56A09"/>
    <w:rsid w:val="00C56E0D"/>
    <w:rsid w:val="00C56E1C"/>
    <w:rsid w:val="00C571A0"/>
    <w:rsid w:val="00C57953"/>
    <w:rsid w:val="00C57AC5"/>
    <w:rsid w:val="00C60076"/>
    <w:rsid w:val="00C604BC"/>
    <w:rsid w:val="00C60698"/>
    <w:rsid w:val="00C60A35"/>
    <w:rsid w:val="00C60A45"/>
    <w:rsid w:val="00C60D3F"/>
    <w:rsid w:val="00C60E33"/>
    <w:rsid w:val="00C60F79"/>
    <w:rsid w:val="00C61431"/>
    <w:rsid w:val="00C6170C"/>
    <w:rsid w:val="00C6176A"/>
    <w:rsid w:val="00C61870"/>
    <w:rsid w:val="00C61933"/>
    <w:rsid w:val="00C61969"/>
    <w:rsid w:val="00C619E6"/>
    <w:rsid w:val="00C61CAE"/>
    <w:rsid w:val="00C623A2"/>
    <w:rsid w:val="00C623F7"/>
    <w:rsid w:val="00C62518"/>
    <w:rsid w:val="00C6263E"/>
    <w:rsid w:val="00C6284A"/>
    <w:rsid w:val="00C62D91"/>
    <w:rsid w:val="00C62F2E"/>
    <w:rsid w:val="00C62F88"/>
    <w:rsid w:val="00C63333"/>
    <w:rsid w:val="00C633B8"/>
    <w:rsid w:val="00C634A2"/>
    <w:rsid w:val="00C63BB9"/>
    <w:rsid w:val="00C63DC6"/>
    <w:rsid w:val="00C63E01"/>
    <w:rsid w:val="00C63E07"/>
    <w:rsid w:val="00C63E63"/>
    <w:rsid w:val="00C64C22"/>
    <w:rsid w:val="00C655EB"/>
    <w:rsid w:val="00C65709"/>
    <w:rsid w:val="00C65926"/>
    <w:rsid w:val="00C65FE2"/>
    <w:rsid w:val="00C6615E"/>
    <w:rsid w:val="00C66505"/>
    <w:rsid w:val="00C668BF"/>
    <w:rsid w:val="00C66A49"/>
    <w:rsid w:val="00C66BD2"/>
    <w:rsid w:val="00C67089"/>
    <w:rsid w:val="00C67097"/>
    <w:rsid w:val="00C673A3"/>
    <w:rsid w:val="00C674F2"/>
    <w:rsid w:val="00C67F8C"/>
    <w:rsid w:val="00C7024D"/>
    <w:rsid w:val="00C70648"/>
    <w:rsid w:val="00C70A08"/>
    <w:rsid w:val="00C70A55"/>
    <w:rsid w:val="00C70A8A"/>
    <w:rsid w:val="00C7109C"/>
    <w:rsid w:val="00C7114A"/>
    <w:rsid w:val="00C712E2"/>
    <w:rsid w:val="00C7186F"/>
    <w:rsid w:val="00C71CE0"/>
    <w:rsid w:val="00C7209A"/>
    <w:rsid w:val="00C7260F"/>
    <w:rsid w:val="00C726CA"/>
    <w:rsid w:val="00C72893"/>
    <w:rsid w:val="00C731AC"/>
    <w:rsid w:val="00C734CC"/>
    <w:rsid w:val="00C73712"/>
    <w:rsid w:val="00C738D6"/>
    <w:rsid w:val="00C73AE3"/>
    <w:rsid w:val="00C73C4F"/>
    <w:rsid w:val="00C73E1D"/>
    <w:rsid w:val="00C74779"/>
    <w:rsid w:val="00C747B6"/>
    <w:rsid w:val="00C74BAF"/>
    <w:rsid w:val="00C74CD6"/>
    <w:rsid w:val="00C7570F"/>
    <w:rsid w:val="00C758DC"/>
    <w:rsid w:val="00C75CD9"/>
    <w:rsid w:val="00C75FAD"/>
    <w:rsid w:val="00C764DB"/>
    <w:rsid w:val="00C7667A"/>
    <w:rsid w:val="00C76845"/>
    <w:rsid w:val="00C76994"/>
    <w:rsid w:val="00C76B88"/>
    <w:rsid w:val="00C76F40"/>
    <w:rsid w:val="00C76FD1"/>
    <w:rsid w:val="00C770D2"/>
    <w:rsid w:val="00C772EF"/>
    <w:rsid w:val="00C77417"/>
    <w:rsid w:val="00C7776C"/>
    <w:rsid w:val="00C77F1E"/>
    <w:rsid w:val="00C77FF2"/>
    <w:rsid w:val="00C8036A"/>
    <w:rsid w:val="00C80776"/>
    <w:rsid w:val="00C80835"/>
    <w:rsid w:val="00C80A71"/>
    <w:rsid w:val="00C80E08"/>
    <w:rsid w:val="00C80F82"/>
    <w:rsid w:val="00C80F83"/>
    <w:rsid w:val="00C80FF0"/>
    <w:rsid w:val="00C811D5"/>
    <w:rsid w:val="00C81248"/>
    <w:rsid w:val="00C81267"/>
    <w:rsid w:val="00C813C8"/>
    <w:rsid w:val="00C81A9C"/>
    <w:rsid w:val="00C81B0A"/>
    <w:rsid w:val="00C81B3F"/>
    <w:rsid w:val="00C81D7B"/>
    <w:rsid w:val="00C81EB7"/>
    <w:rsid w:val="00C82247"/>
    <w:rsid w:val="00C8241F"/>
    <w:rsid w:val="00C82529"/>
    <w:rsid w:val="00C82B11"/>
    <w:rsid w:val="00C8315A"/>
    <w:rsid w:val="00C8360E"/>
    <w:rsid w:val="00C83620"/>
    <w:rsid w:val="00C837CA"/>
    <w:rsid w:val="00C84142"/>
    <w:rsid w:val="00C84835"/>
    <w:rsid w:val="00C84B73"/>
    <w:rsid w:val="00C84BB4"/>
    <w:rsid w:val="00C84C30"/>
    <w:rsid w:val="00C84C67"/>
    <w:rsid w:val="00C84DDB"/>
    <w:rsid w:val="00C84EE0"/>
    <w:rsid w:val="00C856FB"/>
    <w:rsid w:val="00C85948"/>
    <w:rsid w:val="00C85995"/>
    <w:rsid w:val="00C862B2"/>
    <w:rsid w:val="00C862ED"/>
    <w:rsid w:val="00C86681"/>
    <w:rsid w:val="00C8678A"/>
    <w:rsid w:val="00C867EA"/>
    <w:rsid w:val="00C868A8"/>
    <w:rsid w:val="00C86D9D"/>
    <w:rsid w:val="00C86EAF"/>
    <w:rsid w:val="00C87418"/>
    <w:rsid w:val="00C87642"/>
    <w:rsid w:val="00C877BD"/>
    <w:rsid w:val="00C900FE"/>
    <w:rsid w:val="00C902CE"/>
    <w:rsid w:val="00C905CB"/>
    <w:rsid w:val="00C90820"/>
    <w:rsid w:val="00C9098B"/>
    <w:rsid w:val="00C90A9C"/>
    <w:rsid w:val="00C90C0C"/>
    <w:rsid w:val="00C90D2E"/>
    <w:rsid w:val="00C91258"/>
    <w:rsid w:val="00C9137A"/>
    <w:rsid w:val="00C91481"/>
    <w:rsid w:val="00C91801"/>
    <w:rsid w:val="00C919B0"/>
    <w:rsid w:val="00C91A58"/>
    <w:rsid w:val="00C91CCB"/>
    <w:rsid w:val="00C91DF1"/>
    <w:rsid w:val="00C91E16"/>
    <w:rsid w:val="00C91F3B"/>
    <w:rsid w:val="00C921F2"/>
    <w:rsid w:val="00C92442"/>
    <w:rsid w:val="00C92A89"/>
    <w:rsid w:val="00C92BD2"/>
    <w:rsid w:val="00C92CAD"/>
    <w:rsid w:val="00C92E44"/>
    <w:rsid w:val="00C93068"/>
    <w:rsid w:val="00C93088"/>
    <w:rsid w:val="00C93428"/>
    <w:rsid w:val="00C93682"/>
    <w:rsid w:val="00C93CBE"/>
    <w:rsid w:val="00C93D1D"/>
    <w:rsid w:val="00C93F3C"/>
    <w:rsid w:val="00C94020"/>
    <w:rsid w:val="00C9433D"/>
    <w:rsid w:val="00C94378"/>
    <w:rsid w:val="00C943F3"/>
    <w:rsid w:val="00C944C8"/>
    <w:rsid w:val="00C9471B"/>
    <w:rsid w:val="00C94845"/>
    <w:rsid w:val="00C9498F"/>
    <w:rsid w:val="00C94A85"/>
    <w:rsid w:val="00C94C78"/>
    <w:rsid w:val="00C95035"/>
    <w:rsid w:val="00C9542F"/>
    <w:rsid w:val="00C954E2"/>
    <w:rsid w:val="00C957FB"/>
    <w:rsid w:val="00C95B09"/>
    <w:rsid w:val="00C9626B"/>
    <w:rsid w:val="00C962A5"/>
    <w:rsid w:val="00C96639"/>
    <w:rsid w:val="00C96C51"/>
    <w:rsid w:val="00C96DFA"/>
    <w:rsid w:val="00C96FB0"/>
    <w:rsid w:val="00C97424"/>
    <w:rsid w:val="00C9744C"/>
    <w:rsid w:val="00C974E3"/>
    <w:rsid w:val="00C9768A"/>
    <w:rsid w:val="00C977E8"/>
    <w:rsid w:val="00C97DFD"/>
    <w:rsid w:val="00CA02C8"/>
    <w:rsid w:val="00CA04C2"/>
    <w:rsid w:val="00CA0930"/>
    <w:rsid w:val="00CA0935"/>
    <w:rsid w:val="00CA0981"/>
    <w:rsid w:val="00CA09E5"/>
    <w:rsid w:val="00CA0A19"/>
    <w:rsid w:val="00CA1068"/>
    <w:rsid w:val="00CA1133"/>
    <w:rsid w:val="00CA12A9"/>
    <w:rsid w:val="00CA15AF"/>
    <w:rsid w:val="00CA160C"/>
    <w:rsid w:val="00CA1C27"/>
    <w:rsid w:val="00CA1CC9"/>
    <w:rsid w:val="00CA1D49"/>
    <w:rsid w:val="00CA2230"/>
    <w:rsid w:val="00CA2384"/>
    <w:rsid w:val="00CA2567"/>
    <w:rsid w:val="00CA27E3"/>
    <w:rsid w:val="00CA284B"/>
    <w:rsid w:val="00CA3540"/>
    <w:rsid w:val="00CA3B12"/>
    <w:rsid w:val="00CA3BB0"/>
    <w:rsid w:val="00CA3BBC"/>
    <w:rsid w:val="00CA3BD1"/>
    <w:rsid w:val="00CA3CFD"/>
    <w:rsid w:val="00CA3E4C"/>
    <w:rsid w:val="00CA3FC9"/>
    <w:rsid w:val="00CA4294"/>
    <w:rsid w:val="00CA4408"/>
    <w:rsid w:val="00CA47E9"/>
    <w:rsid w:val="00CA4ECA"/>
    <w:rsid w:val="00CA53DF"/>
    <w:rsid w:val="00CA550D"/>
    <w:rsid w:val="00CA5702"/>
    <w:rsid w:val="00CA5896"/>
    <w:rsid w:val="00CA590E"/>
    <w:rsid w:val="00CA5B87"/>
    <w:rsid w:val="00CA5D8C"/>
    <w:rsid w:val="00CA6293"/>
    <w:rsid w:val="00CA690B"/>
    <w:rsid w:val="00CA6A30"/>
    <w:rsid w:val="00CA6A39"/>
    <w:rsid w:val="00CA6E8F"/>
    <w:rsid w:val="00CA700F"/>
    <w:rsid w:val="00CA75FE"/>
    <w:rsid w:val="00CA7601"/>
    <w:rsid w:val="00CA77B2"/>
    <w:rsid w:val="00CA7A31"/>
    <w:rsid w:val="00CA7CA0"/>
    <w:rsid w:val="00CB05BF"/>
    <w:rsid w:val="00CB06AA"/>
    <w:rsid w:val="00CB09EF"/>
    <w:rsid w:val="00CB0E40"/>
    <w:rsid w:val="00CB0E80"/>
    <w:rsid w:val="00CB178A"/>
    <w:rsid w:val="00CB1C3E"/>
    <w:rsid w:val="00CB24D4"/>
    <w:rsid w:val="00CB29D2"/>
    <w:rsid w:val="00CB2AB1"/>
    <w:rsid w:val="00CB3413"/>
    <w:rsid w:val="00CB38DA"/>
    <w:rsid w:val="00CB39B3"/>
    <w:rsid w:val="00CB3D89"/>
    <w:rsid w:val="00CB3E79"/>
    <w:rsid w:val="00CB3EA6"/>
    <w:rsid w:val="00CB3FC9"/>
    <w:rsid w:val="00CB3FCA"/>
    <w:rsid w:val="00CB414F"/>
    <w:rsid w:val="00CB477D"/>
    <w:rsid w:val="00CB53CD"/>
    <w:rsid w:val="00CB5665"/>
    <w:rsid w:val="00CB5CF5"/>
    <w:rsid w:val="00CB65CA"/>
    <w:rsid w:val="00CB6BC6"/>
    <w:rsid w:val="00CB742C"/>
    <w:rsid w:val="00CB7B33"/>
    <w:rsid w:val="00CB7C0C"/>
    <w:rsid w:val="00CB7D13"/>
    <w:rsid w:val="00CC0074"/>
    <w:rsid w:val="00CC014D"/>
    <w:rsid w:val="00CC02A2"/>
    <w:rsid w:val="00CC0303"/>
    <w:rsid w:val="00CC0656"/>
    <w:rsid w:val="00CC0CFE"/>
    <w:rsid w:val="00CC0D37"/>
    <w:rsid w:val="00CC0F0F"/>
    <w:rsid w:val="00CC1522"/>
    <w:rsid w:val="00CC158A"/>
    <w:rsid w:val="00CC1781"/>
    <w:rsid w:val="00CC17E8"/>
    <w:rsid w:val="00CC1885"/>
    <w:rsid w:val="00CC1904"/>
    <w:rsid w:val="00CC2088"/>
    <w:rsid w:val="00CC2245"/>
    <w:rsid w:val="00CC2274"/>
    <w:rsid w:val="00CC2A81"/>
    <w:rsid w:val="00CC2C27"/>
    <w:rsid w:val="00CC30E9"/>
    <w:rsid w:val="00CC34F4"/>
    <w:rsid w:val="00CC37B3"/>
    <w:rsid w:val="00CC396D"/>
    <w:rsid w:val="00CC3F54"/>
    <w:rsid w:val="00CC3FC4"/>
    <w:rsid w:val="00CC404A"/>
    <w:rsid w:val="00CC4442"/>
    <w:rsid w:val="00CC491D"/>
    <w:rsid w:val="00CC4C98"/>
    <w:rsid w:val="00CC4DE5"/>
    <w:rsid w:val="00CC4EE9"/>
    <w:rsid w:val="00CC4FD0"/>
    <w:rsid w:val="00CC54AF"/>
    <w:rsid w:val="00CC57CB"/>
    <w:rsid w:val="00CC5907"/>
    <w:rsid w:val="00CC5A5E"/>
    <w:rsid w:val="00CC5E3E"/>
    <w:rsid w:val="00CC5E9A"/>
    <w:rsid w:val="00CC5F2C"/>
    <w:rsid w:val="00CC653E"/>
    <w:rsid w:val="00CC66F8"/>
    <w:rsid w:val="00CC6849"/>
    <w:rsid w:val="00CC6A66"/>
    <w:rsid w:val="00CC6D10"/>
    <w:rsid w:val="00CC6F96"/>
    <w:rsid w:val="00CC7557"/>
    <w:rsid w:val="00CC77B1"/>
    <w:rsid w:val="00CC78B1"/>
    <w:rsid w:val="00CC7EE5"/>
    <w:rsid w:val="00CD0082"/>
    <w:rsid w:val="00CD0091"/>
    <w:rsid w:val="00CD0218"/>
    <w:rsid w:val="00CD05AC"/>
    <w:rsid w:val="00CD0F8C"/>
    <w:rsid w:val="00CD1369"/>
    <w:rsid w:val="00CD161B"/>
    <w:rsid w:val="00CD176A"/>
    <w:rsid w:val="00CD17FA"/>
    <w:rsid w:val="00CD1BE7"/>
    <w:rsid w:val="00CD1E31"/>
    <w:rsid w:val="00CD276A"/>
    <w:rsid w:val="00CD2E5E"/>
    <w:rsid w:val="00CD3122"/>
    <w:rsid w:val="00CD3329"/>
    <w:rsid w:val="00CD353D"/>
    <w:rsid w:val="00CD372C"/>
    <w:rsid w:val="00CD3774"/>
    <w:rsid w:val="00CD37D9"/>
    <w:rsid w:val="00CD3976"/>
    <w:rsid w:val="00CD3AD0"/>
    <w:rsid w:val="00CD3BF0"/>
    <w:rsid w:val="00CD3BF3"/>
    <w:rsid w:val="00CD3DA8"/>
    <w:rsid w:val="00CD40CF"/>
    <w:rsid w:val="00CD483D"/>
    <w:rsid w:val="00CD49D3"/>
    <w:rsid w:val="00CD4A93"/>
    <w:rsid w:val="00CD4E56"/>
    <w:rsid w:val="00CD515D"/>
    <w:rsid w:val="00CD5543"/>
    <w:rsid w:val="00CD5720"/>
    <w:rsid w:val="00CD573A"/>
    <w:rsid w:val="00CD5C55"/>
    <w:rsid w:val="00CD609B"/>
    <w:rsid w:val="00CD62EF"/>
    <w:rsid w:val="00CD6434"/>
    <w:rsid w:val="00CD652D"/>
    <w:rsid w:val="00CD6A84"/>
    <w:rsid w:val="00CD6B3E"/>
    <w:rsid w:val="00CD6E19"/>
    <w:rsid w:val="00CD6E8F"/>
    <w:rsid w:val="00CD70C8"/>
    <w:rsid w:val="00CD7600"/>
    <w:rsid w:val="00CE0789"/>
    <w:rsid w:val="00CE07C0"/>
    <w:rsid w:val="00CE0FE4"/>
    <w:rsid w:val="00CE1014"/>
    <w:rsid w:val="00CE110C"/>
    <w:rsid w:val="00CE113A"/>
    <w:rsid w:val="00CE15BF"/>
    <w:rsid w:val="00CE17E5"/>
    <w:rsid w:val="00CE1E57"/>
    <w:rsid w:val="00CE220B"/>
    <w:rsid w:val="00CE2392"/>
    <w:rsid w:val="00CE2505"/>
    <w:rsid w:val="00CE2551"/>
    <w:rsid w:val="00CE25C9"/>
    <w:rsid w:val="00CE2836"/>
    <w:rsid w:val="00CE2935"/>
    <w:rsid w:val="00CE2ACC"/>
    <w:rsid w:val="00CE31A0"/>
    <w:rsid w:val="00CE3481"/>
    <w:rsid w:val="00CE497C"/>
    <w:rsid w:val="00CE4EEC"/>
    <w:rsid w:val="00CE5861"/>
    <w:rsid w:val="00CE5901"/>
    <w:rsid w:val="00CE59EE"/>
    <w:rsid w:val="00CE5AD1"/>
    <w:rsid w:val="00CE5B12"/>
    <w:rsid w:val="00CE5ED2"/>
    <w:rsid w:val="00CE6251"/>
    <w:rsid w:val="00CE63B9"/>
    <w:rsid w:val="00CE63E8"/>
    <w:rsid w:val="00CE68CE"/>
    <w:rsid w:val="00CE6AD3"/>
    <w:rsid w:val="00CE6DA3"/>
    <w:rsid w:val="00CE6F25"/>
    <w:rsid w:val="00CE6F37"/>
    <w:rsid w:val="00CE7034"/>
    <w:rsid w:val="00CE748A"/>
    <w:rsid w:val="00CE74FB"/>
    <w:rsid w:val="00CE7969"/>
    <w:rsid w:val="00CE7F3C"/>
    <w:rsid w:val="00CF008D"/>
    <w:rsid w:val="00CF00B3"/>
    <w:rsid w:val="00CF0161"/>
    <w:rsid w:val="00CF0430"/>
    <w:rsid w:val="00CF08BC"/>
    <w:rsid w:val="00CF090B"/>
    <w:rsid w:val="00CF0A32"/>
    <w:rsid w:val="00CF0FA7"/>
    <w:rsid w:val="00CF103A"/>
    <w:rsid w:val="00CF11A9"/>
    <w:rsid w:val="00CF1BB8"/>
    <w:rsid w:val="00CF1EEC"/>
    <w:rsid w:val="00CF1F91"/>
    <w:rsid w:val="00CF21EB"/>
    <w:rsid w:val="00CF2883"/>
    <w:rsid w:val="00CF2D9C"/>
    <w:rsid w:val="00CF2FC3"/>
    <w:rsid w:val="00CF2FCF"/>
    <w:rsid w:val="00CF35B3"/>
    <w:rsid w:val="00CF3CBF"/>
    <w:rsid w:val="00CF3D8C"/>
    <w:rsid w:val="00CF3FBC"/>
    <w:rsid w:val="00CF41FD"/>
    <w:rsid w:val="00CF43DB"/>
    <w:rsid w:val="00CF451E"/>
    <w:rsid w:val="00CF4695"/>
    <w:rsid w:val="00CF47F0"/>
    <w:rsid w:val="00CF4900"/>
    <w:rsid w:val="00CF5075"/>
    <w:rsid w:val="00CF52D7"/>
    <w:rsid w:val="00CF5827"/>
    <w:rsid w:val="00CF5AED"/>
    <w:rsid w:val="00CF61A8"/>
    <w:rsid w:val="00CF66EE"/>
    <w:rsid w:val="00CF6B05"/>
    <w:rsid w:val="00CF6F47"/>
    <w:rsid w:val="00CF7034"/>
    <w:rsid w:val="00CF709B"/>
    <w:rsid w:val="00CF7197"/>
    <w:rsid w:val="00CF74FF"/>
    <w:rsid w:val="00CF7AE9"/>
    <w:rsid w:val="00CF7B26"/>
    <w:rsid w:val="00CF7B6B"/>
    <w:rsid w:val="00CF7D1B"/>
    <w:rsid w:val="00CF7E44"/>
    <w:rsid w:val="00D00646"/>
    <w:rsid w:val="00D01042"/>
    <w:rsid w:val="00D012BD"/>
    <w:rsid w:val="00D01803"/>
    <w:rsid w:val="00D01963"/>
    <w:rsid w:val="00D01B51"/>
    <w:rsid w:val="00D01B95"/>
    <w:rsid w:val="00D01C29"/>
    <w:rsid w:val="00D01D13"/>
    <w:rsid w:val="00D01ECA"/>
    <w:rsid w:val="00D01F59"/>
    <w:rsid w:val="00D021C2"/>
    <w:rsid w:val="00D022D9"/>
    <w:rsid w:val="00D02BE4"/>
    <w:rsid w:val="00D02FE7"/>
    <w:rsid w:val="00D0383B"/>
    <w:rsid w:val="00D0386B"/>
    <w:rsid w:val="00D03D0E"/>
    <w:rsid w:val="00D04114"/>
    <w:rsid w:val="00D048A6"/>
    <w:rsid w:val="00D04A73"/>
    <w:rsid w:val="00D04AD0"/>
    <w:rsid w:val="00D04E2A"/>
    <w:rsid w:val="00D04ECD"/>
    <w:rsid w:val="00D051C5"/>
    <w:rsid w:val="00D0533A"/>
    <w:rsid w:val="00D05587"/>
    <w:rsid w:val="00D056BC"/>
    <w:rsid w:val="00D057CD"/>
    <w:rsid w:val="00D0588A"/>
    <w:rsid w:val="00D059B2"/>
    <w:rsid w:val="00D05B1F"/>
    <w:rsid w:val="00D05EB9"/>
    <w:rsid w:val="00D06652"/>
    <w:rsid w:val="00D069B3"/>
    <w:rsid w:val="00D06B1C"/>
    <w:rsid w:val="00D07202"/>
    <w:rsid w:val="00D072F6"/>
    <w:rsid w:val="00D073D9"/>
    <w:rsid w:val="00D0786B"/>
    <w:rsid w:val="00D101F9"/>
    <w:rsid w:val="00D10493"/>
    <w:rsid w:val="00D1053F"/>
    <w:rsid w:val="00D10715"/>
    <w:rsid w:val="00D108C9"/>
    <w:rsid w:val="00D1092D"/>
    <w:rsid w:val="00D110F6"/>
    <w:rsid w:val="00D111CC"/>
    <w:rsid w:val="00D112B6"/>
    <w:rsid w:val="00D115FD"/>
    <w:rsid w:val="00D116C6"/>
    <w:rsid w:val="00D118CC"/>
    <w:rsid w:val="00D119B0"/>
    <w:rsid w:val="00D11BA4"/>
    <w:rsid w:val="00D12068"/>
    <w:rsid w:val="00D12162"/>
    <w:rsid w:val="00D12224"/>
    <w:rsid w:val="00D12471"/>
    <w:rsid w:val="00D12BC1"/>
    <w:rsid w:val="00D13360"/>
    <w:rsid w:val="00D13BA0"/>
    <w:rsid w:val="00D13C4A"/>
    <w:rsid w:val="00D13EBD"/>
    <w:rsid w:val="00D13F09"/>
    <w:rsid w:val="00D14773"/>
    <w:rsid w:val="00D14AA2"/>
    <w:rsid w:val="00D14B38"/>
    <w:rsid w:val="00D15187"/>
    <w:rsid w:val="00D1529F"/>
    <w:rsid w:val="00D155D5"/>
    <w:rsid w:val="00D15AA0"/>
    <w:rsid w:val="00D15AD1"/>
    <w:rsid w:val="00D15CEE"/>
    <w:rsid w:val="00D15E97"/>
    <w:rsid w:val="00D164ED"/>
    <w:rsid w:val="00D169BC"/>
    <w:rsid w:val="00D16ACE"/>
    <w:rsid w:val="00D16D9C"/>
    <w:rsid w:val="00D16DE9"/>
    <w:rsid w:val="00D16E7C"/>
    <w:rsid w:val="00D16FEB"/>
    <w:rsid w:val="00D178AD"/>
    <w:rsid w:val="00D17AD7"/>
    <w:rsid w:val="00D17BC6"/>
    <w:rsid w:val="00D17C91"/>
    <w:rsid w:val="00D20025"/>
    <w:rsid w:val="00D20238"/>
    <w:rsid w:val="00D203C9"/>
    <w:rsid w:val="00D20661"/>
    <w:rsid w:val="00D207FE"/>
    <w:rsid w:val="00D20AE6"/>
    <w:rsid w:val="00D21531"/>
    <w:rsid w:val="00D21621"/>
    <w:rsid w:val="00D220FD"/>
    <w:rsid w:val="00D223BE"/>
    <w:rsid w:val="00D22AD6"/>
    <w:rsid w:val="00D22B99"/>
    <w:rsid w:val="00D22F9B"/>
    <w:rsid w:val="00D2365E"/>
    <w:rsid w:val="00D23C10"/>
    <w:rsid w:val="00D24055"/>
    <w:rsid w:val="00D244F3"/>
    <w:rsid w:val="00D2454F"/>
    <w:rsid w:val="00D24F74"/>
    <w:rsid w:val="00D2507E"/>
    <w:rsid w:val="00D251DA"/>
    <w:rsid w:val="00D2568D"/>
    <w:rsid w:val="00D25860"/>
    <w:rsid w:val="00D25A60"/>
    <w:rsid w:val="00D26215"/>
    <w:rsid w:val="00D2655A"/>
    <w:rsid w:val="00D267DB"/>
    <w:rsid w:val="00D268A6"/>
    <w:rsid w:val="00D2734D"/>
    <w:rsid w:val="00D276DE"/>
    <w:rsid w:val="00D2799E"/>
    <w:rsid w:val="00D302D0"/>
    <w:rsid w:val="00D30741"/>
    <w:rsid w:val="00D30B47"/>
    <w:rsid w:val="00D30CEA"/>
    <w:rsid w:val="00D30E0A"/>
    <w:rsid w:val="00D313A7"/>
    <w:rsid w:val="00D313FF"/>
    <w:rsid w:val="00D31466"/>
    <w:rsid w:val="00D31496"/>
    <w:rsid w:val="00D316DC"/>
    <w:rsid w:val="00D321E7"/>
    <w:rsid w:val="00D32B7D"/>
    <w:rsid w:val="00D32E88"/>
    <w:rsid w:val="00D32F39"/>
    <w:rsid w:val="00D334BB"/>
    <w:rsid w:val="00D33F69"/>
    <w:rsid w:val="00D33FA9"/>
    <w:rsid w:val="00D340A5"/>
    <w:rsid w:val="00D34167"/>
    <w:rsid w:val="00D34270"/>
    <w:rsid w:val="00D344D4"/>
    <w:rsid w:val="00D344FE"/>
    <w:rsid w:val="00D345DE"/>
    <w:rsid w:val="00D34603"/>
    <w:rsid w:val="00D34B2A"/>
    <w:rsid w:val="00D34B97"/>
    <w:rsid w:val="00D34CD0"/>
    <w:rsid w:val="00D34D14"/>
    <w:rsid w:val="00D3548A"/>
    <w:rsid w:val="00D35D45"/>
    <w:rsid w:val="00D360A2"/>
    <w:rsid w:val="00D364EC"/>
    <w:rsid w:val="00D36811"/>
    <w:rsid w:val="00D369B4"/>
    <w:rsid w:val="00D36B29"/>
    <w:rsid w:val="00D36C29"/>
    <w:rsid w:val="00D36D29"/>
    <w:rsid w:val="00D36F65"/>
    <w:rsid w:val="00D37233"/>
    <w:rsid w:val="00D37275"/>
    <w:rsid w:val="00D372E1"/>
    <w:rsid w:val="00D37A95"/>
    <w:rsid w:val="00D4007F"/>
    <w:rsid w:val="00D40806"/>
    <w:rsid w:val="00D40D14"/>
    <w:rsid w:val="00D40ED8"/>
    <w:rsid w:val="00D40F67"/>
    <w:rsid w:val="00D4139F"/>
    <w:rsid w:val="00D41508"/>
    <w:rsid w:val="00D417DA"/>
    <w:rsid w:val="00D41B93"/>
    <w:rsid w:val="00D41BB8"/>
    <w:rsid w:val="00D41DF7"/>
    <w:rsid w:val="00D41F6D"/>
    <w:rsid w:val="00D4214A"/>
    <w:rsid w:val="00D42AA6"/>
    <w:rsid w:val="00D42FD8"/>
    <w:rsid w:val="00D4329C"/>
    <w:rsid w:val="00D43505"/>
    <w:rsid w:val="00D43642"/>
    <w:rsid w:val="00D437DC"/>
    <w:rsid w:val="00D43B2A"/>
    <w:rsid w:val="00D43BF1"/>
    <w:rsid w:val="00D43C9E"/>
    <w:rsid w:val="00D43D5F"/>
    <w:rsid w:val="00D43DE0"/>
    <w:rsid w:val="00D43F2F"/>
    <w:rsid w:val="00D44370"/>
    <w:rsid w:val="00D44C7B"/>
    <w:rsid w:val="00D44CAD"/>
    <w:rsid w:val="00D4516F"/>
    <w:rsid w:val="00D455A3"/>
    <w:rsid w:val="00D458AD"/>
    <w:rsid w:val="00D45AC2"/>
    <w:rsid w:val="00D45D8E"/>
    <w:rsid w:val="00D4601C"/>
    <w:rsid w:val="00D4633F"/>
    <w:rsid w:val="00D4654B"/>
    <w:rsid w:val="00D46BBF"/>
    <w:rsid w:val="00D46C43"/>
    <w:rsid w:val="00D46D08"/>
    <w:rsid w:val="00D46F6F"/>
    <w:rsid w:val="00D471B4"/>
    <w:rsid w:val="00D47729"/>
    <w:rsid w:val="00D478C9"/>
    <w:rsid w:val="00D50135"/>
    <w:rsid w:val="00D502B7"/>
    <w:rsid w:val="00D505C6"/>
    <w:rsid w:val="00D50710"/>
    <w:rsid w:val="00D50CC5"/>
    <w:rsid w:val="00D50EBF"/>
    <w:rsid w:val="00D50F07"/>
    <w:rsid w:val="00D513B6"/>
    <w:rsid w:val="00D5175B"/>
    <w:rsid w:val="00D51A02"/>
    <w:rsid w:val="00D51CF0"/>
    <w:rsid w:val="00D51EDA"/>
    <w:rsid w:val="00D52133"/>
    <w:rsid w:val="00D52580"/>
    <w:rsid w:val="00D5271B"/>
    <w:rsid w:val="00D52FD8"/>
    <w:rsid w:val="00D5336E"/>
    <w:rsid w:val="00D535AE"/>
    <w:rsid w:val="00D53612"/>
    <w:rsid w:val="00D53C24"/>
    <w:rsid w:val="00D53C32"/>
    <w:rsid w:val="00D54105"/>
    <w:rsid w:val="00D54832"/>
    <w:rsid w:val="00D54C45"/>
    <w:rsid w:val="00D54EF1"/>
    <w:rsid w:val="00D551D5"/>
    <w:rsid w:val="00D55241"/>
    <w:rsid w:val="00D55249"/>
    <w:rsid w:val="00D558CC"/>
    <w:rsid w:val="00D55950"/>
    <w:rsid w:val="00D55BF4"/>
    <w:rsid w:val="00D55D15"/>
    <w:rsid w:val="00D56540"/>
    <w:rsid w:val="00D5660D"/>
    <w:rsid w:val="00D56815"/>
    <w:rsid w:val="00D56B0D"/>
    <w:rsid w:val="00D56D61"/>
    <w:rsid w:val="00D56E64"/>
    <w:rsid w:val="00D57F26"/>
    <w:rsid w:val="00D60144"/>
    <w:rsid w:val="00D60283"/>
    <w:rsid w:val="00D605F1"/>
    <w:rsid w:val="00D60892"/>
    <w:rsid w:val="00D608EC"/>
    <w:rsid w:val="00D60B62"/>
    <w:rsid w:val="00D61010"/>
    <w:rsid w:val="00D61136"/>
    <w:rsid w:val="00D61860"/>
    <w:rsid w:val="00D62378"/>
    <w:rsid w:val="00D62754"/>
    <w:rsid w:val="00D62D04"/>
    <w:rsid w:val="00D62D0B"/>
    <w:rsid w:val="00D62F65"/>
    <w:rsid w:val="00D6307B"/>
    <w:rsid w:val="00D632F6"/>
    <w:rsid w:val="00D6345D"/>
    <w:rsid w:val="00D63A76"/>
    <w:rsid w:val="00D63B16"/>
    <w:rsid w:val="00D64186"/>
    <w:rsid w:val="00D641A7"/>
    <w:rsid w:val="00D643C9"/>
    <w:rsid w:val="00D64849"/>
    <w:rsid w:val="00D650F6"/>
    <w:rsid w:val="00D65164"/>
    <w:rsid w:val="00D655E5"/>
    <w:rsid w:val="00D659A0"/>
    <w:rsid w:val="00D65AAC"/>
    <w:rsid w:val="00D65AD8"/>
    <w:rsid w:val="00D65DD9"/>
    <w:rsid w:val="00D6631A"/>
    <w:rsid w:val="00D66493"/>
    <w:rsid w:val="00D664B0"/>
    <w:rsid w:val="00D66581"/>
    <w:rsid w:val="00D6695F"/>
    <w:rsid w:val="00D66AF4"/>
    <w:rsid w:val="00D67161"/>
    <w:rsid w:val="00D67257"/>
    <w:rsid w:val="00D67542"/>
    <w:rsid w:val="00D67659"/>
    <w:rsid w:val="00D678A3"/>
    <w:rsid w:val="00D67B4F"/>
    <w:rsid w:val="00D701D3"/>
    <w:rsid w:val="00D70217"/>
    <w:rsid w:val="00D70225"/>
    <w:rsid w:val="00D7098B"/>
    <w:rsid w:val="00D70A9F"/>
    <w:rsid w:val="00D70B4E"/>
    <w:rsid w:val="00D71293"/>
    <w:rsid w:val="00D7165D"/>
    <w:rsid w:val="00D71710"/>
    <w:rsid w:val="00D71A88"/>
    <w:rsid w:val="00D71B8A"/>
    <w:rsid w:val="00D71DC4"/>
    <w:rsid w:val="00D721C9"/>
    <w:rsid w:val="00D726F1"/>
    <w:rsid w:val="00D72EC5"/>
    <w:rsid w:val="00D731D0"/>
    <w:rsid w:val="00D73219"/>
    <w:rsid w:val="00D7325B"/>
    <w:rsid w:val="00D73399"/>
    <w:rsid w:val="00D7350A"/>
    <w:rsid w:val="00D73AFC"/>
    <w:rsid w:val="00D73C24"/>
    <w:rsid w:val="00D7409D"/>
    <w:rsid w:val="00D74362"/>
    <w:rsid w:val="00D7456F"/>
    <w:rsid w:val="00D7481F"/>
    <w:rsid w:val="00D74D85"/>
    <w:rsid w:val="00D74DDE"/>
    <w:rsid w:val="00D75032"/>
    <w:rsid w:val="00D7503B"/>
    <w:rsid w:val="00D75308"/>
    <w:rsid w:val="00D76041"/>
    <w:rsid w:val="00D76294"/>
    <w:rsid w:val="00D768FA"/>
    <w:rsid w:val="00D76EA7"/>
    <w:rsid w:val="00D76F07"/>
    <w:rsid w:val="00D770AF"/>
    <w:rsid w:val="00D77145"/>
    <w:rsid w:val="00D7736E"/>
    <w:rsid w:val="00D7767A"/>
    <w:rsid w:val="00D77AE6"/>
    <w:rsid w:val="00D77BE8"/>
    <w:rsid w:val="00D77E48"/>
    <w:rsid w:val="00D8008F"/>
    <w:rsid w:val="00D800C4"/>
    <w:rsid w:val="00D80651"/>
    <w:rsid w:val="00D80947"/>
    <w:rsid w:val="00D8097F"/>
    <w:rsid w:val="00D809A2"/>
    <w:rsid w:val="00D80C9B"/>
    <w:rsid w:val="00D80DE6"/>
    <w:rsid w:val="00D810E4"/>
    <w:rsid w:val="00D81237"/>
    <w:rsid w:val="00D814B8"/>
    <w:rsid w:val="00D816E0"/>
    <w:rsid w:val="00D819EB"/>
    <w:rsid w:val="00D81AD0"/>
    <w:rsid w:val="00D81CE6"/>
    <w:rsid w:val="00D81E32"/>
    <w:rsid w:val="00D82153"/>
    <w:rsid w:val="00D825D0"/>
    <w:rsid w:val="00D825DE"/>
    <w:rsid w:val="00D8270A"/>
    <w:rsid w:val="00D827B7"/>
    <w:rsid w:val="00D82835"/>
    <w:rsid w:val="00D82BE8"/>
    <w:rsid w:val="00D82D15"/>
    <w:rsid w:val="00D82D72"/>
    <w:rsid w:val="00D83002"/>
    <w:rsid w:val="00D8361A"/>
    <w:rsid w:val="00D83B78"/>
    <w:rsid w:val="00D83C33"/>
    <w:rsid w:val="00D83E77"/>
    <w:rsid w:val="00D84234"/>
    <w:rsid w:val="00D842E3"/>
    <w:rsid w:val="00D843A5"/>
    <w:rsid w:val="00D8453E"/>
    <w:rsid w:val="00D847E5"/>
    <w:rsid w:val="00D847FF"/>
    <w:rsid w:val="00D84AA9"/>
    <w:rsid w:val="00D8532E"/>
    <w:rsid w:val="00D853A9"/>
    <w:rsid w:val="00D8552F"/>
    <w:rsid w:val="00D8562E"/>
    <w:rsid w:val="00D85780"/>
    <w:rsid w:val="00D85B20"/>
    <w:rsid w:val="00D85C88"/>
    <w:rsid w:val="00D85ED5"/>
    <w:rsid w:val="00D86063"/>
    <w:rsid w:val="00D860F5"/>
    <w:rsid w:val="00D86141"/>
    <w:rsid w:val="00D86418"/>
    <w:rsid w:val="00D86565"/>
    <w:rsid w:val="00D86B69"/>
    <w:rsid w:val="00D86D88"/>
    <w:rsid w:val="00D86ED9"/>
    <w:rsid w:val="00D86FC4"/>
    <w:rsid w:val="00D8726C"/>
    <w:rsid w:val="00D87565"/>
    <w:rsid w:val="00D8763F"/>
    <w:rsid w:val="00D87681"/>
    <w:rsid w:val="00D87BBF"/>
    <w:rsid w:val="00D87F3A"/>
    <w:rsid w:val="00D90230"/>
    <w:rsid w:val="00D904B6"/>
    <w:rsid w:val="00D90BC3"/>
    <w:rsid w:val="00D90E6B"/>
    <w:rsid w:val="00D90F33"/>
    <w:rsid w:val="00D90F80"/>
    <w:rsid w:val="00D91103"/>
    <w:rsid w:val="00D9166F"/>
    <w:rsid w:val="00D91F7A"/>
    <w:rsid w:val="00D9224B"/>
    <w:rsid w:val="00D924C4"/>
    <w:rsid w:val="00D925B8"/>
    <w:rsid w:val="00D92659"/>
    <w:rsid w:val="00D92674"/>
    <w:rsid w:val="00D92C28"/>
    <w:rsid w:val="00D92DF8"/>
    <w:rsid w:val="00D937B9"/>
    <w:rsid w:val="00D938DB"/>
    <w:rsid w:val="00D93AAD"/>
    <w:rsid w:val="00D93B37"/>
    <w:rsid w:val="00D93F0C"/>
    <w:rsid w:val="00D93FB5"/>
    <w:rsid w:val="00D941D7"/>
    <w:rsid w:val="00D942B3"/>
    <w:rsid w:val="00D9474F"/>
    <w:rsid w:val="00D94A9E"/>
    <w:rsid w:val="00D94E00"/>
    <w:rsid w:val="00D94EC5"/>
    <w:rsid w:val="00D952F1"/>
    <w:rsid w:val="00D953E6"/>
    <w:rsid w:val="00D953FA"/>
    <w:rsid w:val="00D954D2"/>
    <w:rsid w:val="00D956E1"/>
    <w:rsid w:val="00D958AE"/>
    <w:rsid w:val="00D959C3"/>
    <w:rsid w:val="00D95BD3"/>
    <w:rsid w:val="00D9634C"/>
    <w:rsid w:val="00D964FE"/>
    <w:rsid w:val="00D96801"/>
    <w:rsid w:val="00D96D1E"/>
    <w:rsid w:val="00D96EBC"/>
    <w:rsid w:val="00D9778C"/>
    <w:rsid w:val="00D979B9"/>
    <w:rsid w:val="00D97F9E"/>
    <w:rsid w:val="00DA03DD"/>
    <w:rsid w:val="00DA060C"/>
    <w:rsid w:val="00DA069A"/>
    <w:rsid w:val="00DA0783"/>
    <w:rsid w:val="00DA09CA"/>
    <w:rsid w:val="00DA0FD5"/>
    <w:rsid w:val="00DA142F"/>
    <w:rsid w:val="00DA1437"/>
    <w:rsid w:val="00DA1B6C"/>
    <w:rsid w:val="00DA1D3B"/>
    <w:rsid w:val="00DA1EEF"/>
    <w:rsid w:val="00DA209B"/>
    <w:rsid w:val="00DA214D"/>
    <w:rsid w:val="00DA224C"/>
    <w:rsid w:val="00DA2255"/>
    <w:rsid w:val="00DA22CD"/>
    <w:rsid w:val="00DA243B"/>
    <w:rsid w:val="00DA25CC"/>
    <w:rsid w:val="00DA29E7"/>
    <w:rsid w:val="00DA2A16"/>
    <w:rsid w:val="00DA2A68"/>
    <w:rsid w:val="00DA2EA6"/>
    <w:rsid w:val="00DA38ED"/>
    <w:rsid w:val="00DA39CC"/>
    <w:rsid w:val="00DA3EA9"/>
    <w:rsid w:val="00DA4A5E"/>
    <w:rsid w:val="00DA5022"/>
    <w:rsid w:val="00DA509E"/>
    <w:rsid w:val="00DA53F4"/>
    <w:rsid w:val="00DA5451"/>
    <w:rsid w:val="00DA5544"/>
    <w:rsid w:val="00DA579C"/>
    <w:rsid w:val="00DA57F8"/>
    <w:rsid w:val="00DA5E06"/>
    <w:rsid w:val="00DA5E16"/>
    <w:rsid w:val="00DA5EE2"/>
    <w:rsid w:val="00DA5EE7"/>
    <w:rsid w:val="00DA5FF5"/>
    <w:rsid w:val="00DA6027"/>
    <w:rsid w:val="00DA616D"/>
    <w:rsid w:val="00DA68E1"/>
    <w:rsid w:val="00DA6A0D"/>
    <w:rsid w:val="00DA6BCC"/>
    <w:rsid w:val="00DA6CAF"/>
    <w:rsid w:val="00DA6E94"/>
    <w:rsid w:val="00DA708F"/>
    <w:rsid w:val="00DA7230"/>
    <w:rsid w:val="00DA7752"/>
    <w:rsid w:val="00DA794A"/>
    <w:rsid w:val="00DA7BA9"/>
    <w:rsid w:val="00DA7D6A"/>
    <w:rsid w:val="00DA7DCB"/>
    <w:rsid w:val="00DA7E60"/>
    <w:rsid w:val="00DA7FD0"/>
    <w:rsid w:val="00DB0317"/>
    <w:rsid w:val="00DB0395"/>
    <w:rsid w:val="00DB051C"/>
    <w:rsid w:val="00DB0736"/>
    <w:rsid w:val="00DB0853"/>
    <w:rsid w:val="00DB09A2"/>
    <w:rsid w:val="00DB0BC8"/>
    <w:rsid w:val="00DB0D6C"/>
    <w:rsid w:val="00DB1125"/>
    <w:rsid w:val="00DB1145"/>
    <w:rsid w:val="00DB172C"/>
    <w:rsid w:val="00DB1996"/>
    <w:rsid w:val="00DB1D0B"/>
    <w:rsid w:val="00DB1D16"/>
    <w:rsid w:val="00DB1E7B"/>
    <w:rsid w:val="00DB1E8A"/>
    <w:rsid w:val="00DB21B1"/>
    <w:rsid w:val="00DB23B7"/>
    <w:rsid w:val="00DB2745"/>
    <w:rsid w:val="00DB27B2"/>
    <w:rsid w:val="00DB2973"/>
    <w:rsid w:val="00DB32A0"/>
    <w:rsid w:val="00DB3564"/>
    <w:rsid w:val="00DB3E2D"/>
    <w:rsid w:val="00DB4103"/>
    <w:rsid w:val="00DB4668"/>
    <w:rsid w:val="00DB4A05"/>
    <w:rsid w:val="00DB4B78"/>
    <w:rsid w:val="00DB4D15"/>
    <w:rsid w:val="00DB5095"/>
    <w:rsid w:val="00DB5234"/>
    <w:rsid w:val="00DB5756"/>
    <w:rsid w:val="00DB5A71"/>
    <w:rsid w:val="00DB5BAB"/>
    <w:rsid w:val="00DB60DC"/>
    <w:rsid w:val="00DB6219"/>
    <w:rsid w:val="00DB6311"/>
    <w:rsid w:val="00DB6413"/>
    <w:rsid w:val="00DB666E"/>
    <w:rsid w:val="00DB67F5"/>
    <w:rsid w:val="00DB6CCF"/>
    <w:rsid w:val="00DB6D70"/>
    <w:rsid w:val="00DB7478"/>
    <w:rsid w:val="00DB756F"/>
    <w:rsid w:val="00DB7635"/>
    <w:rsid w:val="00DB7695"/>
    <w:rsid w:val="00DB7B90"/>
    <w:rsid w:val="00DB7D34"/>
    <w:rsid w:val="00DC008D"/>
    <w:rsid w:val="00DC02D7"/>
    <w:rsid w:val="00DC03C1"/>
    <w:rsid w:val="00DC050A"/>
    <w:rsid w:val="00DC0513"/>
    <w:rsid w:val="00DC0E0A"/>
    <w:rsid w:val="00DC12B7"/>
    <w:rsid w:val="00DC162C"/>
    <w:rsid w:val="00DC179C"/>
    <w:rsid w:val="00DC195B"/>
    <w:rsid w:val="00DC1D84"/>
    <w:rsid w:val="00DC21FF"/>
    <w:rsid w:val="00DC2684"/>
    <w:rsid w:val="00DC2954"/>
    <w:rsid w:val="00DC2A66"/>
    <w:rsid w:val="00DC2BB5"/>
    <w:rsid w:val="00DC2DAB"/>
    <w:rsid w:val="00DC2FDF"/>
    <w:rsid w:val="00DC3021"/>
    <w:rsid w:val="00DC332B"/>
    <w:rsid w:val="00DC348C"/>
    <w:rsid w:val="00DC3754"/>
    <w:rsid w:val="00DC3BB8"/>
    <w:rsid w:val="00DC3F08"/>
    <w:rsid w:val="00DC4284"/>
    <w:rsid w:val="00DC48B2"/>
    <w:rsid w:val="00DC49FD"/>
    <w:rsid w:val="00DC4ABB"/>
    <w:rsid w:val="00DC4B7C"/>
    <w:rsid w:val="00DC4E0F"/>
    <w:rsid w:val="00DC4FDC"/>
    <w:rsid w:val="00DC5027"/>
    <w:rsid w:val="00DC5292"/>
    <w:rsid w:val="00DC5945"/>
    <w:rsid w:val="00DC5A3F"/>
    <w:rsid w:val="00DC5A69"/>
    <w:rsid w:val="00DC5D62"/>
    <w:rsid w:val="00DC6405"/>
    <w:rsid w:val="00DC64F3"/>
    <w:rsid w:val="00DC68FD"/>
    <w:rsid w:val="00DC69BA"/>
    <w:rsid w:val="00DC69F9"/>
    <w:rsid w:val="00DC6A6C"/>
    <w:rsid w:val="00DC6A6F"/>
    <w:rsid w:val="00DC6A7E"/>
    <w:rsid w:val="00DC6B7C"/>
    <w:rsid w:val="00DC70E5"/>
    <w:rsid w:val="00DC76F7"/>
    <w:rsid w:val="00DC76FE"/>
    <w:rsid w:val="00DC7A21"/>
    <w:rsid w:val="00DD06C1"/>
    <w:rsid w:val="00DD0A36"/>
    <w:rsid w:val="00DD0DF1"/>
    <w:rsid w:val="00DD12C2"/>
    <w:rsid w:val="00DD1396"/>
    <w:rsid w:val="00DD13E5"/>
    <w:rsid w:val="00DD15C4"/>
    <w:rsid w:val="00DD23C7"/>
    <w:rsid w:val="00DD2547"/>
    <w:rsid w:val="00DD259C"/>
    <w:rsid w:val="00DD2943"/>
    <w:rsid w:val="00DD2A13"/>
    <w:rsid w:val="00DD2CF9"/>
    <w:rsid w:val="00DD2DFF"/>
    <w:rsid w:val="00DD2E0B"/>
    <w:rsid w:val="00DD32BC"/>
    <w:rsid w:val="00DD3DF5"/>
    <w:rsid w:val="00DD417F"/>
    <w:rsid w:val="00DD41CD"/>
    <w:rsid w:val="00DD4334"/>
    <w:rsid w:val="00DD4361"/>
    <w:rsid w:val="00DD44C1"/>
    <w:rsid w:val="00DD4661"/>
    <w:rsid w:val="00DD4927"/>
    <w:rsid w:val="00DD4D9D"/>
    <w:rsid w:val="00DD55E5"/>
    <w:rsid w:val="00DD5739"/>
    <w:rsid w:val="00DD5743"/>
    <w:rsid w:val="00DD57AB"/>
    <w:rsid w:val="00DD5B1A"/>
    <w:rsid w:val="00DD5CD0"/>
    <w:rsid w:val="00DD689C"/>
    <w:rsid w:val="00DD6924"/>
    <w:rsid w:val="00DD6B38"/>
    <w:rsid w:val="00DD7433"/>
    <w:rsid w:val="00DD7544"/>
    <w:rsid w:val="00DD75C3"/>
    <w:rsid w:val="00DD77AA"/>
    <w:rsid w:val="00DD786A"/>
    <w:rsid w:val="00DD7A37"/>
    <w:rsid w:val="00DD7BD3"/>
    <w:rsid w:val="00DD7C83"/>
    <w:rsid w:val="00DE095D"/>
    <w:rsid w:val="00DE11E2"/>
    <w:rsid w:val="00DE122B"/>
    <w:rsid w:val="00DE12D0"/>
    <w:rsid w:val="00DE12EE"/>
    <w:rsid w:val="00DE13F7"/>
    <w:rsid w:val="00DE162F"/>
    <w:rsid w:val="00DE1E9C"/>
    <w:rsid w:val="00DE2300"/>
    <w:rsid w:val="00DE2510"/>
    <w:rsid w:val="00DE2513"/>
    <w:rsid w:val="00DE29D0"/>
    <w:rsid w:val="00DE2A3D"/>
    <w:rsid w:val="00DE33D3"/>
    <w:rsid w:val="00DE3653"/>
    <w:rsid w:val="00DE38AA"/>
    <w:rsid w:val="00DE3BE5"/>
    <w:rsid w:val="00DE3E95"/>
    <w:rsid w:val="00DE42CE"/>
    <w:rsid w:val="00DE4610"/>
    <w:rsid w:val="00DE4ADF"/>
    <w:rsid w:val="00DE4FB2"/>
    <w:rsid w:val="00DE4FB6"/>
    <w:rsid w:val="00DE51DB"/>
    <w:rsid w:val="00DE5305"/>
    <w:rsid w:val="00DE58AA"/>
    <w:rsid w:val="00DE596A"/>
    <w:rsid w:val="00DE5C7C"/>
    <w:rsid w:val="00DE5C89"/>
    <w:rsid w:val="00DE5E0A"/>
    <w:rsid w:val="00DE5E3B"/>
    <w:rsid w:val="00DE5FD5"/>
    <w:rsid w:val="00DE62AB"/>
    <w:rsid w:val="00DE63AA"/>
    <w:rsid w:val="00DE6498"/>
    <w:rsid w:val="00DE70F3"/>
    <w:rsid w:val="00DE7104"/>
    <w:rsid w:val="00DE7357"/>
    <w:rsid w:val="00DE74FC"/>
    <w:rsid w:val="00DE75A0"/>
    <w:rsid w:val="00DE75FE"/>
    <w:rsid w:val="00DE7678"/>
    <w:rsid w:val="00DE7B14"/>
    <w:rsid w:val="00DE7B72"/>
    <w:rsid w:val="00DE7D5F"/>
    <w:rsid w:val="00DE7E36"/>
    <w:rsid w:val="00DF03AC"/>
    <w:rsid w:val="00DF0568"/>
    <w:rsid w:val="00DF086D"/>
    <w:rsid w:val="00DF0BD5"/>
    <w:rsid w:val="00DF0CB0"/>
    <w:rsid w:val="00DF109C"/>
    <w:rsid w:val="00DF10E0"/>
    <w:rsid w:val="00DF1348"/>
    <w:rsid w:val="00DF150E"/>
    <w:rsid w:val="00DF1985"/>
    <w:rsid w:val="00DF1CC0"/>
    <w:rsid w:val="00DF2260"/>
    <w:rsid w:val="00DF22EB"/>
    <w:rsid w:val="00DF264B"/>
    <w:rsid w:val="00DF2738"/>
    <w:rsid w:val="00DF2B3F"/>
    <w:rsid w:val="00DF2DBB"/>
    <w:rsid w:val="00DF2F89"/>
    <w:rsid w:val="00DF3327"/>
    <w:rsid w:val="00DF3658"/>
    <w:rsid w:val="00DF3C0E"/>
    <w:rsid w:val="00DF4344"/>
    <w:rsid w:val="00DF4595"/>
    <w:rsid w:val="00DF4971"/>
    <w:rsid w:val="00DF4B45"/>
    <w:rsid w:val="00DF4E0C"/>
    <w:rsid w:val="00DF5070"/>
    <w:rsid w:val="00DF514D"/>
    <w:rsid w:val="00DF52E2"/>
    <w:rsid w:val="00DF58BA"/>
    <w:rsid w:val="00DF5D1D"/>
    <w:rsid w:val="00DF6079"/>
    <w:rsid w:val="00DF610B"/>
    <w:rsid w:val="00DF62A6"/>
    <w:rsid w:val="00DF6439"/>
    <w:rsid w:val="00DF64CA"/>
    <w:rsid w:val="00DF671F"/>
    <w:rsid w:val="00DF6823"/>
    <w:rsid w:val="00DF695B"/>
    <w:rsid w:val="00DF6FFF"/>
    <w:rsid w:val="00DF7068"/>
    <w:rsid w:val="00DF7258"/>
    <w:rsid w:val="00DF725B"/>
    <w:rsid w:val="00DF72A2"/>
    <w:rsid w:val="00DF7939"/>
    <w:rsid w:val="00DF7CCB"/>
    <w:rsid w:val="00E0008F"/>
    <w:rsid w:val="00E000EE"/>
    <w:rsid w:val="00E008C5"/>
    <w:rsid w:val="00E00C69"/>
    <w:rsid w:val="00E00EEC"/>
    <w:rsid w:val="00E01069"/>
    <w:rsid w:val="00E010D6"/>
    <w:rsid w:val="00E0116F"/>
    <w:rsid w:val="00E01716"/>
    <w:rsid w:val="00E02614"/>
    <w:rsid w:val="00E02A43"/>
    <w:rsid w:val="00E02AFD"/>
    <w:rsid w:val="00E02D03"/>
    <w:rsid w:val="00E02EFD"/>
    <w:rsid w:val="00E030DE"/>
    <w:rsid w:val="00E03259"/>
    <w:rsid w:val="00E03264"/>
    <w:rsid w:val="00E03387"/>
    <w:rsid w:val="00E034DA"/>
    <w:rsid w:val="00E03567"/>
    <w:rsid w:val="00E03D4D"/>
    <w:rsid w:val="00E03DA1"/>
    <w:rsid w:val="00E045B0"/>
    <w:rsid w:val="00E0465A"/>
    <w:rsid w:val="00E049CE"/>
    <w:rsid w:val="00E04A0C"/>
    <w:rsid w:val="00E04B8C"/>
    <w:rsid w:val="00E04C62"/>
    <w:rsid w:val="00E04D0E"/>
    <w:rsid w:val="00E04F05"/>
    <w:rsid w:val="00E0507E"/>
    <w:rsid w:val="00E0529A"/>
    <w:rsid w:val="00E05473"/>
    <w:rsid w:val="00E0547B"/>
    <w:rsid w:val="00E054B8"/>
    <w:rsid w:val="00E055C6"/>
    <w:rsid w:val="00E05A94"/>
    <w:rsid w:val="00E05AAA"/>
    <w:rsid w:val="00E05B4A"/>
    <w:rsid w:val="00E05F57"/>
    <w:rsid w:val="00E06204"/>
    <w:rsid w:val="00E0670C"/>
    <w:rsid w:val="00E06E50"/>
    <w:rsid w:val="00E07275"/>
    <w:rsid w:val="00E07A23"/>
    <w:rsid w:val="00E07DCD"/>
    <w:rsid w:val="00E07F85"/>
    <w:rsid w:val="00E10017"/>
    <w:rsid w:val="00E105A3"/>
    <w:rsid w:val="00E1063A"/>
    <w:rsid w:val="00E10728"/>
    <w:rsid w:val="00E108DD"/>
    <w:rsid w:val="00E10912"/>
    <w:rsid w:val="00E10B27"/>
    <w:rsid w:val="00E10EDF"/>
    <w:rsid w:val="00E10EFD"/>
    <w:rsid w:val="00E11097"/>
    <w:rsid w:val="00E112DF"/>
    <w:rsid w:val="00E1155C"/>
    <w:rsid w:val="00E115E9"/>
    <w:rsid w:val="00E119CD"/>
    <w:rsid w:val="00E11BAE"/>
    <w:rsid w:val="00E11C3B"/>
    <w:rsid w:val="00E11E84"/>
    <w:rsid w:val="00E11F11"/>
    <w:rsid w:val="00E12036"/>
    <w:rsid w:val="00E121CA"/>
    <w:rsid w:val="00E125E4"/>
    <w:rsid w:val="00E12E86"/>
    <w:rsid w:val="00E12F99"/>
    <w:rsid w:val="00E1326C"/>
    <w:rsid w:val="00E135DD"/>
    <w:rsid w:val="00E13955"/>
    <w:rsid w:val="00E13ABF"/>
    <w:rsid w:val="00E13AD3"/>
    <w:rsid w:val="00E13C32"/>
    <w:rsid w:val="00E13D97"/>
    <w:rsid w:val="00E13E15"/>
    <w:rsid w:val="00E13F85"/>
    <w:rsid w:val="00E14548"/>
    <w:rsid w:val="00E145BE"/>
    <w:rsid w:val="00E14639"/>
    <w:rsid w:val="00E14760"/>
    <w:rsid w:val="00E14805"/>
    <w:rsid w:val="00E14988"/>
    <w:rsid w:val="00E149CE"/>
    <w:rsid w:val="00E15A75"/>
    <w:rsid w:val="00E15A76"/>
    <w:rsid w:val="00E1603A"/>
    <w:rsid w:val="00E16217"/>
    <w:rsid w:val="00E16366"/>
    <w:rsid w:val="00E16380"/>
    <w:rsid w:val="00E16556"/>
    <w:rsid w:val="00E16676"/>
    <w:rsid w:val="00E16769"/>
    <w:rsid w:val="00E16B94"/>
    <w:rsid w:val="00E16BD3"/>
    <w:rsid w:val="00E170E9"/>
    <w:rsid w:val="00E17399"/>
    <w:rsid w:val="00E174FD"/>
    <w:rsid w:val="00E17504"/>
    <w:rsid w:val="00E175E2"/>
    <w:rsid w:val="00E17640"/>
    <w:rsid w:val="00E20124"/>
    <w:rsid w:val="00E20186"/>
    <w:rsid w:val="00E2054A"/>
    <w:rsid w:val="00E209BE"/>
    <w:rsid w:val="00E20EEE"/>
    <w:rsid w:val="00E2111C"/>
    <w:rsid w:val="00E212EA"/>
    <w:rsid w:val="00E218AF"/>
    <w:rsid w:val="00E219FA"/>
    <w:rsid w:val="00E21B5E"/>
    <w:rsid w:val="00E21C78"/>
    <w:rsid w:val="00E21E25"/>
    <w:rsid w:val="00E220FB"/>
    <w:rsid w:val="00E22189"/>
    <w:rsid w:val="00E2229E"/>
    <w:rsid w:val="00E226C0"/>
    <w:rsid w:val="00E22872"/>
    <w:rsid w:val="00E22875"/>
    <w:rsid w:val="00E228E2"/>
    <w:rsid w:val="00E2290C"/>
    <w:rsid w:val="00E22DB4"/>
    <w:rsid w:val="00E22FD9"/>
    <w:rsid w:val="00E230E7"/>
    <w:rsid w:val="00E2343B"/>
    <w:rsid w:val="00E23DE0"/>
    <w:rsid w:val="00E24726"/>
    <w:rsid w:val="00E2488A"/>
    <w:rsid w:val="00E2488D"/>
    <w:rsid w:val="00E24DE2"/>
    <w:rsid w:val="00E24E92"/>
    <w:rsid w:val="00E25316"/>
    <w:rsid w:val="00E2544E"/>
    <w:rsid w:val="00E25531"/>
    <w:rsid w:val="00E255E6"/>
    <w:rsid w:val="00E25849"/>
    <w:rsid w:val="00E25903"/>
    <w:rsid w:val="00E25CD4"/>
    <w:rsid w:val="00E25F2E"/>
    <w:rsid w:val="00E25FF2"/>
    <w:rsid w:val="00E264D2"/>
    <w:rsid w:val="00E26558"/>
    <w:rsid w:val="00E266FE"/>
    <w:rsid w:val="00E26BD7"/>
    <w:rsid w:val="00E26E73"/>
    <w:rsid w:val="00E271E5"/>
    <w:rsid w:val="00E27668"/>
    <w:rsid w:val="00E27794"/>
    <w:rsid w:val="00E2787D"/>
    <w:rsid w:val="00E27B70"/>
    <w:rsid w:val="00E27CB2"/>
    <w:rsid w:val="00E27D5A"/>
    <w:rsid w:val="00E27E6A"/>
    <w:rsid w:val="00E30C7D"/>
    <w:rsid w:val="00E30D75"/>
    <w:rsid w:val="00E31320"/>
    <w:rsid w:val="00E313F6"/>
    <w:rsid w:val="00E3150F"/>
    <w:rsid w:val="00E3163F"/>
    <w:rsid w:val="00E31843"/>
    <w:rsid w:val="00E31FDA"/>
    <w:rsid w:val="00E31FFA"/>
    <w:rsid w:val="00E32137"/>
    <w:rsid w:val="00E321B7"/>
    <w:rsid w:val="00E33098"/>
    <w:rsid w:val="00E330D0"/>
    <w:rsid w:val="00E33BBE"/>
    <w:rsid w:val="00E33C3C"/>
    <w:rsid w:val="00E33E47"/>
    <w:rsid w:val="00E34341"/>
    <w:rsid w:val="00E3460C"/>
    <w:rsid w:val="00E34840"/>
    <w:rsid w:val="00E349D1"/>
    <w:rsid w:val="00E34DA2"/>
    <w:rsid w:val="00E34E0A"/>
    <w:rsid w:val="00E34FEB"/>
    <w:rsid w:val="00E354BA"/>
    <w:rsid w:val="00E35634"/>
    <w:rsid w:val="00E3576F"/>
    <w:rsid w:val="00E35AC5"/>
    <w:rsid w:val="00E35AC9"/>
    <w:rsid w:val="00E35BF5"/>
    <w:rsid w:val="00E3668F"/>
    <w:rsid w:val="00E366F9"/>
    <w:rsid w:val="00E369BF"/>
    <w:rsid w:val="00E36BEF"/>
    <w:rsid w:val="00E36D7F"/>
    <w:rsid w:val="00E36F90"/>
    <w:rsid w:val="00E37240"/>
    <w:rsid w:val="00E37277"/>
    <w:rsid w:val="00E37A71"/>
    <w:rsid w:val="00E37B05"/>
    <w:rsid w:val="00E37D36"/>
    <w:rsid w:val="00E37E54"/>
    <w:rsid w:val="00E40637"/>
    <w:rsid w:val="00E407E1"/>
    <w:rsid w:val="00E409C6"/>
    <w:rsid w:val="00E40E46"/>
    <w:rsid w:val="00E41674"/>
    <w:rsid w:val="00E41E64"/>
    <w:rsid w:val="00E41F5A"/>
    <w:rsid w:val="00E4219E"/>
    <w:rsid w:val="00E42556"/>
    <w:rsid w:val="00E42AF9"/>
    <w:rsid w:val="00E43016"/>
    <w:rsid w:val="00E43220"/>
    <w:rsid w:val="00E4322E"/>
    <w:rsid w:val="00E4335A"/>
    <w:rsid w:val="00E43582"/>
    <w:rsid w:val="00E436FB"/>
    <w:rsid w:val="00E43722"/>
    <w:rsid w:val="00E43B47"/>
    <w:rsid w:val="00E43B70"/>
    <w:rsid w:val="00E43DED"/>
    <w:rsid w:val="00E44650"/>
    <w:rsid w:val="00E4474A"/>
    <w:rsid w:val="00E4485D"/>
    <w:rsid w:val="00E449CF"/>
    <w:rsid w:val="00E44BED"/>
    <w:rsid w:val="00E44E4B"/>
    <w:rsid w:val="00E451B7"/>
    <w:rsid w:val="00E452E4"/>
    <w:rsid w:val="00E4539B"/>
    <w:rsid w:val="00E4571F"/>
    <w:rsid w:val="00E45A17"/>
    <w:rsid w:val="00E45C73"/>
    <w:rsid w:val="00E46319"/>
    <w:rsid w:val="00E46381"/>
    <w:rsid w:val="00E4668C"/>
    <w:rsid w:val="00E46D89"/>
    <w:rsid w:val="00E46EA8"/>
    <w:rsid w:val="00E472D7"/>
    <w:rsid w:val="00E474DB"/>
    <w:rsid w:val="00E475D6"/>
    <w:rsid w:val="00E47868"/>
    <w:rsid w:val="00E47A7B"/>
    <w:rsid w:val="00E47D49"/>
    <w:rsid w:val="00E47D76"/>
    <w:rsid w:val="00E47DEF"/>
    <w:rsid w:val="00E47E4A"/>
    <w:rsid w:val="00E47E81"/>
    <w:rsid w:val="00E47EAA"/>
    <w:rsid w:val="00E50155"/>
    <w:rsid w:val="00E50190"/>
    <w:rsid w:val="00E501EA"/>
    <w:rsid w:val="00E50613"/>
    <w:rsid w:val="00E50684"/>
    <w:rsid w:val="00E51039"/>
    <w:rsid w:val="00E51354"/>
    <w:rsid w:val="00E5141F"/>
    <w:rsid w:val="00E51620"/>
    <w:rsid w:val="00E5174F"/>
    <w:rsid w:val="00E520A7"/>
    <w:rsid w:val="00E523FB"/>
    <w:rsid w:val="00E528DE"/>
    <w:rsid w:val="00E52B45"/>
    <w:rsid w:val="00E52CC0"/>
    <w:rsid w:val="00E52E78"/>
    <w:rsid w:val="00E5306E"/>
    <w:rsid w:val="00E5370C"/>
    <w:rsid w:val="00E53787"/>
    <w:rsid w:val="00E53BCF"/>
    <w:rsid w:val="00E53BF6"/>
    <w:rsid w:val="00E53F84"/>
    <w:rsid w:val="00E54030"/>
    <w:rsid w:val="00E540C8"/>
    <w:rsid w:val="00E548C6"/>
    <w:rsid w:val="00E54939"/>
    <w:rsid w:val="00E54C7D"/>
    <w:rsid w:val="00E55003"/>
    <w:rsid w:val="00E55008"/>
    <w:rsid w:val="00E55026"/>
    <w:rsid w:val="00E55157"/>
    <w:rsid w:val="00E55221"/>
    <w:rsid w:val="00E5541B"/>
    <w:rsid w:val="00E558C3"/>
    <w:rsid w:val="00E55B7D"/>
    <w:rsid w:val="00E56241"/>
    <w:rsid w:val="00E56329"/>
    <w:rsid w:val="00E56464"/>
    <w:rsid w:val="00E56613"/>
    <w:rsid w:val="00E566C7"/>
    <w:rsid w:val="00E56DCC"/>
    <w:rsid w:val="00E56F42"/>
    <w:rsid w:val="00E56FF1"/>
    <w:rsid w:val="00E572B8"/>
    <w:rsid w:val="00E57763"/>
    <w:rsid w:val="00E57887"/>
    <w:rsid w:val="00E60079"/>
    <w:rsid w:val="00E6036B"/>
    <w:rsid w:val="00E6096D"/>
    <w:rsid w:val="00E60A75"/>
    <w:rsid w:val="00E60D85"/>
    <w:rsid w:val="00E61780"/>
    <w:rsid w:val="00E61B76"/>
    <w:rsid w:val="00E61D1E"/>
    <w:rsid w:val="00E61DD4"/>
    <w:rsid w:val="00E6236F"/>
    <w:rsid w:val="00E62630"/>
    <w:rsid w:val="00E62AC8"/>
    <w:rsid w:val="00E62B18"/>
    <w:rsid w:val="00E62F01"/>
    <w:rsid w:val="00E6309A"/>
    <w:rsid w:val="00E634E1"/>
    <w:rsid w:val="00E63586"/>
    <w:rsid w:val="00E636D1"/>
    <w:rsid w:val="00E63A96"/>
    <w:rsid w:val="00E63B19"/>
    <w:rsid w:val="00E63CC7"/>
    <w:rsid w:val="00E63EA3"/>
    <w:rsid w:val="00E64189"/>
    <w:rsid w:val="00E64548"/>
    <w:rsid w:val="00E647EF"/>
    <w:rsid w:val="00E64915"/>
    <w:rsid w:val="00E64DCF"/>
    <w:rsid w:val="00E64F47"/>
    <w:rsid w:val="00E653E0"/>
    <w:rsid w:val="00E653F7"/>
    <w:rsid w:val="00E658F8"/>
    <w:rsid w:val="00E65EA5"/>
    <w:rsid w:val="00E65FCB"/>
    <w:rsid w:val="00E6602F"/>
    <w:rsid w:val="00E6603F"/>
    <w:rsid w:val="00E66167"/>
    <w:rsid w:val="00E66241"/>
    <w:rsid w:val="00E6625A"/>
    <w:rsid w:val="00E66317"/>
    <w:rsid w:val="00E667C1"/>
    <w:rsid w:val="00E66CA5"/>
    <w:rsid w:val="00E66D3B"/>
    <w:rsid w:val="00E6716F"/>
    <w:rsid w:val="00E6729A"/>
    <w:rsid w:val="00E67626"/>
    <w:rsid w:val="00E67855"/>
    <w:rsid w:val="00E67B01"/>
    <w:rsid w:val="00E67BBE"/>
    <w:rsid w:val="00E70682"/>
    <w:rsid w:val="00E706E1"/>
    <w:rsid w:val="00E707BD"/>
    <w:rsid w:val="00E708C0"/>
    <w:rsid w:val="00E71001"/>
    <w:rsid w:val="00E71061"/>
    <w:rsid w:val="00E714DD"/>
    <w:rsid w:val="00E7198F"/>
    <w:rsid w:val="00E71C48"/>
    <w:rsid w:val="00E71D98"/>
    <w:rsid w:val="00E72068"/>
    <w:rsid w:val="00E72301"/>
    <w:rsid w:val="00E72469"/>
    <w:rsid w:val="00E7274D"/>
    <w:rsid w:val="00E72A8C"/>
    <w:rsid w:val="00E72E00"/>
    <w:rsid w:val="00E7316B"/>
    <w:rsid w:val="00E732BE"/>
    <w:rsid w:val="00E744E8"/>
    <w:rsid w:val="00E746BB"/>
    <w:rsid w:val="00E74963"/>
    <w:rsid w:val="00E74D7F"/>
    <w:rsid w:val="00E74EE6"/>
    <w:rsid w:val="00E75089"/>
    <w:rsid w:val="00E75120"/>
    <w:rsid w:val="00E7529F"/>
    <w:rsid w:val="00E752D3"/>
    <w:rsid w:val="00E75792"/>
    <w:rsid w:val="00E757D2"/>
    <w:rsid w:val="00E758DA"/>
    <w:rsid w:val="00E758EF"/>
    <w:rsid w:val="00E75BB1"/>
    <w:rsid w:val="00E7607D"/>
    <w:rsid w:val="00E76162"/>
    <w:rsid w:val="00E76530"/>
    <w:rsid w:val="00E77055"/>
    <w:rsid w:val="00E7730D"/>
    <w:rsid w:val="00E77628"/>
    <w:rsid w:val="00E77A6A"/>
    <w:rsid w:val="00E77D20"/>
    <w:rsid w:val="00E80375"/>
    <w:rsid w:val="00E803D3"/>
    <w:rsid w:val="00E80412"/>
    <w:rsid w:val="00E8047F"/>
    <w:rsid w:val="00E805F0"/>
    <w:rsid w:val="00E80A9C"/>
    <w:rsid w:val="00E80BE2"/>
    <w:rsid w:val="00E81120"/>
    <w:rsid w:val="00E827FD"/>
    <w:rsid w:val="00E82839"/>
    <w:rsid w:val="00E82F11"/>
    <w:rsid w:val="00E8336A"/>
    <w:rsid w:val="00E8341B"/>
    <w:rsid w:val="00E8354E"/>
    <w:rsid w:val="00E83605"/>
    <w:rsid w:val="00E83A60"/>
    <w:rsid w:val="00E83F6B"/>
    <w:rsid w:val="00E8429E"/>
    <w:rsid w:val="00E842F5"/>
    <w:rsid w:val="00E851A5"/>
    <w:rsid w:val="00E855AD"/>
    <w:rsid w:val="00E855FF"/>
    <w:rsid w:val="00E85806"/>
    <w:rsid w:val="00E858DC"/>
    <w:rsid w:val="00E858E8"/>
    <w:rsid w:val="00E85AF6"/>
    <w:rsid w:val="00E85B7D"/>
    <w:rsid w:val="00E85DA1"/>
    <w:rsid w:val="00E8640B"/>
    <w:rsid w:val="00E86540"/>
    <w:rsid w:val="00E8658E"/>
    <w:rsid w:val="00E869E4"/>
    <w:rsid w:val="00E86C8C"/>
    <w:rsid w:val="00E86FC0"/>
    <w:rsid w:val="00E87879"/>
    <w:rsid w:val="00E87B94"/>
    <w:rsid w:val="00E87BEC"/>
    <w:rsid w:val="00E87D3C"/>
    <w:rsid w:val="00E87EE9"/>
    <w:rsid w:val="00E87FD0"/>
    <w:rsid w:val="00E90102"/>
    <w:rsid w:val="00E907C4"/>
    <w:rsid w:val="00E9086B"/>
    <w:rsid w:val="00E90A48"/>
    <w:rsid w:val="00E90B06"/>
    <w:rsid w:val="00E90EE3"/>
    <w:rsid w:val="00E913F3"/>
    <w:rsid w:val="00E91926"/>
    <w:rsid w:val="00E91BD2"/>
    <w:rsid w:val="00E92032"/>
    <w:rsid w:val="00E92492"/>
    <w:rsid w:val="00E92583"/>
    <w:rsid w:val="00E928D9"/>
    <w:rsid w:val="00E9293D"/>
    <w:rsid w:val="00E92B01"/>
    <w:rsid w:val="00E92B25"/>
    <w:rsid w:val="00E92EA1"/>
    <w:rsid w:val="00E93157"/>
    <w:rsid w:val="00E9328B"/>
    <w:rsid w:val="00E9337A"/>
    <w:rsid w:val="00E93387"/>
    <w:rsid w:val="00E94298"/>
    <w:rsid w:val="00E94992"/>
    <w:rsid w:val="00E94C2A"/>
    <w:rsid w:val="00E94C30"/>
    <w:rsid w:val="00E94CB4"/>
    <w:rsid w:val="00E94D92"/>
    <w:rsid w:val="00E955D1"/>
    <w:rsid w:val="00E9585F"/>
    <w:rsid w:val="00E959FC"/>
    <w:rsid w:val="00E95A5E"/>
    <w:rsid w:val="00E95B3E"/>
    <w:rsid w:val="00E95F85"/>
    <w:rsid w:val="00E95FE7"/>
    <w:rsid w:val="00E96221"/>
    <w:rsid w:val="00E963AE"/>
    <w:rsid w:val="00E964BE"/>
    <w:rsid w:val="00E972AD"/>
    <w:rsid w:val="00E97432"/>
    <w:rsid w:val="00E97900"/>
    <w:rsid w:val="00E97C8B"/>
    <w:rsid w:val="00E97C99"/>
    <w:rsid w:val="00E97D71"/>
    <w:rsid w:val="00EA006E"/>
    <w:rsid w:val="00EA009D"/>
    <w:rsid w:val="00EA07CC"/>
    <w:rsid w:val="00EA0923"/>
    <w:rsid w:val="00EA0DB5"/>
    <w:rsid w:val="00EA0DC8"/>
    <w:rsid w:val="00EA1E8A"/>
    <w:rsid w:val="00EA2422"/>
    <w:rsid w:val="00EA2A53"/>
    <w:rsid w:val="00EA2BAF"/>
    <w:rsid w:val="00EA2BEA"/>
    <w:rsid w:val="00EA2E1E"/>
    <w:rsid w:val="00EA36CD"/>
    <w:rsid w:val="00EA3DAC"/>
    <w:rsid w:val="00EA3E08"/>
    <w:rsid w:val="00EA3F12"/>
    <w:rsid w:val="00EA3F1E"/>
    <w:rsid w:val="00EA3FC3"/>
    <w:rsid w:val="00EA40AB"/>
    <w:rsid w:val="00EA4561"/>
    <w:rsid w:val="00EA4D43"/>
    <w:rsid w:val="00EA4E69"/>
    <w:rsid w:val="00EA5103"/>
    <w:rsid w:val="00EA5113"/>
    <w:rsid w:val="00EA5160"/>
    <w:rsid w:val="00EA547D"/>
    <w:rsid w:val="00EA5608"/>
    <w:rsid w:val="00EA58B7"/>
    <w:rsid w:val="00EA592F"/>
    <w:rsid w:val="00EA5B50"/>
    <w:rsid w:val="00EA5C96"/>
    <w:rsid w:val="00EA5FF5"/>
    <w:rsid w:val="00EA6307"/>
    <w:rsid w:val="00EA6862"/>
    <w:rsid w:val="00EA6923"/>
    <w:rsid w:val="00EA6A97"/>
    <w:rsid w:val="00EA6D92"/>
    <w:rsid w:val="00EA79F3"/>
    <w:rsid w:val="00EA7A13"/>
    <w:rsid w:val="00EA7D01"/>
    <w:rsid w:val="00EB047F"/>
    <w:rsid w:val="00EB07AD"/>
    <w:rsid w:val="00EB0ECE"/>
    <w:rsid w:val="00EB12F8"/>
    <w:rsid w:val="00EB1318"/>
    <w:rsid w:val="00EB1535"/>
    <w:rsid w:val="00EB1587"/>
    <w:rsid w:val="00EB15BA"/>
    <w:rsid w:val="00EB1C14"/>
    <w:rsid w:val="00EB1F64"/>
    <w:rsid w:val="00EB241E"/>
    <w:rsid w:val="00EB2726"/>
    <w:rsid w:val="00EB288C"/>
    <w:rsid w:val="00EB2BB6"/>
    <w:rsid w:val="00EB3122"/>
    <w:rsid w:val="00EB3391"/>
    <w:rsid w:val="00EB3508"/>
    <w:rsid w:val="00EB373F"/>
    <w:rsid w:val="00EB3866"/>
    <w:rsid w:val="00EB415F"/>
    <w:rsid w:val="00EB4279"/>
    <w:rsid w:val="00EB450A"/>
    <w:rsid w:val="00EB5144"/>
    <w:rsid w:val="00EB518C"/>
    <w:rsid w:val="00EB51CC"/>
    <w:rsid w:val="00EB545C"/>
    <w:rsid w:val="00EB567A"/>
    <w:rsid w:val="00EB5E7A"/>
    <w:rsid w:val="00EB65A3"/>
    <w:rsid w:val="00EB6E34"/>
    <w:rsid w:val="00EB6ECF"/>
    <w:rsid w:val="00EB6F5D"/>
    <w:rsid w:val="00EB70C1"/>
    <w:rsid w:val="00EB7159"/>
    <w:rsid w:val="00EB759D"/>
    <w:rsid w:val="00EB7602"/>
    <w:rsid w:val="00EB7A3C"/>
    <w:rsid w:val="00EB7AC4"/>
    <w:rsid w:val="00EB7F1B"/>
    <w:rsid w:val="00EC0463"/>
    <w:rsid w:val="00EC09D3"/>
    <w:rsid w:val="00EC0B6D"/>
    <w:rsid w:val="00EC0E3A"/>
    <w:rsid w:val="00EC0F14"/>
    <w:rsid w:val="00EC1284"/>
    <w:rsid w:val="00EC13CC"/>
    <w:rsid w:val="00EC1716"/>
    <w:rsid w:val="00EC194D"/>
    <w:rsid w:val="00EC1D82"/>
    <w:rsid w:val="00EC1E87"/>
    <w:rsid w:val="00EC1EB6"/>
    <w:rsid w:val="00EC1F87"/>
    <w:rsid w:val="00EC22D2"/>
    <w:rsid w:val="00EC2791"/>
    <w:rsid w:val="00EC2799"/>
    <w:rsid w:val="00EC2954"/>
    <w:rsid w:val="00EC29FE"/>
    <w:rsid w:val="00EC2F33"/>
    <w:rsid w:val="00EC3009"/>
    <w:rsid w:val="00EC3146"/>
    <w:rsid w:val="00EC31C0"/>
    <w:rsid w:val="00EC39B8"/>
    <w:rsid w:val="00EC3A9A"/>
    <w:rsid w:val="00EC3C19"/>
    <w:rsid w:val="00EC3F33"/>
    <w:rsid w:val="00EC4018"/>
    <w:rsid w:val="00EC44C7"/>
    <w:rsid w:val="00EC463B"/>
    <w:rsid w:val="00EC495C"/>
    <w:rsid w:val="00EC4C91"/>
    <w:rsid w:val="00EC4F1E"/>
    <w:rsid w:val="00EC52A1"/>
    <w:rsid w:val="00EC562F"/>
    <w:rsid w:val="00EC5908"/>
    <w:rsid w:val="00EC5B2A"/>
    <w:rsid w:val="00EC62B9"/>
    <w:rsid w:val="00EC6518"/>
    <w:rsid w:val="00EC65C5"/>
    <w:rsid w:val="00EC6734"/>
    <w:rsid w:val="00EC6893"/>
    <w:rsid w:val="00EC6BCC"/>
    <w:rsid w:val="00EC6CCA"/>
    <w:rsid w:val="00EC725C"/>
    <w:rsid w:val="00EC741F"/>
    <w:rsid w:val="00EC757C"/>
    <w:rsid w:val="00EC7960"/>
    <w:rsid w:val="00EC7975"/>
    <w:rsid w:val="00EC7ABE"/>
    <w:rsid w:val="00EC7B23"/>
    <w:rsid w:val="00EC7C4E"/>
    <w:rsid w:val="00EC7D52"/>
    <w:rsid w:val="00EC7E18"/>
    <w:rsid w:val="00ED0011"/>
    <w:rsid w:val="00ED0468"/>
    <w:rsid w:val="00ED074A"/>
    <w:rsid w:val="00ED0F75"/>
    <w:rsid w:val="00ED11A9"/>
    <w:rsid w:val="00ED1602"/>
    <w:rsid w:val="00ED2261"/>
    <w:rsid w:val="00ED227D"/>
    <w:rsid w:val="00ED22ED"/>
    <w:rsid w:val="00ED24B5"/>
    <w:rsid w:val="00ED2AB4"/>
    <w:rsid w:val="00ED2EB2"/>
    <w:rsid w:val="00ED2F3E"/>
    <w:rsid w:val="00ED33F1"/>
    <w:rsid w:val="00ED35EB"/>
    <w:rsid w:val="00ED379E"/>
    <w:rsid w:val="00ED383B"/>
    <w:rsid w:val="00ED3857"/>
    <w:rsid w:val="00ED3DAD"/>
    <w:rsid w:val="00ED3E48"/>
    <w:rsid w:val="00ED4010"/>
    <w:rsid w:val="00ED439D"/>
    <w:rsid w:val="00ED4792"/>
    <w:rsid w:val="00ED4B01"/>
    <w:rsid w:val="00ED4E23"/>
    <w:rsid w:val="00ED5188"/>
    <w:rsid w:val="00ED51E2"/>
    <w:rsid w:val="00ED546E"/>
    <w:rsid w:val="00ED54BA"/>
    <w:rsid w:val="00ED5B05"/>
    <w:rsid w:val="00ED5B5E"/>
    <w:rsid w:val="00ED5D20"/>
    <w:rsid w:val="00ED5ED7"/>
    <w:rsid w:val="00ED69D9"/>
    <w:rsid w:val="00ED6DF4"/>
    <w:rsid w:val="00ED70E9"/>
    <w:rsid w:val="00ED7104"/>
    <w:rsid w:val="00ED767D"/>
    <w:rsid w:val="00ED788D"/>
    <w:rsid w:val="00ED7C8F"/>
    <w:rsid w:val="00ED7F71"/>
    <w:rsid w:val="00EE0046"/>
    <w:rsid w:val="00EE018C"/>
    <w:rsid w:val="00EE02B4"/>
    <w:rsid w:val="00EE074A"/>
    <w:rsid w:val="00EE078F"/>
    <w:rsid w:val="00EE08A3"/>
    <w:rsid w:val="00EE0961"/>
    <w:rsid w:val="00EE0BB6"/>
    <w:rsid w:val="00EE1100"/>
    <w:rsid w:val="00EE14A7"/>
    <w:rsid w:val="00EE2155"/>
    <w:rsid w:val="00EE2418"/>
    <w:rsid w:val="00EE2B98"/>
    <w:rsid w:val="00EE314A"/>
    <w:rsid w:val="00EE33BC"/>
    <w:rsid w:val="00EE3603"/>
    <w:rsid w:val="00EE36AE"/>
    <w:rsid w:val="00EE42B3"/>
    <w:rsid w:val="00EE42EB"/>
    <w:rsid w:val="00EE4682"/>
    <w:rsid w:val="00EE48A3"/>
    <w:rsid w:val="00EE4946"/>
    <w:rsid w:val="00EE4F69"/>
    <w:rsid w:val="00EE5036"/>
    <w:rsid w:val="00EE5255"/>
    <w:rsid w:val="00EE54CB"/>
    <w:rsid w:val="00EE5717"/>
    <w:rsid w:val="00EE582D"/>
    <w:rsid w:val="00EE599B"/>
    <w:rsid w:val="00EE5A05"/>
    <w:rsid w:val="00EE5A63"/>
    <w:rsid w:val="00EE5C4F"/>
    <w:rsid w:val="00EE5D72"/>
    <w:rsid w:val="00EE6C8C"/>
    <w:rsid w:val="00EE6CDD"/>
    <w:rsid w:val="00EE6CEA"/>
    <w:rsid w:val="00EE727C"/>
    <w:rsid w:val="00EE72B9"/>
    <w:rsid w:val="00EE73C5"/>
    <w:rsid w:val="00EE7534"/>
    <w:rsid w:val="00EF0261"/>
    <w:rsid w:val="00EF0455"/>
    <w:rsid w:val="00EF070F"/>
    <w:rsid w:val="00EF0736"/>
    <w:rsid w:val="00EF0B92"/>
    <w:rsid w:val="00EF0F97"/>
    <w:rsid w:val="00EF0FCA"/>
    <w:rsid w:val="00EF1243"/>
    <w:rsid w:val="00EF12C2"/>
    <w:rsid w:val="00EF1659"/>
    <w:rsid w:val="00EF18B4"/>
    <w:rsid w:val="00EF190F"/>
    <w:rsid w:val="00EF2388"/>
    <w:rsid w:val="00EF250C"/>
    <w:rsid w:val="00EF2510"/>
    <w:rsid w:val="00EF2946"/>
    <w:rsid w:val="00EF2ABE"/>
    <w:rsid w:val="00EF2FD2"/>
    <w:rsid w:val="00EF31B8"/>
    <w:rsid w:val="00EF323C"/>
    <w:rsid w:val="00EF32DB"/>
    <w:rsid w:val="00EF33E8"/>
    <w:rsid w:val="00EF3557"/>
    <w:rsid w:val="00EF3666"/>
    <w:rsid w:val="00EF3788"/>
    <w:rsid w:val="00EF3D4B"/>
    <w:rsid w:val="00EF3DDB"/>
    <w:rsid w:val="00EF402A"/>
    <w:rsid w:val="00EF457E"/>
    <w:rsid w:val="00EF4777"/>
    <w:rsid w:val="00EF47DB"/>
    <w:rsid w:val="00EF4A86"/>
    <w:rsid w:val="00EF4CE5"/>
    <w:rsid w:val="00EF4F9D"/>
    <w:rsid w:val="00EF51C0"/>
    <w:rsid w:val="00EF597E"/>
    <w:rsid w:val="00EF5D51"/>
    <w:rsid w:val="00EF6027"/>
    <w:rsid w:val="00EF63D4"/>
    <w:rsid w:val="00EF68C7"/>
    <w:rsid w:val="00EF7203"/>
    <w:rsid w:val="00EF7252"/>
    <w:rsid w:val="00EF7393"/>
    <w:rsid w:val="00EF76C0"/>
    <w:rsid w:val="00EF772C"/>
    <w:rsid w:val="00EF7AD9"/>
    <w:rsid w:val="00EF7C3A"/>
    <w:rsid w:val="00EF7F8E"/>
    <w:rsid w:val="00F00058"/>
    <w:rsid w:val="00F001A2"/>
    <w:rsid w:val="00F004FC"/>
    <w:rsid w:val="00F0120C"/>
    <w:rsid w:val="00F01B16"/>
    <w:rsid w:val="00F021CD"/>
    <w:rsid w:val="00F02376"/>
    <w:rsid w:val="00F02551"/>
    <w:rsid w:val="00F02D88"/>
    <w:rsid w:val="00F030DD"/>
    <w:rsid w:val="00F0316B"/>
    <w:rsid w:val="00F03473"/>
    <w:rsid w:val="00F03EA6"/>
    <w:rsid w:val="00F03EE0"/>
    <w:rsid w:val="00F03F01"/>
    <w:rsid w:val="00F0413A"/>
    <w:rsid w:val="00F04460"/>
    <w:rsid w:val="00F049F4"/>
    <w:rsid w:val="00F04CA3"/>
    <w:rsid w:val="00F04CB1"/>
    <w:rsid w:val="00F05A0E"/>
    <w:rsid w:val="00F05C11"/>
    <w:rsid w:val="00F05C58"/>
    <w:rsid w:val="00F05EEE"/>
    <w:rsid w:val="00F05F6D"/>
    <w:rsid w:val="00F07E2D"/>
    <w:rsid w:val="00F102B5"/>
    <w:rsid w:val="00F10B88"/>
    <w:rsid w:val="00F110A8"/>
    <w:rsid w:val="00F1126A"/>
    <w:rsid w:val="00F1160E"/>
    <w:rsid w:val="00F11638"/>
    <w:rsid w:val="00F118D7"/>
    <w:rsid w:val="00F11D8E"/>
    <w:rsid w:val="00F11DF7"/>
    <w:rsid w:val="00F11FD6"/>
    <w:rsid w:val="00F12A0E"/>
    <w:rsid w:val="00F12B48"/>
    <w:rsid w:val="00F12C8C"/>
    <w:rsid w:val="00F12FF3"/>
    <w:rsid w:val="00F132F3"/>
    <w:rsid w:val="00F13545"/>
    <w:rsid w:val="00F13566"/>
    <w:rsid w:val="00F13861"/>
    <w:rsid w:val="00F139B9"/>
    <w:rsid w:val="00F13F0E"/>
    <w:rsid w:val="00F13FB8"/>
    <w:rsid w:val="00F142C6"/>
    <w:rsid w:val="00F14751"/>
    <w:rsid w:val="00F148B8"/>
    <w:rsid w:val="00F14AA3"/>
    <w:rsid w:val="00F14EF7"/>
    <w:rsid w:val="00F150CE"/>
    <w:rsid w:val="00F15534"/>
    <w:rsid w:val="00F1553C"/>
    <w:rsid w:val="00F156E4"/>
    <w:rsid w:val="00F1576F"/>
    <w:rsid w:val="00F15C61"/>
    <w:rsid w:val="00F15F3F"/>
    <w:rsid w:val="00F16477"/>
    <w:rsid w:val="00F16998"/>
    <w:rsid w:val="00F17044"/>
    <w:rsid w:val="00F174D1"/>
    <w:rsid w:val="00F175C7"/>
    <w:rsid w:val="00F17773"/>
    <w:rsid w:val="00F17899"/>
    <w:rsid w:val="00F17ACB"/>
    <w:rsid w:val="00F17FD7"/>
    <w:rsid w:val="00F201D5"/>
    <w:rsid w:val="00F202D8"/>
    <w:rsid w:val="00F2038B"/>
    <w:rsid w:val="00F205FA"/>
    <w:rsid w:val="00F208DB"/>
    <w:rsid w:val="00F20BE9"/>
    <w:rsid w:val="00F214D4"/>
    <w:rsid w:val="00F21A30"/>
    <w:rsid w:val="00F21CCC"/>
    <w:rsid w:val="00F21ED2"/>
    <w:rsid w:val="00F223E5"/>
    <w:rsid w:val="00F22694"/>
    <w:rsid w:val="00F2278F"/>
    <w:rsid w:val="00F22CAC"/>
    <w:rsid w:val="00F22CC4"/>
    <w:rsid w:val="00F22D9C"/>
    <w:rsid w:val="00F22E09"/>
    <w:rsid w:val="00F22F01"/>
    <w:rsid w:val="00F22F74"/>
    <w:rsid w:val="00F23014"/>
    <w:rsid w:val="00F2322A"/>
    <w:rsid w:val="00F23594"/>
    <w:rsid w:val="00F236F8"/>
    <w:rsid w:val="00F23996"/>
    <w:rsid w:val="00F23A1E"/>
    <w:rsid w:val="00F23E10"/>
    <w:rsid w:val="00F23F19"/>
    <w:rsid w:val="00F23F26"/>
    <w:rsid w:val="00F2406B"/>
    <w:rsid w:val="00F24615"/>
    <w:rsid w:val="00F247B9"/>
    <w:rsid w:val="00F24812"/>
    <w:rsid w:val="00F2494A"/>
    <w:rsid w:val="00F24B22"/>
    <w:rsid w:val="00F2512A"/>
    <w:rsid w:val="00F2527A"/>
    <w:rsid w:val="00F259E8"/>
    <w:rsid w:val="00F259F7"/>
    <w:rsid w:val="00F25CA5"/>
    <w:rsid w:val="00F261DA"/>
    <w:rsid w:val="00F264F4"/>
    <w:rsid w:val="00F2653A"/>
    <w:rsid w:val="00F268CF"/>
    <w:rsid w:val="00F269EA"/>
    <w:rsid w:val="00F26F4D"/>
    <w:rsid w:val="00F27257"/>
    <w:rsid w:val="00F274DB"/>
    <w:rsid w:val="00F276C0"/>
    <w:rsid w:val="00F27728"/>
    <w:rsid w:val="00F27915"/>
    <w:rsid w:val="00F27C29"/>
    <w:rsid w:val="00F27C70"/>
    <w:rsid w:val="00F27E8A"/>
    <w:rsid w:val="00F3005D"/>
    <w:rsid w:val="00F306D7"/>
    <w:rsid w:val="00F30932"/>
    <w:rsid w:val="00F30942"/>
    <w:rsid w:val="00F30BCB"/>
    <w:rsid w:val="00F310D9"/>
    <w:rsid w:val="00F312ED"/>
    <w:rsid w:val="00F31615"/>
    <w:rsid w:val="00F31876"/>
    <w:rsid w:val="00F329F5"/>
    <w:rsid w:val="00F33880"/>
    <w:rsid w:val="00F338BB"/>
    <w:rsid w:val="00F33B0D"/>
    <w:rsid w:val="00F33B2D"/>
    <w:rsid w:val="00F33D27"/>
    <w:rsid w:val="00F33D68"/>
    <w:rsid w:val="00F3418F"/>
    <w:rsid w:val="00F3428D"/>
    <w:rsid w:val="00F345FB"/>
    <w:rsid w:val="00F34987"/>
    <w:rsid w:val="00F34B32"/>
    <w:rsid w:val="00F34C74"/>
    <w:rsid w:val="00F34F0C"/>
    <w:rsid w:val="00F35155"/>
    <w:rsid w:val="00F35367"/>
    <w:rsid w:val="00F353D9"/>
    <w:rsid w:val="00F35521"/>
    <w:rsid w:val="00F356F1"/>
    <w:rsid w:val="00F35ACB"/>
    <w:rsid w:val="00F35EA1"/>
    <w:rsid w:val="00F35FE4"/>
    <w:rsid w:val="00F3683A"/>
    <w:rsid w:val="00F36A62"/>
    <w:rsid w:val="00F36EF2"/>
    <w:rsid w:val="00F36F01"/>
    <w:rsid w:val="00F3702B"/>
    <w:rsid w:val="00F37046"/>
    <w:rsid w:val="00F370E3"/>
    <w:rsid w:val="00F3757B"/>
    <w:rsid w:val="00F37B80"/>
    <w:rsid w:val="00F40410"/>
    <w:rsid w:val="00F404CA"/>
    <w:rsid w:val="00F4079C"/>
    <w:rsid w:val="00F4084D"/>
    <w:rsid w:val="00F40B0C"/>
    <w:rsid w:val="00F40F12"/>
    <w:rsid w:val="00F41372"/>
    <w:rsid w:val="00F415DC"/>
    <w:rsid w:val="00F416D7"/>
    <w:rsid w:val="00F418EB"/>
    <w:rsid w:val="00F41CD7"/>
    <w:rsid w:val="00F41F07"/>
    <w:rsid w:val="00F42171"/>
    <w:rsid w:val="00F4222D"/>
    <w:rsid w:val="00F424FA"/>
    <w:rsid w:val="00F425F6"/>
    <w:rsid w:val="00F429A7"/>
    <w:rsid w:val="00F42A7D"/>
    <w:rsid w:val="00F43507"/>
    <w:rsid w:val="00F43586"/>
    <w:rsid w:val="00F435AC"/>
    <w:rsid w:val="00F43735"/>
    <w:rsid w:val="00F43BE4"/>
    <w:rsid w:val="00F43DCD"/>
    <w:rsid w:val="00F43E4E"/>
    <w:rsid w:val="00F440FE"/>
    <w:rsid w:val="00F44163"/>
    <w:rsid w:val="00F441FF"/>
    <w:rsid w:val="00F44376"/>
    <w:rsid w:val="00F4451B"/>
    <w:rsid w:val="00F4474E"/>
    <w:rsid w:val="00F449C9"/>
    <w:rsid w:val="00F44A03"/>
    <w:rsid w:val="00F44B0E"/>
    <w:rsid w:val="00F451A8"/>
    <w:rsid w:val="00F45212"/>
    <w:rsid w:val="00F45335"/>
    <w:rsid w:val="00F4583B"/>
    <w:rsid w:val="00F45E5A"/>
    <w:rsid w:val="00F46124"/>
    <w:rsid w:val="00F4631F"/>
    <w:rsid w:val="00F46550"/>
    <w:rsid w:val="00F46A14"/>
    <w:rsid w:val="00F46AC9"/>
    <w:rsid w:val="00F46AD1"/>
    <w:rsid w:val="00F46EA2"/>
    <w:rsid w:val="00F4711E"/>
    <w:rsid w:val="00F4779A"/>
    <w:rsid w:val="00F47D61"/>
    <w:rsid w:val="00F47ECE"/>
    <w:rsid w:val="00F47FAC"/>
    <w:rsid w:val="00F5043C"/>
    <w:rsid w:val="00F51280"/>
    <w:rsid w:val="00F512EE"/>
    <w:rsid w:val="00F513A0"/>
    <w:rsid w:val="00F51712"/>
    <w:rsid w:val="00F51C66"/>
    <w:rsid w:val="00F51DAE"/>
    <w:rsid w:val="00F52238"/>
    <w:rsid w:val="00F525D1"/>
    <w:rsid w:val="00F52903"/>
    <w:rsid w:val="00F52AD4"/>
    <w:rsid w:val="00F52AF8"/>
    <w:rsid w:val="00F52C12"/>
    <w:rsid w:val="00F52FF6"/>
    <w:rsid w:val="00F53715"/>
    <w:rsid w:val="00F53773"/>
    <w:rsid w:val="00F53CE7"/>
    <w:rsid w:val="00F53D4A"/>
    <w:rsid w:val="00F54371"/>
    <w:rsid w:val="00F5463B"/>
    <w:rsid w:val="00F546E9"/>
    <w:rsid w:val="00F547F6"/>
    <w:rsid w:val="00F54966"/>
    <w:rsid w:val="00F549FD"/>
    <w:rsid w:val="00F54A3F"/>
    <w:rsid w:val="00F54A4F"/>
    <w:rsid w:val="00F55345"/>
    <w:rsid w:val="00F5583B"/>
    <w:rsid w:val="00F55C6A"/>
    <w:rsid w:val="00F55F79"/>
    <w:rsid w:val="00F56229"/>
    <w:rsid w:val="00F562D6"/>
    <w:rsid w:val="00F56411"/>
    <w:rsid w:val="00F5657E"/>
    <w:rsid w:val="00F56D65"/>
    <w:rsid w:val="00F56F21"/>
    <w:rsid w:val="00F573C0"/>
    <w:rsid w:val="00F57562"/>
    <w:rsid w:val="00F57657"/>
    <w:rsid w:val="00F577D3"/>
    <w:rsid w:val="00F57833"/>
    <w:rsid w:val="00F5793E"/>
    <w:rsid w:val="00F60006"/>
    <w:rsid w:val="00F60098"/>
    <w:rsid w:val="00F60331"/>
    <w:rsid w:val="00F60797"/>
    <w:rsid w:val="00F60DF6"/>
    <w:rsid w:val="00F60F33"/>
    <w:rsid w:val="00F612EE"/>
    <w:rsid w:val="00F6161B"/>
    <w:rsid w:val="00F61797"/>
    <w:rsid w:val="00F61FC6"/>
    <w:rsid w:val="00F62149"/>
    <w:rsid w:val="00F622B0"/>
    <w:rsid w:val="00F62BC7"/>
    <w:rsid w:val="00F62C5C"/>
    <w:rsid w:val="00F62D22"/>
    <w:rsid w:val="00F62D4F"/>
    <w:rsid w:val="00F62E8A"/>
    <w:rsid w:val="00F63248"/>
    <w:rsid w:val="00F63428"/>
    <w:rsid w:val="00F63554"/>
    <w:rsid w:val="00F636E1"/>
    <w:rsid w:val="00F63A15"/>
    <w:rsid w:val="00F64130"/>
    <w:rsid w:val="00F6481F"/>
    <w:rsid w:val="00F64907"/>
    <w:rsid w:val="00F64A06"/>
    <w:rsid w:val="00F6508D"/>
    <w:rsid w:val="00F6545D"/>
    <w:rsid w:val="00F654E2"/>
    <w:rsid w:val="00F65C3C"/>
    <w:rsid w:val="00F65CA7"/>
    <w:rsid w:val="00F65D1B"/>
    <w:rsid w:val="00F65E6A"/>
    <w:rsid w:val="00F65F58"/>
    <w:rsid w:val="00F6624B"/>
    <w:rsid w:val="00F66563"/>
    <w:rsid w:val="00F66910"/>
    <w:rsid w:val="00F66AF1"/>
    <w:rsid w:val="00F66C51"/>
    <w:rsid w:val="00F66D46"/>
    <w:rsid w:val="00F6712E"/>
    <w:rsid w:val="00F67227"/>
    <w:rsid w:val="00F67302"/>
    <w:rsid w:val="00F6744D"/>
    <w:rsid w:val="00F674CB"/>
    <w:rsid w:val="00F67CF9"/>
    <w:rsid w:val="00F67FAD"/>
    <w:rsid w:val="00F700AA"/>
    <w:rsid w:val="00F70186"/>
    <w:rsid w:val="00F701A0"/>
    <w:rsid w:val="00F71012"/>
    <w:rsid w:val="00F710B8"/>
    <w:rsid w:val="00F7122A"/>
    <w:rsid w:val="00F714FD"/>
    <w:rsid w:val="00F7172E"/>
    <w:rsid w:val="00F719F2"/>
    <w:rsid w:val="00F71B70"/>
    <w:rsid w:val="00F71B8A"/>
    <w:rsid w:val="00F71CE9"/>
    <w:rsid w:val="00F71FBD"/>
    <w:rsid w:val="00F7209D"/>
    <w:rsid w:val="00F72CA1"/>
    <w:rsid w:val="00F732C3"/>
    <w:rsid w:val="00F73E86"/>
    <w:rsid w:val="00F74315"/>
    <w:rsid w:val="00F7438B"/>
    <w:rsid w:val="00F748BF"/>
    <w:rsid w:val="00F74C04"/>
    <w:rsid w:val="00F74C6D"/>
    <w:rsid w:val="00F74C71"/>
    <w:rsid w:val="00F7523E"/>
    <w:rsid w:val="00F752F2"/>
    <w:rsid w:val="00F753AF"/>
    <w:rsid w:val="00F75504"/>
    <w:rsid w:val="00F7560E"/>
    <w:rsid w:val="00F75897"/>
    <w:rsid w:val="00F759A5"/>
    <w:rsid w:val="00F75B6A"/>
    <w:rsid w:val="00F76264"/>
    <w:rsid w:val="00F7632B"/>
    <w:rsid w:val="00F76ACA"/>
    <w:rsid w:val="00F76D97"/>
    <w:rsid w:val="00F77089"/>
    <w:rsid w:val="00F7710E"/>
    <w:rsid w:val="00F7721A"/>
    <w:rsid w:val="00F77415"/>
    <w:rsid w:val="00F77DE8"/>
    <w:rsid w:val="00F77F58"/>
    <w:rsid w:val="00F77FD9"/>
    <w:rsid w:val="00F802B0"/>
    <w:rsid w:val="00F80652"/>
    <w:rsid w:val="00F8067F"/>
    <w:rsid w:val="00F80E89"/>
    <w:rsid w:val="00F80F4E"/>
    <w:rsid w:val="00F8109A"/>
    <w:rsid w:val="00F811D2"/>
    <w:rsid w:val="00F81258"/>
    <w:rsid w:val="00F813F2"/>
    <w:rsid w:val="00F81455"/>
    <w:rsid w:val="00F8156D"/>
    <w:rsid w:val="00F8164B"/>
    <w:rsid w:val="00F817D7"/>
    <w:rsid w:val="00F8197F"/>
    <w:rsid w:val="00F81E96"/>
    <w:rsid w:val="00F8212B"/>
    <w:rsid w:val="00F82238"/>
    <w:rsid w:val="00F824A7"/>
    <w:rsid w:val="00F82535"/>
    <w:rsid w:val="00F82600"/>
    <w:rsid w:val="00F828E6"/>
    <w:rsid w:val="00F82C07"/>
    <w:rsid w:val="00F82FA1"/>
    <w:rsid w:val="00F834DD"/>
    <w:rsid w:val="00F83C23"/>
    <w:rsid w:val="00F841B4"/>
    <w:rsid w:val="00F84519"/>
    <w:rsid w:val="00F848A4"/>
    <w:rsid w:val="00F84CE6"/>
    <w:rsid w:val="00F850AC"/>
    <w:rsid w:val="00F851D0"/>
    <w:rsid w:val="00F85685"/>
    <w:rsid w:val="00F857B7"/>
    <w:rsid w:val="00F86322"/>
    <w:rsid w:val="00F8632D"/>
    <w:rsid w:val="00F86401"/>
    <w:rsid w:val="00F86422"/>
    <w:rsid w:val="00F86477"/>
    <w:rsid w:val="00F864A2"/>
    <w:rsid w:val="00F864F0"/>
    <w:rsid w:val="00F86762"/>
    <w:rsid w:val="00F86933"/>
    <w:rsid w:val="00F86B17"/>
    <w:rsid w:val="00F8745D"/>
    <w:rsid w:val="00F874D5"/>
    <w:rsid w:val="00F875B2"/>
    <w:rsid w:val="00F87C8A"/>
    <w:rsid w:val="00F87F21"/>
    <w:rsid w:val="00F87FE4"/>
    <w:rsid w:val="00F90092"/>
    <w:rsid w:val="00F90150"/>
    <w:rsid w:val="00F902D0"/>
    <w:rsid w:val="00F904B3"/>
    <w:rsid w:val="00F904BD"/>
    <w:rsid w:val="00F90575"/>
    <w:rsid w:val="00F906C7"/>
    <w:rsid w:val="00F90750"/>
    <w:rsid w:val="00F910D2"/>
    <w:rsid w:val="00F91147"/>
    <w:rsid w:val="00F912D7"/>
    <w:rsid w:val="00F91532"/>
    <w:rsid w:val="00F9234B"/>
    <w:rsid w:val="00F9246F"/>
    <w:rsid w:val="00F92476"/>
    <w:rsid w:val="00F924C9"/>
    <w:rsid w:val="00F92515"/>
    <w:rsid w:val="00F92D04"/>
    <w:rsid w:val="00F93243"/>
    <w:rsid w:val="00F933E5"/>
    <w:rsid w:val="00F93980"/>
    <w:rsid w:val="00F93AA5"/>
    <w:rsid w:val="00F940F5"/>
    <w:rsid w:val="00F943C3"/>
    <w:rsid w:val="00F943C9"/>
    <w:rsid w:val="00F94929"/>
    <w:rsid w:val="00F94985"/>
    <w:rsid w:val="00F94C94"/>
    <w:rsid w:val="00F94D40"/>
    <w:rsid w:val="00F94E7E"/>
    <w:rsid w:val="00F950CF"/>
    <w:rsid w:val="00F954F6"/>
    <w:rsid w:val="00F95550"/>
    <w:rsid w:val="00F95720"/>
    <w:rsid w:val="00F95775"/>
    <w:rsid w:val="00F95CBE"/>
    <w:rsid w:val="00F970D1"/>
    <w:rsid w:val="00F976E5"/>
    <w:rsid w:val="00F97838"/>
    <w:rsid w:val="00F97847"/>
    <w:rsid w:val="00F97936"/>
    <w:rsid w:val="00F97AE0"/>
    <w:rsid w:val="00F97BC0"/>
    <w:rsid w:val="00F97D42"/>
    <w:rsid w:val="00F97FDA"/>
    <w:rsid w:val="00FA00D6"/>
    <w:rsid w:val="00FA0177"/>
    <w:rsid w:val="00FA053D"/>
    <w:rsid w:val="00FA0A55"/>
    <w:rsid w:val="00FA0B0B"/>
    <w:rsid w:val="00FA0E91"/>
    <w:rsid w:val="00FA0F62"/>
    <w:rsid w:val="00FA0F83"/>
    <w:rsid w:val="00FA0FAE"/>
    <w:rsid w:val="00FA10FF"/>
    <w:rsid w:val="00FA12AC"/>
    <w:rsid w:val="00FA14DB"/>
    <w:rsid w:val="00FA192B"/>
    <w:rsid w:val="00FA1A5F"/>
    <w:rsid w:val="00FA1AAA"/>
    <w:rsid w:val="00FA1BBF"/>
    <w:rsid w:val="00FA1CE9"/>
    <w:rsid w:val="00FA1E45"/>
    <w:rsid w:val="00FA1EEA"/>
    <w:rsid w:val="00FA2149"/>
    <w:rsid w:val="00FA21A3"/>
    <w:rsid w:val="00FA24BD"/>
    <w:rsid w:val="00FA2ACB"/>
    <w:rsid w:val="00FA2E14"/>
    <w:rsid w:val="00FA35A2"/>
    <w:rsid w:val="00FA3674"/>
    <w:rsid w:val="00FA392C"/>
    <w:rsid w:val="00FA3990"/>
    <w:rsid w:val="00FA39E6"/>
    <w:rsid w:val="00FA3CC1"/>
    <w:rsid w:val="00FA3FC3"/>
    <w:rsid w:val="00FA48D4"/>
    <w:rsid w:val="00FA4CF3"/>
    <w:rsid w:val="00FA51EF"/>
    <w:rsid w:val="00FA53FF"/>
    <w:rsid w:val="00FA55BF"/>
    <w:rsid w:val="00FA57BF"/>
    <w:rsid w:val="00FA5AFC"/>
    <w:rsid w:val="00FA5BAA"/>
    <w:rsid w:val="00FA5C9D"/>
    <w:rsid w:val="00FA60E0"/>
    <w:rsid w:val="00FA6554"/>
    <w:rsid w:val="00FA67E8"/>
    <w:rsid w:val="00FA6A69"/>
    <w:rsid w:val="00FA6A72"/>
    <w:rsid w:val="00FA6A7C"/>
    <w:rsid w:val="00FA6E0E"/>
    <w:rsid w:val="00FA727E"/>
    <w:rsid w:val="00FA793B"/>
    <w:rsid w:val="00FA7E4D"/>
    <w:rsid w:val="00FB05FD"/>
    <w:rsid w:val="00FB0878"/>
    <w:rsid w:val="00FB0BEC"/>
    <w:rsid w:val="00FB0E47"/>
    <w:rsid w:val="00FB1305"/>
    <w:rsid w:val="00FB13F2"/>
    <w:rsid w:val="00FB1A14"/>
    <w:rsid w:val="00FB1A8C"/>
    <w:rsid w:val="00FB1F80"/>
    <w:rsid w:val="00FB237D"/>
    <w:rsid w:val="00FB24F2"/>
    <w:rsid w:val="00FB2FC4"/>
    <w:rsid w:val="00FB31B4"/>
    <w:rsid w:val="00FB33DA"/>
    <w:rsid w:val="00FB366E"/>
    <w:rsid w:val="00FB3670"/>
    <w:rsid w:val="00FB3679"/>
    <w:rsid w:val="00FB3702"/>
    <w:rsid w:val="00FB37D7"/>
    <w:rsid w:val="00FB385F"/>
    <w:rsid w:val="00FB3C37"/>
    <w:rsid w:val="00FB3E84"/>
    <w:rsid w:val="00FB40F4"/>
    <w:rsid w:val="00FB41E7"/>
    <w:rsid w:val="00FB426D"/>
    <w:rsid w:val="00FB4343"/>
    <w:rsid w:val="00FB4DD0"/>
    <w:rsid w:val="00FB4DEA"/>
    <w:rsid w:val="00FB4E44"/>
    <w:rsid w:val="00FB4F79"/>
    <w:rsid w:val="00FB5186"/>
    <w:rsid w:val="00FB5225"/>
    <w:rsid w:val="00FB55CB"/>
    <w:rsid w:val="00FB57F9"/>
    <w:rsid w:val="00FB5ACD"/>
    <w:rsid w:val="00FB5C4B"/>
    <w:rsid w:val="00FB5CF8"/>
    <w:rsid w:val="00FB5DC6"/>
    <w:rsid w:val="00FB6013"/>
    <w:rsid w:val="00FB62E4"/>
    <w:rsid w:val="00FB6384"/>
    <w:rsid w:val="00FB6629"/>
    <w:rsid w:val="00FB6643"/>
    <w:rsid w:val="00FB66DC"/>
    <w:rsid w:val="00FB6813"/>
    <w:rsid w:val="00FB6843"/>
    <w:rsid w:val="00FB6B36"/>
    <w:rsid w:val="00FB7993"/>
    <w:rsid w:val="00FC096B"/>
    <w:rsid w:val="00FC0FA6"/>
    <w:rsid w:val="00FC10C9"/>
    <w:rsid w:val="00FC1129"/>
    <w:rsid w:val="00FC1830"/>
    <w:rsid w:val="00FC1ACD"/>
    <w:rsid w:val="00FC1E95"/>
    <w:rsid w:val="00FC1EF5"/>
    <w:rsid w:val="00FC1FA7"/>
    <w:rsid w:val="00FC26B5"/>
    <w:rsid w:val="00FC28AA"/>
    <w:rsid w:val="00FC3269"/>
    <w:rsid w:val="00FC3274"/>
    <w:rsid w:val="00FC34F8"/>
    <w:rsid w:val="00FC35DA"/>
    <w:rsid w:val="00FC3676"/>
    <w:rsid w:val="00FC3763"/>
    <w:rsid w:val="00FC38D9"/>
    <w:rsid w:val="00FC3D70"/>
    <w:rsid w:val="00FC3F62"/>
    <w:rsid w:val="00FC40BE"/>
    <w:rsid w:val="00FC41B4"/>
    <w:rsid w:val="00FC4252"/>
    <w:rsid w:val="00FC42C6"/>
    <w:rsid w:val="00FC43DB"/>
    <w:rsid w:val="00FC4857"/>
    <w:rsid w:val="00FC492A"/>
    <w:rsid w:val="00FC4A63"/>
    <w:rsid w:val="00FC4E37"/>
    <w:rsid w:val="00FC4F6B"/>
    <w:rsid w:val="00FC53B3"/>
    <w:rsid w:val="00FC53F9"/>
    <w:rsid w:val="00FC5550"/>
    <w:rsid w:val="00FC5612"/>
    <w:rsid w:val="00FC57CB"/>
    <w:rsid w:val="00FC60DF"/>
    <w:rsid w:val="00FC63FC"/>
    <w:rsid w:val="00FC67EA"/>
    <w:rsid w:val="00FC689E"/>
    <w:rsid w:val="00FC6BCA"/>
    <w:rsid w:val="00FC6EAD"/>
    <w:rsid w:val="00FC6EB0"/>
    <w:rsid w:val="00FC6FBB"/>
    <w:rsid w:val="00FC7182"/>
    <w:rsid w:val="00FC7354"/>
    <w:rsid w:val="00FC7866"/>
    <w:rsid w:val="00FC7B57"/>
    <w:rsid w:val="00FC7CE7"/>
    <w:rsid w:val="00FD00E0"/>
    <w:rsid w:val="00FD01FB"/>
    <w:rsid w:val="00FD0270"/>
    <w:rsid w:val="00FD027F"/>
    <w:rsid w:val="00FD0288"/>
    <w:rsid w:val="00FD02CD"/>
    <w:rsid w:val="00FD0D4F"/>
    <w:rsid w:val="00FD1301"/>
    <w:rsid w:val="00FD199F"/>
    <w:rsid w:val="00FD1AEC"/>
    <w:rsid w:val="00FD1AFB"/>
    <w:rsid w:val="00FD1CBA"/>
    <w:rsid w:val="00FD2060"/>
    <w:rsid w:val="00FD211B"/>
    <w:rsid w:val="00FD220C"/>
    <w:rsid w:val="00FD2222"/>
    <w:rsid w:val="00FD22E0"/>
    <w:rsid w:val="00FD2467"/>
    <w:rsid w:val="00FD27E2"/>
    <w:rsid w:val="00FD2FC0"/>
    <w:rsid w:val="00FD358B"/>
    <w:rsid w:val="00FD3CE7"/>
    <w:rsid w:val="00FD3D76"/>
    <w:rsid w:val="00FD3DEB"/>
    <w:rsid w:val="00FD409E"/>
    <w:rsid w:val="00FD4665"/>
    <w:rsid w:val="00FD4C33"/>
    <w:rsid w:val="00FD540F"/>
    <w:rsid w:val="00FD5426"/>
    <w:rsid w:val="00FD55B8"/>
    <w:rsid w:val="00FD5957"/>
    <w:rsid w:val="00FD5CA2"/>
    <w:rsid w:val="00FD6406"/>
    <w:rsid w:val="00FD6499"/>
    <w:rsid w:val="00FD6570"/>
    <w:rsid w:val="00FD65C8"/>
    <w:rsid w:val="00FD6692"/>
    <w:rsid w:val="00FD69DA"/>
    <w:rsid w:val="00FD6D58"/>
    <w:rsid w:val="00FD739B"/>
    <w:rsid w:val="00FD752F"/>
    <w:rsid w:val="00FD75D3"/>
    <w:rsid w:val="00FD763B"/>
    <w:rsid w:val="00FD7801"/>
    <w:rsid w:val="00FD7A2D"/>
    <w:rsid w:val="00FD7D82"/>
    <w:rsid w:val="00FD7F02"/>
    <w:rsid w:val="00FD7F88"/>
    <w:rsid w:val="00FE0039"/>
    <w:rsid w:val="00FE0043"/>
    <w:rsid w:val="00FE0165"/>
    <w:rsid w:val="00FE0207"/>
    <w:rsid w:val="00FE09F2"/>
    <w:rsid w:val="00FE0C20"/>
    <w:rsid w:val="00FE0D11"/>
    <w:rsid w:val="00FE0D71"/>
    <w:rsid w:val="00FE0E15"/>
    <w:rsid w:val="00FE1347"/>
    <w:rsid w:val="00FE17A9"/>
    <w:rsid w:val="00FE1AD8"/>
    <w:rsid w:val="00FE1BD5"/>
    <w:rsid w:val="00FE1DE8"/>
    <w:rsid w:val="00FE21C6"/>
    <w:rsid w:val="00FE2760"/>
    <w:rsid w:val="00FE292E"/>
    <w:rsid w:val="00FE2C02"/>
    <w:rsid w:val="00FE2C43"/>
    <w:rsid w:val="00FE2C89"/>
    <w:rsid w:val="00FE319D"/>
    <w:rsid w:val="00FE3295"/>
    <w:rsid w:val="00FE35E2"/>
    <w:rsid w:val="00FE3B8A"/>
    <w:rsid w:val="00FE3B98"/>
    <w:rsid w:val="00FE3BF0"/>
    <w:rsid w:val="00FE3FC8"/>
    <w:rsid w:val="00FE4267"/>
    <w:rsid w:val="00FE4423"/>
    <w:rsid w:val="00FE44C8"/>
    <w:rsid w:val="00FE4951"/>
    <w:rsid w:val="00FE4A7F"/>
    <w:rsid w:val="00FE4B93"/>
    <w:rsid w:val="00FE4BD3"/>
    <w:rsid w:val="00FE4EFA"/>
    <w:rsid w:val="00FE513B"/>
    <w:rsid w:val="00FE517E"/>
    <w:rsid w:val="00FE51DB"/>
    <w:rsid w:val="00FE5938"/>
    <w:rsid w:val="00FE5989"/>
    <w:rsid w:val="00FE5C7C"/>
    <w:rsid w:val="00FE60CB"/>
    <w:rsid w:val="00FE61D6"/>
    <w:rsid w:val="00FE6D1B"/>
    <w:rsid w:val="00FE74D7"/>
    <w:rsid w:val="00FE7742"/>
    <w:rsid w:val="00FE7752"/>
    <w:rsid w:val="00FE7A13"/>
    <w:rsid w:val="00FE7C01"/>
    <w:rsid w:val="00FE7C86"/>
    <w:rsid w:val="00FE7E06"/>
    <w:rsid w:val="00FF00E4"/>
    <w:rsid w:val="00FF0901"/>
    <w:rsid w:val="00FF0ABF"/>
    <w:rsid w:val="00FF0DE0"/>
    <w:rsid w:val="00FF0F1E"/>
    <w:rsid w:val="00FF120C"/>
    <w:rsid w:val="00FF15EB"/>
    <w:rsid w:val="00FF1B27"/>
    <w:rsid w:val="00FF1C1D"/>
    <w:rsid w:val="00FF1C63"/>
    <w:rsid w:val="00FF1ED7"/>
    <w:rsid w:val="00FF2406"/>
    <w:rsid w:val="00FF296D"/>
    <w:rsid w:val="00FF2AEA"/>
    <w:rsid w:val="00FF2CE6"/>
    <w:rsid w:val="00FF2D59"/>
    <w:rsid w:val="00FF3002"/>
    <w:rsid w:val="00FF3025"/>
    <w:rsid w:val="00FF32BB"/>
    <w:rsid w:val="00FF3359"/>
    <w:rsid w:val="00FF336B"/>
    <w:rsid w:val="00FF3DE1"/>
    <w:rsid w:val="00FF40F3"/>
    <w:rsid w:val="00FF4196"/>
    <w:rsid w:val="00FF43C7"/>
    <w:rsid w:val="00FF4899"/>
    <w:rsid w:val="00FF48B3"/>
    <w:rsid w:val="00FF4BB7"/>
    <w:rsid w:val="00FF5032"/>
    <w:rsid w:val="00FF54EA"/>
    <w:rsid w:val="00FF558F"/>
    <w:rsid w:val="00FF5746"/>
    <w:rsid w:val="00FF5881"/>
    <w:rsid w:val="00FF5941"/>
    <w:rsid w:val="00FF5A54"/>
    <w:rsid w:val="00FF5F51"/>
    <w:rsid w:val="00FF6230"/>
    <w:rsid w:val="00FF647F"/>
    <w:rsid w:val="00FF68CF"/>
    <w:rsid w:val="00FF6A7E"/>
    <w:rsid w:val="00FF6AF4"/>
    <w:rsid w:val="00FF6E5A"/>
    <w:rsid w:val="00FF7246"/>
    <w:rsid w:val="00FF72B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1773ABD9"/>
  <w15:chartTrackingRefBased/>
  <w15:docId w15:val="{FB186A12-A30E-458B-BCB6-7978000FF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1D00BB"/>
    <w:rPr>
      <w:rFonts w:eastAsia="標楷體"/>
      <w:kern w:val="2"/>
      <w:sz w:val="32"/>
    </w:rPr>
  </w:style>
  <w:style w:type="paragraph" w:styleId="1">
    <w:name w:val="heading 1"/>
    <w:basedOn w:val="a2"/>
    <w:link w:val="10"/>
    <w:qFormat/>
    <w:pPr>
      <w:kinsoku w:val="0"/>
      <w:jc w:val="both"/>
      <w:outlineLvl w:val="0"/>
    </w:pPr>
    <w:rPr>
      <w:rFonts w:ascii="標楷體" w:hAnsi="Arial"/>
      <w:bCs/>
      <w:kern w:val="0"/>
      <w:szCs w:val="52"/>
    </w:rPr>
  </w:style>
  <w:style w:type="paragraph" w:styleId="2">
    <w:name w:val="heading 2"/>
    <w:aliases w:val="標題110/111"/>
    <w:basedOn w:val="a2"/>
    <w:link w:val="20"/>
    <w:qFormat/>
    <w:pPr>
      <w:kinsoku w:val="0"/>
      <w:jc w:val="both"/>
      <w:outlineLvl w:val="1"/>
    </w:pPr>
    <w:rPr>
      <w:rFonts w:ascii="標楷體" w:hAnsi="Arial"/>
      <w:bCs/>
      <w:kern w:val="0"/>
      <w:szCs w:val="48"/>
    </w:rPr>
  </w:style>
  <w:style w:type="paragraph" w:styleId="3">
    <w:name w:val="heading 3"/>
    <w:aliases w:val=" 字元,字元"/>
    <w:basedOn w:val="a2"/>
    <w:link w:val="30"/>
    <w:qFormat/>
    <w:pPr>
      <w:kinsoku w:val="0"/>
      <w:jc w:val="both"/>
      <w:outlineLvl w:val="2"/>
    </w:pPr>
    <w:rPr>
      <w:rFonts w:ascii="標楷體" w:hAnsi="Arial"/>
      <w:bCs/>
      <w:kern w:val="0"/>
      <w:szCs w:val="36"/>
      <w:lang w:val="x-none" w:eastAsia="x-none"/>
    </w:rPr>
  </w:style>
  <w:style w:type="paragraph" w:styleId="4">
    <w:name w:val="heading 4"/>
    <w:basedOn w:val="a2"/>
    <w:qFormat/>
    <w:rsid w:val="000C3435"/>
    <w:pPr>
      <w:spacing w:line="560" w:lineRule="exact"/>
      <w:jc w:val="both"/>
      <w:outlineLvl w:val="3"/>
    </w:pPr>
    <w:rPr>
      <w:rFonts w:ascii="標楷體" w:hAnsi="Arial"/>
      <w:szCs w:val="36"/>
    </w:rPr>
  </w:style>
  <w:style w:type="paragraph" w:styleId="5">
    <w:name w:val="heading 5"/>
    <w:basedOn w:val="a2"/>
    <w:qFormat/>
    <w:pPr>
      <w:kinsoku w:val="0"/>
      <w:jc w:val="both"/>
      <w:outlineLvl w:val="4"/>
    </w:pPr>
    <w:rPr>
      <w:rFonts w:ascii="標楷體" w:hAnsi="Arial"/>
      <w:bCs/>
      <w:szCs w:val="36"/>
    </w:rPr>
  </w:style>
  <w:style w:type="paragraph" w:styleId="6">
    <w:name w:val="heading 6"/>
    <w:basedOn w:val="a2"/>
    <w:qFormat/>
    <w:pPr>
      <w:tabs>
        <w:tab w:val="left" w:pos="2094"/>
      </w:tabs>
      <w:kinsoku w:val="0"/>
      <w:jc w:val="both"/>
      <w:outlineLvl w:val="5"/>
    </w:pPr>
    <w:rPr>
      <w:rFonts w:ascii="標楷體" w:hAnsi="Arial"/>
      <w:szCs w:val="36"/>
    </w:rPr>
  </w:style>
  <w:style w:type="paragraph" w:styleId="7">
    <w:name w:val="heading 7"/>
    <w:basedOn w:val="a2"/>
    <w:qFormat/>
    <w:pPr>
      <w:kinsoku w:val="0"/>
      <w:jc w:val="both"/>
      <w:outlineLvl w:val="6"/>
    </w:pPr>
    <w:rPr>
      <w:rFonts w:ascii="標楷體" w:hAnsi="Arial"/>
      <w:bCs/>
      <w:szCs w:val="36"/>
    </w:rPr>
  </w:style>
  <w:style w:type="paragraph" w:styleId="8">
    <w:name w:val="heading 8"/>
    <w:basedOn w:val="a2"/>
    <w:qFormat/>
    <w:pPr>
      <w:kinsoku w:val="0"/>
      <w:jc w:val="both"/>
      <w:outlineLvl w:val="7"/>
    </w:pPr>
    <w:rPr>
      <w:rFonts w:ascii="標楷體" w:hAnsi="Arial"/>
      <w:szCs w:val="3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Signature"/>
    <w:basedOn w:val="a2"/>
    <w:link w:val="a7"/>
    <w:semiHidden/>
    <w:pPr>
      <w:spacing w:before="720" w:after="720"/>
      <w:ind w:left="7371"/>
    </w:pPr>
    <w:rPr>
      <w:rFonts w:ascii="標楷體"/>
      <w:b/>
      <w:snapToGrid w:val="0"/>
      <w:spacing w:val="10"/>
      <w:sz w:val="36"/>
      <w:lang w:val="x-none" w:eastAsia="x-none"/>
    </w:rPr>
  </w:style>
  <w:style w:type="paragraph" w:styleId="a8">
    <w:name w:val="endnote text"/>
    <w:basedOn w:val="a2"/>
    <w:semiHidden/>
    <w:pPr>
      <w:kinsoku w:val="0"/>
      <w:spacing w:before="240"/>
      <w:ind w:left="1021" w:hanging="1021"/>
      <w:jc w:val="both"/>
    </w:pPr>
    <w:rPr>
      <w:rFonts w:ascii="標楷體"/>
      <w:snapToGrid w:val="0"/>
      <w:spacing w:val="10"/>
    </w:rPr>
  </w:style>
  <w:style w:type="paragraph" w:styleId="50">
    <w:name w:val="toc 5"/>
    <w:basedOn w:val="a2"/>
    <w:next w:val="a2"/>
    <w:autoRedefine/>
    <w:semiHidden/>
    <w:pPr>
      <w:ind w:leftChars="400" w:left="600" w:rightChars="200" w:right="200" w:hangingChars="200" w:hanging="200"/>
    </w:pPr>
    <w:rPr>
      <w:rFonts w:ascii="標楷體"/>
    </w:rPr>
  </w:style>
  <w:style w:type="character" w:styleId="a9">
    <w:name w:val="page number"/>
    <w:semiHidden/>
    <w:rPr>
      <w:rFonts w:ascii="標楷體" w:eastAsia="標楷體"/>
      <w:sz w:val="20"/>
    </w:rPr>
  </w:style>
  <w:style w:type="paragraph" w:styleId="60">
    <w:name w:val="toc 6"/>
    <w:basedOn w:val="a2"/>
    <w:next w:val="a2"/>
    <w:autoRedefine/>
    <w:semiHidden/>
    <w:pPr>
      <w:ind w:leftChars="500" w:left="500"/>
    </w:pPr>
    <w:rPr>
      <w:rFonts w:ascii="標楷體"/>
    </w:rPr>
  </w:style>
  <w:style w:type="paragraph" w:customStyle="1" w:styleId="11">
    <w:name w:val="段落樣式1"/>
    <w:basedOn w:val="a2"/>
    <w:pPr>
      <w:tabs>
        <w:tab w:val="left" w:pos="567"/>
      </w:tabs>
      <w:kinsoku w:val="0"/>
      <w:ind w:leftChars="200" w:left="200" w:firstLineChars="200" w:firstLine="200"/>
      <w:jc w:val="both"/>
    </w:pPr>
    <w:rPr>
      <w:rFonts w:ascii="標楷體"/>
      <w:kern w:val="0"/>
    </w:rPr>
  </w:style>
  <w:style w:type="paragraph" w:customStyle="1" w:styleId="21">
    <w:name w:val="段落樣式2"/>
    <w:basedOn w:val="a2"/>
    <w:pPr>
      <w:tabs>
        <w:tab w:val="left" w:pos="567"/>
      </w:tabs>
      <w:ind w:leftChars="300" w:left="300" w:firstLineChars="200" w:firstLine="200"/>
      <w:jc w:val="both"/>
    </w:pPr>
    <w:rPr>
      <w:rFonts w:ascii="標楷體"/>
      <w:kern w:val="0"/>
    </w:rPr>
  </w:style>
  <w:style w:type="paragraph" w:styleId="12">
    <w:name w:val="toc 1"/>
    <w:basedOn w:val="a2"/>
    <w:next w:val="a2"/>
    <w:autoRedefine/>
    <w:semiHidden/>
    <w:pPr>
      <w:kinsoku w:val="0"/>
      <w:ind w:left="2443" w:rightChars="200" w:right="698" w:hangingChars="700" w:hanging="2443"/>
      <w:jc w:val="both"/>
    </w:pPr>
    <w:rPr>
      <w:rFonts w:ascii="標楷體"/>
      <w:noProof/>
      <w:szCs w:val="32"/>
    </w:rPr>
  </w:style>
  <w:style w:type="paragraph" w:styleId="22">
    <w:name w:val="toc 2"/>
    <w:basedOn w:val="a2"/>
    <w:next w:val="a2"/>
    <w:autoRedefine/>
    <w:semiHidden/>
    <w:pPr>
      <w:kinsoku w:val="0"/>
      <w:ind w:leftChars="100" w:left="300" w:rightChars="200" w:right="200" w:hangingChars="200" w:hanging="200"/>
    </w:pPr>
    <w:rPr>
      <w:rFonts w:ascii="標楷體"/>
      <w:noProof/>
    </w:rPr>
  </w:style>
  <w:style w:type="paragraph" w:styleId="31">
    <w:name w:val="toc 3"/>
    <w:basedOn w:val="a2"/>
    <w:next w:val="a2"/>
    <w:autoRedefine/>
    <w:semiHidden/>
    <w:pPr>
      <w:kinsoku w:val="0"/>
      <w:ind w:leftChars="200" w:left="400" w:rightChars="200" w:right="200" w:hangingChars="200" w:hanging="200"/>
      <w:jc w:val="both"/>
    </w:pPr>
    <w:rPr>
      <w:rFonts w:ascii="標楷體"/>
      <w:noProof/>
    </w:rPr>
  </w:style>
  <w:style w:type="paragraph" w:styleId="40">
    <w:name w:val="toc 4"/>
    <w:basedOn w:val="a2"/>
    <w:next w:val="a2"/>
    <w:autoRedefine/>
    <w:semiHidden/>
    <w:pPr>
      <w:kinsoku w:val="0"/>
      <w:ind w:leftChars="300" w:left="500" w:rightChars="200" w:right="200" w:hangingChars="200" w:hanging="200"/>
      <w:jc w:val="both"/>
    </w:pPr>
    <w:rPr>
      <w:rFonts w:ascii="標楷體"/>
    </w:rPr>
  </w:style>
  <w:style w:type="paragraph" w:styleId="70">
    <w:name w:val="toc 7"/>
    <w:basedOn w:val="a2"/>
    <w:next w:val="a2"/>
    <w:autoRedefine/>
    <w:semiHidden/>
    <w:pPr>
      <w:ind w:leftChars="600" w:left="800" w:hangingChars="200" w:hanging="200"/>
    </w:pPr>
    <w:rPr>
      <w:rFonts w:ascii="標楷體"/>
    </w:rPr>
  </w:style>
  <w:style w:type="paragraph" w:styleId="80">
    <w:name w:val="toc 8"/>
    <w:basedOn w:val="a2"/>
    <w:next w:val="a2"/>
    <w:autoRedefine/>
    <w:semiHidden/>
    <w:pPr>
      <w:ind w:leftChars="700" w:left="900" w:hangingChars="200" w:hanging="200"/>
    </w:pPr>
    <w:rPr>
      <w:rFonts w:ascii="標楷體"/>
    </w:rPr>
  </w:style>
  <w:style w:type="paragraph" w:styleId="9">
    <w:name w:val="toc 9"/>
    <w:basedOn w:val="a2"/>
    <w:next w:val="a2"/>
    <w:autoRedefine/>
    <w:semiHidden/>
    <w:pPr>
      <w:ind w:leftChars="1600" w:left="3840"/>
    </w:pPr>
  </w:style>
  <w:style w:type="paragraph" w:styleId="aa">
    <w:name w:val="header"/>
    <w:basedOn w:val="a2"/>
    <w:semiHidden/>
    <w:pPr>
      <w:tabs>
        <w:tab w:val="center" w:pos="4153"/>
        <w:tab w:val="right" w:pos="8306"/>
      </w:tabs>
      <w:snapToGrid w:val="0"/>
    </w:pPr>
    <w:rPr>
      <w:sz w:val="20"/>
    </w:rPr>
  </w:style>
  <w:style w:type="paragraph" w:customStyle="1" w:styleId="32">
    <w:name w:val="段落樣式3"/>
    <w:basedOn w:val="21"/>
    <w:pPr>
      <w:ind w:leftChars="400" w:left="400"/>
    </w:pPr>
  </w:style>
  <w:style w:type="character" w:styleId="ab">
    <w:name w:val="Hyperlink"/>
    <w:semiHidden/>
    <w:rPr>
      <w:color w:val="0000FF"/>
      <w:u w:val="single"/>
    </w:rPr>
  </w:style>
  <w:style w:type="paragraph" w:customStyle="1" w:styleId="ac">
    <w:name w:val="簽名日期"/>
    <w:basedOn w:val="a2"/>
    <w:pPr>
      <w:kinsoku w:val="0"/>
      <w:jc w:val="distribute"/>
    </w:pPr>
    <w:rPr>
      <w:kern w:val="0"/>
    </w:rPr>
  </w:style>
  <w:style w:type="paragraph" w:customStyle="1" w:styleId="0">
    <w:name w:val="段落樣式0"/>
    <w:basedOn w:val="21"/>
    <w:pPr>
      <w:ind w:leftChars="200" w:left="200" w:firstLineChars="0" w:firstLine="0"/>
    </w:pPr>
  </w:style>
  <w:style w:type="paragraph" w:customStyle="1" w:styleId="ad">
    <w:name w:val="附件"/>
    <w:basedOn w:val="a8"/>
    <w:pPr>
      <w:spacing w:before="0"/>
      <w:ind w:left="1047" w:hangingChars="300" w:hanging="1047"/>
    </w:pPr>
    <w:rPr>
      <w:snapToGrid/>
      <w:spacing w:val="0"/>
      <w:kern w:val="0"/>
    </w:rPr>
  </w:style>
  <w:style w:type="paragraph" w:customStyle="1" w:styleId="41">
    <w:name w:val="段落樣式4"/>
    <w:basedOn w:val="32"/>
    <w:pPr>
      <w:ind w:leftChars="500" w:left="500"/>
    </w:pPr>
  </w:style>
  <w:style w:type="paragraph" w:customStyle="1" w:styleId="51">
    <w:name w:val="段落樣式5"/>
    <w:basedOn w:val="41"/>
    <w:pPr>
      <w:ind w:leftChars="600" w:left="600"/>
    </w:pPr>
  </w:style>
  <w:style w:type="paragraph" w:customStyle="1" w:styleId="61">
    <w:name w:val="段落樣式6"/>
    <w:basedOn w:val="51"/>
    <w:pPr>
      <w:ind w:leftChars="700" w:left="700"/>
    </w:pPr>
  </w:style>
  <w:style w:type="paragraph" w:customStyle="1" w:styleId="71">
    <w:name w:val="段落樣式7"/>
    <w:basedOn w:val="61"/>
  </w:style>
  <w:style w:type="paragraph" w:customStyle="1" w:styleId="81">
    <w:name w:val="段落樣式8"/>
    <w:basedOn w:val="71"/>
    <w:pPr>
      <w:ind w:leftChars="800" w:left="800"/>
    </w:pPr>
  </w:style>
  <w:style w:type="paragraph" w:customStyle="1" w:styleId="a0">
    <w:name w:val="表樣式"/>
    <w:basedOn w:val="a2"/>
    <w:next w:val="a2"/>
    <w:pPr>
      <w:numPr>
        <w:numId w:val="1"/>
      </w:numPr>
      <w:jc w:val="both"/>
    </w:pPr>
    <w:rPr>
      <w:rFonts w:ascii="標楷體"/>
      <w:kern w:val="0"/>
    </w:rPr>
  </w:style>
  <w:style w:type="paragraph" w:styleId="ae">
    <w:name w:val="Body Text Indent"/>
    <w:basedOn w:val="a2"/>
    <w:semiHidden/>
    <w:pPr>
      <w:ind w:left="698" w:hangingChars="200" w:hanging="698"/>
    </w:pPr>
  </w:style>
  <w:style w:type="paragraph" w:customStyle="1" w:styleId="af">
    <w:name w:val="調查報告"/>
    <w:basedOn w:val="a8"/>
    <w:pPr>
      <w:spacing w:before="0"/>
      <w:ind w:left="1701" w:firstLine="0"/>
    </w:pPr>
    <w:rPr>
      <w:b/>
      <w:snapToGrid/>
      <w:spacing w:val="200"/>
      <w:kern w:val="0"/>
      <w:sz w:val="36"/>
    </w:rPr>
  </w:style>
  <w:style w:type="paragraph" w:customStyle="1" w:styleId="af0">
    <w:name w:val="表格"/>
    <w:basedOn w:val="a2"/>
    <w:rsid w:val="005D6C78"/>
    <w:pPr>
      <w:kinsoku w:val="0"/>
      <w:spacing w:before="40" w:after="40" w:line="320" w:lineRule="exact"/>
      <w:ind w:left="57" w:right="57"/>
      <w:jc w:val="both"/>
    </w:pPr>
    <w:rPr>
      <w:rFonts w:ascii="標楷體"/>
      <w:snapToGrid w:val="0"/>
      <w:spacing w:val="-16"/>
      <w:sz w:val="28"/>
    </w:rPr>
  </w:style>
  <w:style w:type="paragraph" w:customStyle="1" w:styleId="a">
    <w:name w:val="圖樣式"/>
    <w:basedOn w:val="a2"/>
    <w:next w:val="a2"/>
    <w:pPr>
      <w:numPr>
        <w:numId w:val="2"/>
      </w:numPr>
      <w:tabs>
        <w:tab w:val="clear" w:pos="1440"/>
      </w:tabs>
      <w:ind w:left="400" w:hangingChars="400" w:hanging="400"/>
      <w:jc w:val="both"/>
    </w:pPr>
    <w:rPr>
      <w:rFonts w:ascii="標楷體"/>
    </w:rPr>
  </w:style>
  <w:style w:type="paragraph" w:styleId="af1">
    <w:name w:val="footer"/>
    <w:basedOn w:val="a2"/>
    <w:semiHidden/>
    <w:pPr>
      <w:tabs>
        <w:tab w:val="center" w:pos="4153"/>
        <w:tab w:val="right" w:pos="8306"/>
      </w:tabs>
      <w:snapToGrid w:val="0"/>
    </w:pPr>
    <w:rPr>
      <w:sz w:val="20"/>
    </w:rPr>
  </w:style>
  <w:style w:type="paragraph" w:styleId="af2">
    <w:name w:val="table of figures"/>
    <w:basedOn w:val="a2"/>
    <w:next w:val="a2"/>
    <w:semiHidden/>
    <w:pPr>
      <w:ind w:left="400" w:hangingChars="400" w:hanging="400"/>
    </w:pPr>
  </w:style>
  <w:style w:type="paragraph" w:customStyle="1" w:styleId="af3">
    <w:name w:val="表格標題"/>
    <w:basedOn w:val="a2"/>
    <w:rsid w:val="005D6C78"/>
    <w:pPr>
      <w:keepNext/>
      <w:spacing w:before="80" w:after="80" w:line="320" w:lineRule="exact"/>
      <w:jc w:val="center"/>
    </w:pPr>
    <w:rPr>
      <w:rFonts w:ascii="標楷體"/>
      <w:snapToGrid w:val="0"/>
      <w:spacing w:val="-16"/>
      <w:sz w:val="28"/>
    </w:rPr>
  </w:style>
  <w:style w:type="table" w:styleId="af4">
    <w:name w:val="Table Grid"/>
    <w:basedOn w:val="a4"/>
    <w:rsid w:val="00785F2A"/>
    <w:pPr>
      <w:widowControl w:val="0"/>
      <w:snapToGri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簽名 字元"/>
    <w:link w:val="a6"/>
    <w:semiHidden/>
    <w:rsid w:val="009A066C"/>
    <w:rPr>
      <w:rFonts w:ascii="標楷體" w:eastAsia="標楷體"/>
      <w:b/>
      <w:snapToGrid w:val="0"/>
      <w:spacing w:val="10"/>
      <w:kern w:val="2"/>
      <w:sz w:val="36"/>
    </w:rPr>
  </w:style>
  <w:style w:type="paragraph" w:styleId="af5">
    <w:name w:val="Closing"/>
    <w:basedOn w:val="a2"/>
    <w:next w:val="a2"/>
    <w:link w:val="af6"/>
    <w:semiHidden/>
    <w:rsid w:val="009A066C"/>
    <w:pPr>
      <w:spacing w:before="240"/>
    </w:pPr>
    <w:rPr>
      <w:rFonts w:ascii="標楷體"/>
      <w:kern w:val="32"/>
      <w:lang w:val="x-none" w:eastAsia="x-none"/>
    </w:rPr>
  </w:style>
  <w:style w:type="character" w:customStyle="1" w:styleId="af6">
    <w:name w:val="結語 字元"/>
    <w:link w:val="af5"/>
    <w:semiHidden/>
    <w:rsid w:val="009A066C"/>
    <w:rPr>
      <w:rFonts w:ascii="標楷體" w:eastAsia="標楷體"/>
      <w:kern w:val="32"/>
      <w:sz w:val="32"/>
    </w:rPr>
  </w:style>
  <w:style w:type="paragraph" w:customStyle="1" w:styleId="200cm0pt">
    <w:name w:val="樣式 章節附註文字 + 20 點 第一行:  0 cm 套用前:  0 pt"/>
    <w:basedOn w:val="a8"/>
    <w:rsid w:val="008E77D2"/>
    <w:pPr>
      <w:spacing w:before="0"/>
      <w:ind w:leftChars="700" w:left="2381" w:firstLine="0"/>
    </w:pPr>
    <w:rPr>
      <w:rFonts w:cs="新細明體"/>
      <w:spacing w:val="200"/>
      <w:kern w:val="0"/>
      <w:sz w:val="36"/>
      <w:szCs w:val="36"/>
    </w:rPr>
  </w:style>
  <w:style w:type="paragraph" w:customStyle="1" w:styleId="af7">
    <w:name w:val="抽查報告"/>
    <w:autoRedefine/>
    <w:rsid w:val="00686E56"/>
    <w:pPr>
      <w:overflowPunct w:val="0"/>
      <w:snapToGrid w:val="0"/>
      <w:spacing w:line="520" w:lineRule="exact"/>
      <w:jc w:val="center"/>
    </w:pPr>
    <w:rPr>
      <w:rFonts w:ascii="標楷體" w:eastAsia="標楷體" w:hAnsi="標楷體"/>
      <w:b/>
      <w:noProof/>
      <w:sz w:val="36"/>
      <w:szCs w:val="36"/>
    </w:rPr>
  </w:style>
  <w:style w:type="paragraph" w:styleId="af8">
    <w:name w:val="Balloon Text"/>
    <w:basedOn w:val="a2"/>
    <w:semiHidden/>
    <w:rsid w:val="00853B1C"/>
    <w:rPr>
      <w:rFonts w:ascii="Arial" w:eastAsia="新細明體" w:hAnsi="Arial"/>
      <w:sz w:val="18"/>
      <w:szCs w:val="18"/>
    </w:rPr>
  </w:style>
  <w:style w:type="paragraph" w:customStyle="1" w:styleId="a1">
    <w:name w:val="一、標"/>
    <w:basedOn w:val="a2"/>
    <w:rsid w:val="00F17899"/>
    <w:pPr>
      <w:numPr>
        <w:numId w:val="3"/>
      </w:numPr>
      <w:snapToGrid w:val="0"/>
      <w:spacing w:before="60" w:line="460" w:lineRule="exact"/>
    </w:pPr>
    <w:rPr>
      <w:sz w:val="28"/>
    </w:rPr>
  </w:style>
  <w:style w:type="paragraph" w:customStyle="1" w:styleId="23">
    <w:name w:val="自左邊界低2字"/>
    <w:basedOn w:val="a2"/>
    <w:rsid w:val="00B52AB2"/>
    <w:pPr>
      <w:kinsoku w:val="0"/>
      <w:adjustRightInd w:val="0"/>
      <w:spacing w:line="480" w:lineRule="exact"/>
      <w:ind w:firstLine="584"/>
      <w:jc w:val="both"/>
      <w:textAlignment w:val="baseline"/>
    </w:pPr>
    <w:rPr>
      <w:color w:val="000000"/>
      <w:spacing w:val="8"/>
      <w:kern w:val="0"/>
      <w:sz w:val="28"/>
    </w:rPr>
  </w:style>
  <w:style w:type="paragraph" w:styleId="HTML">
    <w:name w:val="HTML Preformatted"/>
    <w:basedOn w:val="a2"/>
    <w:link w:val="HTML0"/>
    <w:uiPriority w:val="99"/>
    <w:rsid w:val="00A945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pPr>
    <w:rPr>
      <w:rFonts w:ascii="өũ" w:eastAsia="細明體" w:hAnsi="өũ" w:cs="細明體"/>
      <w:color w:val="000000"/>
      <w:kern w:val="0"/>
      <w:sz w:val="24"/>
      <w:szCs w:val="24"/>
    </w:rPr>
  </w:style>
  <w:style w:type="paragraph" w:customStyle="1" w:styleId="af9">
    <w:name w:val="大項"/>
    <w:basedOn w:val="a2"/>
    <w:rsid w:val="00E049CE"/>
    <w:pPr>
      <w:kinsoku w:val="0"/>
      <w:adjustRightInd w:val="0"/>
      <w:spacing w:line="440" w:lineRule="atLeast"/>
      <w:ind w:left="1260" w:hanging="644"/>
      <w:textAlignment w:val="baseline"/>
    </w:pPr>
    <w:rPr>
      <w:rFonts w:ascii="標楷體"/>
      <w:kern w:val="0"/>
    </w:rPr>
  </w:style>
  <w:style w:type="character" w:styleId="afa">
    <w:name w:val="Strong"/>
    <w:qFormat/>
    <w:rsid w:val="00905D29"/>
    <w:rPr>
      <w:b/>
      <w:bCs/>
    </w:rPr>
  </w:style>
  <w:style w:type="paragraph" w:styleId="afb">
    <w:name w:val="footnote text"/>
    <w:basedOn w:val="a2"/>
    <w:link w:val="afc"/>
    <w:uiPriority w:val="99"/>
    <w:semiHidden/>
    <w:rsid w:val="0041453C"/>
    <w:pPr>
      <w:snapToGrid w:val="0"/>
    </w:pPr>
    <w:rPr>
      <w:rFonts w:ascii="標楷體" w:hAnsi="標楷體"/>
      <w:sz w:val="20"/>
      <w:lang w:val="x-none" w:eastAsia="x-none"/>
    </w:rPr>
  </w:style>
  <w:style w:type="character" w:customStyle="1" w:styleId="afc">
    <w:name w:val="註腳文字 字元"/>
    <w:link w:val="afb"/>
    <w:uiPriority w:val="99"/>
    <w:semiHidden/>
    <w:rsid w:val="0041453C"/>
    <w:rPr>
      <w:rFonts w:ascii="標楷體" w:eastAsia="標楷體" w:hAnsi="標楷體"/>
      <w:kern w:val="2"/>
    </w:rPr>
  </w:style>
  <w:style w:type="character" w:styleId="afd">
    <w:name w:val="footnote reference"/>
    <w:uiPriority w:val="99"/>
    <w:semiHidden/>
    <w:rsid w:val="0041453C"/>
    <w:rPr>
      <w:vertAlign w:val="superscript"/>
    </w:rPr>
  </w:style>
  <w:style w:type="character" w:customStyle="1" w:styleId="30">
    <w:name w:val="標題 3 字元"/>
    <w:aliases w:val=" 字元 字元,字元 字元"/>
    <w:link w:val="3"/>
    <w:rsid w:val="00FE2760"/>
    <w:rPr>
      <w:rFonts w:ascii="標楷體" w:eastAsia="標楷體" w:hAnsi="Arial"/>
      <w:bCs/>
      <w:sz w:val="32"/>
      <w:szCs w:val="36"/>
      <w:lang w:val="x-none" w:eastAsia="x-none"/>
    </w:rPr>
  </w:style>
  <w:style w:type="character" w:styleId="afe">
    <w:name w:val="Emphasis"/>
    <w:uiPriority w:val="20"/>
    <w:qFormat/>
    <w:rsid w:val="00E008C5"/>
    <w:rPr>
      <w:i/>
      <w:iCs/>
    </w:rPr>
  </w:style>
  <w:style w:type="character" w:styleId="aff">
    <w:name w:val="annotation reference"/>
    <w:uiPriority w:val="99"/>
    <w:semiHidden/>
    <w:unhideWhenUsed/>
    <w:rsid w:val="00F24B22"/>
    <w:rPr>
      <w:sz w:val="18"/>
      <w:szCs w:val="18"/>
    </w:rPr>
  </w:style>
  <w:style w:type="paragraph" w:styleId="aff0">
    <w:name w:val="annotation text"/>
    <w:basedOn w:val="a2"/>
    <w:link w:val="aff1"/>
    <w:uiPriority w:val="99"/>
    <w:semiHidden/>
    <w:unhideWhenUsed/>
    <w:rsid w:val="00F24B22"/>
    <w:rPr>
      <w:lang w:val="x-none" w:eastAsia="x-none"/>
    </w:rPr>
  </w:style>
  <w:style w:type="character" w:customStyle="1" w:styleId="aff1">
    <w:name w:val="註解文字 字元"/>
    <w:link w:val="aff0"/>
    <w:uiPriority w:val="99"/>
    <w:semiHidden/>
    <w:rsid w:val="00F24B22"/>
    <w:rPr>
      <w:rFonts w:eastAsia="標楷體"/>
      <w:kern w:val="2"/>
      <w:sz w:val="32"/>
    </w:rPr>
  </w:style>
  <w:style w:type="paragraph" w:styleId="aff2">
    <w:name w:val="annotation subject"/>
    <w:basedOn w:val="aff0"/>
    <w:next w:val="aff0"/>
    <w:link w:val="aff3"/>
    <w:uiPriority w:val="99"/>
    <w:semiHidden/>
    <w:unhideWhenUsed/>
    <w:rsid w:val="00F24B22"/>
    <w:rPr>
      <w:b/>
      <w:bCs/>
    </w:rPr>
  </w:style>
  <w:style w:type="character" w:customStyle="1" w:styleId="aff3">
    <w:name w:val="註解主旨 字元"/>
    <w:link w:val="aff2"/>
    <w:uiPriority w:val="99"/>
    <w:semiHidden/>
    <w:rsid w:val="00F24B22"/>
    <w:rPr>
      <w:rFonts w:eastAsia="標楷體"/>
      <w:b/>
      <w:bCs/>
      <w:kern w:val="2"/>
      <w:sz w:val="32"/>
    </w:rPr>
  </w:style>
  <w:style w:type="character" w:customStyle="1" w:styleId="HTML0">
    <w:name w:val="HTML 預設格式 字元"/>
    <w:link w:val="HTML"/>
    <w:uiPriority w:val="99"/>
    <w:rsid w:val="00F62C5C"/>
    <w:rPr>
      <w:rFonts w:ascii="өũ" w:eastAsia="細明體" w:hAnsi="өũ" w:cs="細明體"/>
      <w:color w:val="000000"/>
      <w:sz w:val="24"/>
      <w:szCs w:val="24"/>
    </w:rPr>
  </w:style>
  <w:style w:type="paragraph" w:styleId="Web">
    <w:name w:val="Normal (Web)"/>
    <w:basedOn w:val="a2"/>
    <w:uiPriority w:val="99"/>
    <w:semiHidden/>
    <w:unhideWhenUsed/>
    <w:rsid w:val="00C862B2"/>
    <w:pPr>
      <w:spacing w:before="100" w:beforeAutospacing="1" w:after="100" w:afterAutospacing="1"/>
    </w:pPr>
    <w:rPr>
      <w:rFonts w:ascii="新細明體" w:eastAsia="新細明體" w:hAnsi="新細明體" w:cs="新細明體"/>
      <w:kern w:val="0"/>
      <w:sz w:val="24"/>
      <w:szCs w:val="24"/>
    </w:rPr>
  </w:style>
  <w:style w:type="character" w:customStyle="1" w:styleId="20">
    <w:name w:val="標題 2 字元"/>
    <w:aliases w:val="標題110/111 字元"/>
    <w:link w:val="2"/>
    <w:rsid w:val="008041E2"/>
    <w:rPr>
      <w:rFonts w:ascii="標楷體" w:eastAsia="標楷體" w:hAnsi="Arial"/>
      <w:bCs/>
      <w:sz w:val="32"/>
      <w:szCs w:val="48"/>
    </w:rPr>
  </w:style>
  <w:style w:type="paragraph" w:styleId="24">
    <w:name w:val="Body Text Indent 2"/>
    <w:basedOn w:val="a2"/>
    <w:link w:val="25"/>
    <w:uiPriority w:val="99"/>
    <w:unhideWhenUsed/>
    <w:rsid w:val="00400767"/>
    <w:pPr>
      <w:spacing w:after="120" w:line="480" w:lineRule="auto"/>
      <w:ind w:leftChars="200" w:left="480"/>
    </w:pPr>
  </w:style>
  <w:style w:type="character" w:customStyle="1" w:styleId="25">
    <w:name w:val="本文縮排 2 字元"/>
    <w:link w:val="24"/>
    <w:uiPriority w:val="99"/>
    <w:rsid w:val="00400767"/>
    <w:rPr>
      <w:rFonts w:eastAsia="標楷體"/>
      <w:kern w:val="2"/>
      <w:sz w:val="32"/>
    </w:rPr>
  </w:style>
  <w:style w:type="paragraph" w:styleId="aff4">
    <w:name w:val="Revision"/>
    <w:hidden/>
    <w:uiPriority w:val="99"/>
    <w:semiHidden/>
    <w:rsid w:val="001A14D5"/>
    <w:rPr>
      <w:rFonts w:eastAsia="標楷體"/>
      <w:kern w:val="2"/>
      <w:sz w:val="32"/>
    </w:rPr>
  </w:style>
  <w:style w:type="paragraph" w:styleId="aff5">
    <w:name w:val="List Paragraph"/>
    <w:basedOn w:val="a2"/>
    <w:uiPriority w:val="34"/>
    <w:qFormat/>
    <w:rsid w:val="0075205A"/>
    <w:pPr>
      <w:ind w:leftChars="200" w:left="480"/>
    </w:pPr>
  </w:style>
  <w:style w:type="paragraph" w:customStyle="1" w:styleId="Standard">
    <w:name w:val="Standard"/>
    <w:rsid w:val="00421C33"/>
    <w:pPr>
      <w:widowControl w:val="0"/>
      <w:suppressAutoHyphens/>
      <w:autoSpaceDN w:val="0"/>
      <w:textAlignment w:val="baseline"/>
    </w:pPr>
    <w:rPr>
      <w:rFonts w:ascii="Calibri" w:hAnsi="Calibri" w:cs="F"/>
      <w:kern w:val="3"/>
      <w:sz w:val="24"/>
      <w:szCs w:val="22"/>
    </w:rPr>
  </w:style>
  <w:style w:type="paragraph" w:customStyle="1" w:styleId="-123">
    <w:name w:val="標題-123"/>
    <w:basedOn w:val="aff6"/>
    <w:uiPriority w:val="99"/>
    <w:qFormat/>
    <w:rsid w:val="003F5327"/>
    <w:pPr>
      <w:widowControl w:val="0"/>
      <w:overflowPunct w:val="0"/>
      <w:spacing w:after="0" w:line="520" w:lineRule="exact"/>
      <w:ind w:left="1" w:firstLine="567"/>
      <w:jc w:val="both"/>
    </w:pPr>
    <w:rPr>
      <w:rFonts w:ascii="標楷體" w:hAnsi="標楷體"/>
      <w:bCs/>
      <w:color w:val="000000"/>
      <w:szCs w:val="32"/>
      <w:lang w:val="x-none"/>
    </w:rPr>
  </w:style>
  <w:style w:type="paragraph" w:styleId="aff6">
    <w:name w:val="Body Text"/>
    <w:basedOn w:val="a2"/>
    <w:link w:val="aff7"/>
    <w:uiPriority w:val="99"/>
    <w:semiHidden/>
    <w:unhideWhenUsed/>
    <w:rsid w:val="003F5327"/>
    <w:pPr>
      <w:spacing w:after="120"/>
    </w:pPr>
  </w:style>
  <w:style w:type="character" w:customStyle="1" w:styleId="aff7">
    <w:name w:val="本文 字元"/>
    <w:basedOn w:val="a3"/>
    <w:link w:val="aff6"/>
    <w:uiPriority w:val="99"/>
    <w:semiHidden/>
    <w:rsid w:val="003F5327"/>
    <w:rPr>
      <w:rFonts w:eastAsia="標楷體"/>
      <w:kern w:val="2"/>
      <w:sz w:val="32"/>
    </w:rPr>
  </w:style>
  <w:style w:type="paragraph" w:styleId="33">
    <w:name w:val="Body Text Indent 3"/>
    <w:basedOn w:val="a2"/>
    <w:link w:val="34"/>
    <w:uiPriority w:val="99"/>
    <w:unhideWhenUsed/>
    <w:rsid w:val="00575A9C"/>
    <w:pPr>
      <w:spacing w:after="120"/>
      <w:ind w:leftChars="200" w:left="480"/>
    </w:pPr>
    <w:rPr>
      <w:sz w:val="16"/>
      <w:szCs w:val="16"/>
    </w:rPr>
  </w:style>
  <w:style w:type="character" w:customStyle="1" w:styleId="34">
    <w:name w:val="本文縮排 3 字元"/>
    <w:basedOn w:val="a3"/>
    <w:link w:val="33"/>
    <w:uiPriority w:val="99"/>
    <w:rsid w:val="00575A9C"/>
    <w:rPr>
      <w:rFonts w:eastAsia="標楷體"/>
      <w:kern w:val="2"/>
      <w:sz w:val="16"/>
      <w:szCs w:val="16"/>
    </w:rPr>
  </w:style>
  <w:style w:type="paragraph" w:customStyle="1" w:styleId="-">
    <w:name w:val="標題-壹貳參"/>
    <w:basedOn w:val="aff5"/>
    <w:rsid w:val="00575A9C"/>
    <w:pPr>
      <w:widowControl w:val="0"/>
      <w:numPr>
        <w:numId w:val="9"/>
      </w:numPr>
      <w:tabs>
        <w:tab w:val="num" w:pos="960"/>
      </w:tabs>
      <w:spacing w:line="560" w:lineRule="exact"/>
      <w:ind w:leftChars="0" w:left="960" w:hanging="720"/>
      <w:jc w:val="both"/>
    </w:pPr>
    <w:rPr>
      <w:b/>
      <w:szCs w:val="24"/>
    </w:rPr>
  </w:style>
  <w:style w:type="character" w:customStyle="1" w:styleId="10">
    <w:name w:val="標題 1 字元"/>
    <w:basedOn w:val="a3"/>
    <w:link w:val="1"/>
    <w:rsid w:val="009459F5"/>
    <w:rPr>
      <w:rFonts w:ascii="標楷體" w:eastAsia="標楷體" w:hAnsi="Arial"/>
      <w:bCs/>
      <w:sz w:val="3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26616">
      <w:bodyDiv w:val="1"/>
      <w:marLeft w:val="0"/>
      <w:marRight w:val="0"/>
      <w:marTop w:val="0"/>
      <w:marBottom w:val="0"/>
      <w:divBdr>
        <w:top w:val="none" w:sz="0" w:space="0" w:color="auto"/>
        <w:left w:val="none" w:sz="0" w:space="0" w:color="auto"/>
        <w:bottom w:val="none" w:sz="0" w:space="0" w:color="auto"/>
        <w:right w:val="none" w:sz="0" w:space="0" w:color="auto"/>
      </w:divBdr>
    </w:div>
    <w:div w:id="197352962">
      <w:bodyDiv w:val="1"/>
      <w:marLeft w:val="0"/>
      <w:marRight w:val="0"/>
      <w:marTop w:val="0"/>
      <w:marBottom w:val="0"/>
      <w:divBdr>
        <w:top w:val="none" w:sz="0" w:space="0" w:color="auto"/>
        <w:left w:val="none" w:sz="0" w:space="0" w:color="auto"/>
        <w:bottom w:val="none" w:sz="0" w:space="0" w:color="auto"/>
        <w:right w:val="none" w:sz="0" w:space="0" w:color="auto"/>
      </w:divBdr>
    </w:div>
    <w:div w:id="226452504">
      <w:bodyDiv w:val="1"/>
      <w:marLeft w:val="0"/>
      <w:marRight w:val="0"/>
      <w:marTop w:val="0"/>
      <w:marBottom w:val="0"/>
      <w:divBdr>
        <w:top w:val="none" w:sz="0" w:space="0" w:color="auto"/>
        <w:left w:val="none" w:sz="0" w:space="0" w:color="auto"/>
        <w:bottom w:val="none" w:sz="0" w:space="0" w:color="auto"/>
        <w:right w:val="none" w:sz="0" w:space="0" w:color="auto"/>
      </w:divBdr>
    </w:div>
    <w:div w:id="401298701">
      <w:bodyDiv w:val="1"/>
      <w:marLeft w:val="0"/>
      <w:marRight w:val="0"/>
      <w:marTop w:val="0"/>
      <w:marBottom w:val="0"/>
      <w:divBdr>
        <w:top w:val="none" w:sz="0" w:space="0" w:color="auto"/>
        <w:left w:val="none" w:sz="0" w:space="0" w:color="auto"/>
        <w:bottom w:val="none" w:sz="0" w:space="0" w:color="auto"/>
        <w:right w:val="none" w:sz="0" w:space="0" w:color="auto"/>
      </w:divBdr>
    </w:div>
    <w:div w:id="404494144">
      <w:bodyDiv w:val="1"/>
      <w:marLeft w:val="0"/>
      <w:marRight w:val="0"/>
      <w:marTop w:val="0"/>
      <w:marBottom w:val="0"/>
      <w:divBdr>
        <w:top w:val="none" w:sz="0" w:space="0" w:color="auto"/>
        <w:left w:val="none" w:sz="0" w:space="0" w:color="auto"/>
        <w:bottom w:val="none" w:sz="0" w:space="0" w:color="auto"/>
        <w:right w:val="none" w:sz="0" w:space="0" w:color="auto"/>
      </w:divBdr>
    </w:div>
    <w:div w:id="484517409">
      <w:bodyDiv w:val="1"/>
      <w:marLeft w:val="0"/>
      <w:marRight w:val="0"/>
      <w:marTop w:val="0"/>
      <w:marBottom w:val="0"/>
      <w:divBdr>
        <w:top w:val="none" w:sz="0" w:space="0" w:color="auto"/>
        <w:left w:val="none" w:sz="0" w:space="0" w:color="auto"/>
        <w:bottom w:val="none" w:sz="0" w:space="0" w:color="auto"/>
        <w:right w:val="none" w:sz="0" w:space="0" w:color="auto"/>
      </w:divBdr>
    </w:div>
    <w:div w:id="1103384122">
      <w:bodyDiv w:val="1"/>
      <w:marLeft w:val="0"/>
      <w:marRight w:val="0"/>
      <w:marTop w:val="0"/>
      <w:marBottom w:val="0"/>
      <w:divBdr>
        <w:top w:val="none" w:sz="0" w:space="0" w:color="auto"/>
        <w:left w:val="none" w:sz="0" w:space="0" w:color="auto"/>
        <w:bottom w:val="none" w:sz="0" w:space="0" w:color="auto"/>
        <w:right w:val="none" w:sz="0" w:space="0" w:color="auto"/>
      </w:divBdr>
    </w:div>
    <w:div w:id="1162165211">
      <w:bodyDiv w:val="1"/>
      <w:marLeft w:val="0"/>
      <w:marRight w:val="0"/>
      <w:marTop w:val="0"/>
      <w:marBottom w:val="0"/>
      <w:divBdr>
        <w:top w:val="none" w:sz="0" w:space="0" w:color="auto"/>
        <w:left w:val="none" w:sz="0" w:space="0" w:color="auto"/>
        <w:bottom w:val="none" w:sz="0" w:space="0" w:color="auto"/>
        <w:right w:val="none" w:sz="0" w:space="0" w:color="auto"/>
      </w:divBdr>
    </w:div>
    <w:div w:id="1519730312">
      <w:bodyDiv w:val="1"/>
      <w:marLeft w:val="0"/>
      <w:marRight w:val="0"/>
      <w:marTop w:val="0"/>
      <w:marBottom w:val="0"/>
      <w:divBdr>
        <w:top w:val="none" w:sz="0" w:space="0" w:color="auto"/>
        <w:left w:val="none" w:sz="0" w:space="0" w:color="auto"/>
        <w:bottom w:val="none" w:sz="0" w:space="0" w:color="auto"/>
        <w:right w:val="none" w:sz="0" w:space="0" w:color="auto"/>
      </w:divBdr>
    </w:div>
    <w:div w:id="1526479783">
      <w:bodyDiv w:val="1"/>
      <w:marLeft w:val="0"/>
      <w:marRight w:val="0"/>
      <w:marTop w:val="0"/>
      <w:marBottom w:val="0"/>
      <w:divBdr>
        <w:top w:val="none" w:sz="0" w:space="0" w:color="auto"/>
        <w:left w:val="none" w:sz="0" w:space="0" w:color="auto"/>
        <w:bottom w:val="none" w:sz="0" w:space="0" w:color="auto"/>
        <w:right w:val="none" w:sz="0" w:space="0" w:color="auto"/>
      </w:divBdr>
    </w:div>
    <w:div w:id="1789541221">
      <w:bodyDiv w:val="1"/>
      <w:marLeft w:val="0"/>
      <w:marRight w:val="0"/>
      <w:marTop w:val="0"/>
      <w:marBottom w:val="0"/>
      <w:divBdr>
        <w:top w:val="none" w:sz="0" w:space="0" w:color="auto"/>
        <w:left w:val="none" w:sz="0" w:space="0" w:color="auto"/>
        <w:bottom w:val="none" w:sz="0" w:space="0" w:color="auto"/>
        <w:right w:val="none" w:sz="0" w:space="0" w:color="auto"/>
      </w:divBdr>
    </w:div>
    <w:div w:id="1834104383">
      <w:bodyDiv w:val="1"/>
      <w:marLeft w:val="0"/>
      <w:marRight w:val="0"/>
      <w:marTop w:val="0"/>
      <w:marBottom w:val="0"/>
      <w:divBdr>
        <w:top w:val="none" w:sz="0" w:space="0" w:color="auto"/>
        <w:left w:val="none" w:sz="0" w:space="0" w:color="auto"/>
        <w:bottom w:val="none" w:sz="0" w:space="0" w:color="auto"/>
        <w:right w:val="none" w:sz="0" w:space="0" w:color="auto"/>
      </w:divBdr>
    </w:div>
    <w:div w:id="1926524852">
      <w:bodyDiv w:val="1"/>
      <w:marLeft w:val="0"/>
      <w:marRight w:val="0"/>
      <w:marTop w:val="0"/>
      <w:marBottom w:val="0"/>
      <w:divBdr>
        <w:top w:val="none" w:sz="0" w:space="0" w:color="auto"/>
        <w:left w:val="none" w:sz="0" w:space="0" w:color="auto"/>
        <w:bottom w:val="none" w:sz="0" w:space="0" w:color="auto"/>
        <w:right w:val="none" w:sz="0" w:space="0" w:color="auto"/>
      </w:divBdr>
    </w:div>
    <w:div w:id="2091392612">
      <w:bodyDiv w:val="1"/>
      <w:marLeft w:val="0"/>
      <w:marRight w:val="0"/>
      <w:marTop w:val="0"/>
      <w:marBottom w:val="0"/>
      <w:divBdr>
        <w:top w:val="none" w:sz="0" w:space="0" w:color="auto"/>
        <w:left w:val="none" w:sz="0" w:space="0" w:color="auto"/>
        <w:bottom w:val="none" w:sz="0" w:space="0" w:color="auto"/>
        <w:right w:val="none" w:sz="0" w:space="0" w:color="auto"/>
      </w:divBdr>
    </w:div>
    <w:div w:id="2112429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35519;&#26597;&#34389;\&#35519;&#26597;&#34920;&#21934;&#27243;&#24335;\&#35519;&#26597;&#34920;&#21934;9708\C030&#35519;&#26597;&#22577;&#21578;&#26684;&#24335;&#39636;&#20363;(&#27243;&#24335;).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1ACCB-1F42-48EF-A5A0-7BB596FC0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C030調查報告格式體例(橫式).dot</Template>
  <TotalTime>8</TotalTime>
  <Pages>9</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官毅明</cp:lastModifiedBy>
  <cp:revision>10</cp:revision>
  <cp:lastPrinted>2024-05-02T08:58:00Z</cp:lastPrinted>
  <dcterms:created xsi:type="dcterms:W3CDTF">2024-05-02T02:53:00Z</dcterms:created>
  <dcterms:modified xsi:type="dcterms:W3CDTF">2024-05-03T06:46:00Z</dcterms:modified>
</cp:coreProperties>
</file>